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7E0D" w:rsidRPr="00577E0D" w:rsidRDefault="00577E0D" w:rsidP="00577E0D">
      <w:pPr>
        <w:spacing w:after="200" w:line="276" w:lineRule="auto"/>
        <w:ind w:firstLine="0"/>
        <w:jc w:val="center"/>
        <w:rPr>
          <w:sz w:val="28"/>
          <w:szCs w:val="28"/>
        </w:rPr>
      </w:pPr>
      <w:r w:rsidRPr="00577E0D">
        <w:rPr>
          <w:sz w:val="28"/>
          <w:szCs w:val="28"/>
        </w:rPr>
        <w:t>Uniwersytet Ekonomiczny</w:t>
      </w:r>
      <w:r w:rsidR="00997B88">
        <w:rPr>
          <w:sz w:val="28"/>
          <w:szCs w:val="28"/>
        </w:rPr>
        <w:t xml:space="preserve"> w </w:t>
      </w:r>
      <w:r w:rsidRPr="00577E0D">
        <w:rPr>
          <w:sz w:val="28"/>
          <w:szCs w:val="28"/>
        </w:rPr>
        <w:t>Krakowie</w:t>
      </w:r>
    </w:p>
    <w:p w:rsidR="00577E0D" w:rsidRPr="00577E0D" w:rsidRDefault="00DE2A01" w:rsidP="00577E0D">
      <w:pPr>
        <w:spacing w:after="200" w:line="276" w:lineRule="auto"/>
        <w:ind w:firstLine="0"/>
        <w:jc w:val="center"/>
        <w:rPr>
          <w:sz w:val="28"/>
          <w:szCs w:val="28"/>
        </w:rPr>
      </w:pPr>
      <w:r>
        <w:rPr>
          <w:sz w:val="28"/>
          <w:szCs w:val="28"/>
        </w:rPr>
        <w:t>Katedra Procesu Zarządzania</w:t>
      </w:r>
    </w:p>
    <w:p w:rsidR="00577E0D" w:rsidRDefault="00577E0D" w:rsidP="00577E0D">
      <w:pPr>
        <w:spacing w:after="200" w:line="276" w:lineRule="auto"/>
        <w:ind w:firstLine="0"/>
        <w:jc w:val="left"/>
      </w:pPr>
    </w:p>
    <w:p w:rsidR="00DE2A01" w:rsidRDefault="00DE2A01" w:rsidP="00577E0D">
      <w:pPr>
        <w:spacing w:after="200" w:line="276" w:lineRule="auto"/>
        <w:ind w:firstLine="0"/>
        <w:jc w:val="left"/>
      </w:pPr>
    </w:p>
    <w:p w:rsidR="00DE2A01" w:rsidRDefault="00DE2A01" w:rsidP="00DE2A01">
      <w:pPr>
        <w:spacing w:after="200" w:line="276" w:lineRule="auto"/>
        <w:ind w:firstLine="0"/>
        <w:jc w:val="center"/>
      </w:pPr>
      <w:r>
        <w:t>Studia podyplomowe</w:t>
      </w:r>
      <w:r>
        <w:br/>
        <w:t>Zarządzanie projektami innowacyjnymi</w:t>
      </w: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B0A3A" w:rsidP="00577E0D">
      <w:pPr>
        <w:pStyle w:val="Autor"/>
      </w:pPr>
      <w:r>
        <w:t xml:space="preserve">Magdalena </w:t>
      </w:r>
      <w:proofErr w:type="spellStart"/>
      <w:r>
        <w:t>Szczęsna</w:t>
      </w:r>
      <w:proofErr w:type="spellEnd"/>
    </w:p>
    <w:p w:rsidR="00577E0D" w:rsidRDefault="005A1E11" w:rsidP="00577E0D">
      <w:pPr>
        <w:pStyle w:val="Tytu"/>
      </w:pPr>
      <w:r>
        <w:t xml:space="preserve">OPRACOWANIE </w:t>
      </w:r>
      <w:r w:rsidR="00A65909">
        <w:t>DOKUMENTACJI</w:t>
      </w:r>
      <w:r>
        <w:t xml:space="preserve"> PROJEKTU</w:t>
      </w:r>
      <w:r w:rsidR="00BC0C6A">
        <w:t xml:space="preserve"> </w:t>
      </w:r>
      <w:r w:rsidR="00A65909">
        <w:t xml:space="preserve">wdrożenia prac </w:t>
      </w:r>
      <w:r w:rsidR="004848C0">
        <w:t>BADAWCZO- ROZWOJOWYCH</w:t>
      </w:r>
      <w:r w:rsidR="00997B88">
        <w:t xml:space="preserve"> W </w:t>
      </w:r>
      <w:r w:rsidR="00A65909">
        <w:t>cENTRUM MEDYCZnym</w:t>
      </w: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577E0D" w:rsidP="00577E0D">
      <w:pPr>
        <w:spacing w:after="200" w:line="276" w:lineRule="auto"/>
        <w:ind w:firstLine="0"/>
        <w:jc w:val="left"/>
      </w:pPr>
    </w:p>
    <w:p w:rsidR="00577E0D" w:rsidRDefault="00DE2A01" w:rsidP="00577E0D">
      <w:pPr>
        <w:spacing w:after="200" w:line="276" w:lineRule="auto"/>
        <w:ind w:firstLine="0"/>
        <w:jc w:val="right"/>
      </w:pPr>
      <w:r>
        <w:t>Praca n</w:t>
      </w:r>
      <w:r w:rsidR="00577E0D">
        <w:t>apisana pod kierunkiem</w:t>
      </w:r>
    </w:p>
    <w:p w:rsidR="00577E0D" w:rsidRDefault="007D2C7D" w:rsidP="00577E0D">
      <w:pPr>
        <w:spacing w:after="200" w:line="276" w:lineRule="auto"/>
        <w:ind w:firstLine="0"/>
        <w:jc w:val="right"/>
      </w:pPr>
      <w:r w:rsidRPr="007D2C7D">
        <w:t xml:space="preserve">Prof. </w:t>
      </w:r>
      <w:proofErr w:type="spellStart"/>
      <w:r w:rsidRPr="007D2C7D">
        <w:t>UEK</w:t>
      </w:r>
      <w:proofErr w:type="spellEnd"/>
      <w:r w:rsidRPr="007D2C7D">
        <w:t xml:space="preserve"> dr hab. Sławomir </w:t>
      </w:r>
      <w:proofErr w:type="spellStart"/>
      <w:r w:rsidRPr="007D2C7D">
        <w:t>Wawak</w:t>
      </w:r>
      <w:proofErr w:type="spellEnd"/>
    </w:p>
    <w:p w:rsidR="00577E0D" w:rsidRDefault="00577E0D" w:rsidP="00577E0D">
      <w:pPr>
        <w:spacing w:after="200" w:line="276" w:lineRule="auto"/>
        <w:ind w:firstLine="0"/>
        <w:jc w:val="right"/>
      </w:pPr>
    </w:p>
    <w:p w:rsidR="00577E0D" w:rsidRDefault="00577E0D" w:rsidP="00577E0D">
      <w:pPr>
        <w:spacing w:after="200" w:line="276" w:lineRule="auto"/>
        <w:ind w:firstLine="0"/>
        <w:jc w:val="right"/>
      </w:pPr>
    </w:p>
    <w:p w:rsidR="00577E0D" w:rsidRDefault="00577E0D" w:rsidP="00577E0D">
      <w:pPr>
        <w:tabs>
          <w:tab w:val="left" w:pos="8077"/>
        </w:tabs>
        <w:spacing w:after="200" w:line="276" w:lineRule="auto"/>
        <w:ind w:firstLine="0"/>
      </w:pPr>
      <w:r>
        <w:tab/>
      </w:r>
    </w:p>
    <w:p w:rsidR="00577E0D" w:rsidRDefault="00577E0D" w:rsidP="009A2D05">
      <w:pPr>
        <w:spacing w:after="200" w:line="276" w:lineRule="auto"/>
        <w:ind w:firstLine="0"/>
        <w:jc w:val="center"/>
      </w:pPr>
      <w:r>
        <w:t xml:space="preserve">Kraków </w:t>
      </w:r>
      <w:r>
        <w:fldChar w:fldCharType="begin"/>
      </w:r>
      <w:r>
        <w:instrText xml:space="preserve"> DATE  \@ "yyyy"  \* MERGEFORMAT </w:instrText>
      </w:r>
      <w:r>
        <w:fldChar w:fldCharType="separate"/>
      </w:r>
      <w:r w:rsidR="0012642F">
        <w:rPr>
          <w:noProof/>
        </w:rPr>
        <w:t>2020</w:t>
      </w:r>
      <w:r>
        <w:fldChar w:fldCharType="end"/>
      </w:r>
      <w:r>
        <w:br w:type="page"/>
      </w:r>
    </w:p>
    <w:p w:rsidR="00577E0D" w:rsidRPr="00577E0D" w:rsidRDefault="00577E0D" w:rsidP="00577E0D">
      <w:pPr>
        <w:rPr>
          <w:b/>
          <w:sz w:val="32"/>
          <w:szCs w:val="32"/>
        </w:rPr>
      </w:pPr>
      <w:r w:rsidRPr="00577E0D">
        <w:rPr>
          <w:b/>
          <w:sz w:val="32"/>
          <w:szCs w:val="32"/>
        </w:rPr>
        <w:lastRenderedPageBreak/>
        <w:t>Spis treści</w:t>
      </w:r>
    </w:p>
    <w:p w:rsidR="00997B88" w:rsidRDefault="00602EC8">
      <w:pPr>
        <w:pStyle w:val="Spistreci1"/>
        <w:rPr>
          <w:rFonts w:asciiTheme="minorHAnsi" w:eastAsiaTheme="minorEastAsia" w:hAnsiTheme="minorHAnsi"/>
          <w:b w:val="0"/>
          <w:sz w:val="22"/>
          <w:lang w:eastAsia="pl-PL"/>
        </w:rPr>
      </w:pPr>
      <w:r>
        <w:rPr>
          <w:rFonts w:eastAsiaTheme="majorEastAsia" w:cstheme="majorBidi"/>
          <w:b w:val="0"/>
          <w:bCs/>
          <w:sz w:val="32"/>
          <w:szCs w:val="28"/>
        </w:rPr>
        <w:fldChar w:fldCharType="begin"/>
      </w:r>
      <w:r>
        <w:rPr>
          <w:rFonts w:eastAsiaTheme="majorEastAsia" w:cstheme="majorBidi"/>
          <w:b w:val="0"/>
          <w:bCs/>
          <w:sz w:val="32"/>
          <w:szCs w:val="28"/>
        </w:rPr>
        <w:instrText xml:space="preserve"> TOC \o "1-2" \h \z \u </w:instrText>
      </w:r>
      <w:r>
        <w:rPr>
          <w:rFonts w:eastAsiaTheme="majorEastAsia" w:cstheme="majorBidi"/>
          <w:b w:val="0"/>
          <w:bCs/>
          <w:sz w:val="32"/>
          <w:szCs w:val="28"/>
        </w:rPr>
        <w:fldChar w:fldCharType="separate"/>
      </w:r>
      <w:hyperlink w:anchor="_Toc54354528" w:history="1">
        <w:r w:rsidR="00997B88" w:rsidRPr="000355C9">
          <w:rPr>
            <w:rStyle w:val="Hipercze"/>
          </w:rPr>
          <w:t>Wstęp</w:t>
        </w:r>
        <w:r w:rsidR="00997B88">
          <w:rPr>
            <w:webHidden/>
          </w:rPr>
          <w:tab/>
        </w:r>
        <w:r w:rsidR="00997B88">
          <w:rPr>
            <w:webHidden/>
          </w:rPr>
          <w:fldChar w:fldCharType="begin"/>
        </w:r>
        <w:r w:rsidR="00997B88">
          <w:rPr>
            <w:webHidden/>
          </w:rPr>
          <w:instrText xml:space="preserve"> PAGEREF _Toc54354528 \h </w:instrText>
        </w:r>
        <w:r w:rsidR="00997B88">
          <w:rPr>
            <w:webHidden/>
          </w:rPr>
        </w:r>
        <w:r w:rsidR="00997B88">
          <w:rPr>
            <w:webHidden/>
          </w:rPr>
          <w:fldChar w:fldCharType="separate"/>
        </w:r>
        <w:r w:rsidR="00997B88">
          <w:rPr>
            <w:webHidden/>
          </w:rPr>
          <w:t>3</w:t>
        </w:r>
        <w:r w:rsidR="00997B88">
          <w:rPr>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29" w:history="1">
        <w:r w:rsidR="00997B88" w:rsidRPr="000355C9">
          <w:rPr>
            <w:rStyle w:val="Hipercze"/>
          </w:rPr>
          <w:t>Rozdział 1.  Podejście do zarządzanie projektami</w:t>
        </w:r>
        <w:r w:rsidR="00997B88">
          <w:rPr>
            <w:webHidden/>
          </w:rPr>
          <w:tab/>
        </w:r>
        <w:r w:rsidR="00997B88">
          <w:rPr>
            <w:webHidden/>
          </w:rPr>
          <w:fldChar w:fldCharType="begin"/>
        </w:r>
        <w:r w:rsidR="00997B88">
          <w:rPr>
            <w:webHidden/>
          </w:rPr>
          <w:instrText xml:space="preserve"> PAGEREF _Toc54354529 \h </w:instrText>
        </w:r>
        <w:r w:rsidR="00997B88">
          <w:rPr>
            <w:webHidden/>
          </w:rPr>
        </w:r>
        <w:r w:rsidR="00997B88">
          <w:rPr>
            <w:webHidden/>
          </w:rPr>
          <w:fldChar w:fldCharType="separate"/>
        </w:r>
        <w:r w:rsidR="00997B88">
          <w:rPr>
            <w:webHidden/>
          </w:rPr>
          <w:t>5</w:t>
        </w:r>
        <w:r w:rsidR="00997B88">
          <w:rPr>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0" w:history="1">
        <w:r w:rsidR="00997B88" w:rsidRPr="000355C9">
          <w:rPr>
            <w:rStyle w:val="Hipercze"/>
            <w:noProof/>
          </w:rPr>
          <w:t>1.1. Podstawy zarządzania projektami</w:t>
        </w:r>
        <w:r w:rsidR="00997B88">
          <w:rPr>
            <w:noProof/>
            <w:webHidden/>
          </w:rPr>
          <w:tab/>
        </w:r>
        <w:r w:rsidR="00997B88">
          <w:rPr>
            <w:noProof/>
            <w:webHidden/>
          </w:rPr>
          <w:fldChar w:fldCharType="begin"/>
        </w:r>
        <w:r w:rsidR="00997B88">
          <w:rPr>
            <w:noProof/>
            <w:webHidden/>
          </w:rPr>
          <w:instrText xml:space="preserve"> PAGEREF _Toc54354530 \h </w:instrText>
        </w:r>
        <w:r w:rsidR="00997B88">
          <w:rPr>
            <w:noProof/>
            <w:webHidden/>
          </w:rPr>
        </w:r>
        <w:r w:rsidR="00997B88">
          <w:rPr>
            <w:noProof/>
            <w:webHidden/>
          </w:rPr>
          <w:fldChar w:fldCharType="separate"/>
        </w:r>
        <w:r w:rsidR="00997B88">
          <w:rPr>
            <w:noProof/>
            <w:webHidden/>
          </w:rPr>
          <w:t>5</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1" w:history="1">
        <w:r w:rsidR="00997B88" w:rsidRPr="000355C9">
          <w:rPr>
            <w:rStyle w:val="Hipercze"/>
            <w:noProof/>
          </w:rPr>
          <w:t>1.2. Cykl życia projektu</w:t>
        </w:r>
        <w:r w:rsidR="00997B88">
          <w:rPr>
            <w:noProof/>
            <w:webHidden/>
          </w:rPr>
          <w:tab/>
        </w:r>
        <w:r w:rsidR="00997B88">
          <w:rPr>
            <w:noProof/>
            <w:webHidden/>
          </w:rPr>
          <w:fldChar w:fldCharType="begin"/>
        </w:r>
        <w:r w:rsidR="00997B88">
          <w:rPr>
            <w:noProof/>
            <w:webHidden/>
          </w:rPr>
          <w:instrText xml:space="preserve"> PAGEREF _Toc54354531 \h </w:instrText>
        </w:r>
        <w:r w:rsidR="00997B88">
          <w:rPr>
            <w:noProof/>
            <w:webHidden/>
          </w:rPr>
        </w:r>
        <w:r w:rsidR="00997B88">
          <w:rPr>
            <w:noProof/>
            <w:webHidden/>
          </w:rPr>
          <w:fldChar w:fldCharType="separate"/>
        </w:r>
        <w:r w:rsidR="00997B88">
          <w:rPr>
            <w:noProof/>
            <w:webHidden/>
          </w:rPr>
          <w:t>14</w:t>
        </w:r>
        <w:r w:rsidR="00997B88">
          <w:rPr>
            <w:noProof/>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32" w:history="1">
        <w:r w:rsidR="00997B88" w:rsidRPr="000355C9">
          <w:rPr>
            <w:rStyle w:val="Hipercze"/>
          </w:rPr>
          <w:t>Rozdział 2. Dokumentacja projektowa</w:t>
        </w:r>
        <w:r w:rsidR="00997B88">
          <w:rPr>
            <w:webHidden/>
          </w:rPr>
          <w:tab/>
        </w:r>
        <w:r w:rsidR="00997B88">
          <w:rPr>
            <w:webHidden/>
          </w:rPr>
          <w:fldChar w:fldCharType="begin"/>
        </w:r>
        <w:r w:rsidR="00997B88">
          <w:rPr>
            <w:webHidden/>
          </w:rPr>
          <w:instrText xml:space="preserve"> PAGEREF _Toc54354532 \h </w:instrText>
        </w:r>
        <w:r w:rsidR="00997B88">
          <w:rPr>
            <w:webHidden/>
          </w:rPr>
        </w:r>
        <w:r w:rsidR="00997B88">
          <w:rPr>
            <w:webHidden/>
          </w:rPr>
          <w:fldChar w:fldCharType="separate"/>
        </w:r>
        <w:r w:rsidR="00997B88">
          <w:rPr>
            <w:webHidden/>
          </w:rPr>
          <w:t>26</w:t>
        </w:r>
        <w:r w:rsidR="00997B88">
          <w:rPr>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3" w:history="1">
        <w:r w:rsidR="00997B88" w:rsidRPr="000355C9">
          <w:rPr>
            <w:rStyle w:val="Hipercze"/>
            <w:noProof/>
          </w:rPr>
          <w:t>2.1. Określenie Zakresu Pracy (SOW)</w:t>
        </w:r>
        <w:r w:rsidR="00997B88">
          <w:rPr>
            <w:noProof/>
            <w:webHidden/>
          </w:rPr>
          <w:tab/>
        </w:r>
        <w:r w:rsidR="00997B88">
          <w:rPr>
            <w:noProof/>
            <w:webHidden/>
          </w:rPr>
          <w:fldChar w:fldCharType="begin"/>
        </w:r>
        <w:r w:rsidR="00997B88">
          <w:rPr>
            <w:noProof/>
            <w:webHidden/>
          </w:rPr>
          <w:instrText xml:space="preserve"> PAGEREF _Toc54354533 \h </w:instrText>
        </w:r>
        <w:r w:rsidR="00997B88">
          <w:rPr>
            <w:noProof/>
            <w:webHidden/>
          </w:rPr>
        </w:r>
        <w:r w:rsidR="00997B88">
          <w:rPr>
            <w:noProof/>
            <w:webHidden/>
          </w:rPr>
          <w:fldChar w:fldCharType="separate"/>
        </w:r>
        <w:r w:rsidR="00997B88">
          <w:rPr>
            <w:noProof/>
            <w:webHidden/>
          </w:rPr>
          <w:t>26</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4" w:history="1">
        <w:r w:rsidR="00997B88" w:rsidRPr="000355C9">
          <w:rPr>
            <w:rStyle w:val="Hipercze"/>
            <w:noProof/>
          </w:rPr>
          <w:t>2.2. Uzasadnienie projektu (Business case)</w:t>
        </w:r>
        <w:r w:rsidR="00997B88">
          <w:rPr>
            <w:noProof/>
            <w:webHidden/>
          </w:rPr>
          <w:tab/>
        </w:r>
        <w:r w:rsidR="00997B88">
          <w:rPr>
            <w:noProof/>
            <w:webHidden/>
          </w:rPr>
          <w:fldChar w:fldCharType="begin"/>
        </w:r>
        <w:r w:rsidR="00997B88">
          <w:rPr>
            <w:noProof/>
            <w:webHidden/>
          </w:rPr>
          <w:instrText xml:space="preserve"> PAGEREF _Toc54354534 \h </w:instrText>
        </w:r>
        <w:r w:rsidR="00997B88">
          <w:rPr>
            <w:noProof/>
            <w:webHidden/>
          </w:rPr>
        </w:r>
        <w:r w:rsidR="00997B88">
          <w:rPr>
            <w:noProof/>
            <w:webHidden/>
          </w:rPr>
          <w:fldChar w:fldCharType="separate"/>
        </w:r>
        <w:r w:rsidR="00997B88">
          <w:rPr>
            <w:noProof/>
            <w:webHidden/>
          </w:rPr>
          <w:t>27</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5" w:history="1">
        <w:r w:rsidR="00997B88" w:rsidRPr="000355C9">
          <w:rPr>
            <w:rStyle w:val="Hipercze"/>
            <w:noProof/>
          </w:rPr>
          <w:t>2.3. Studium wykonalności (Feasibility Study)</w:t>
        </w:r>
        <w:r w:rsidR="00997B88">
          <w:rPr>
            <w:noProof/>
            <w:webHidden/>
          </w:rPr>
          <w:tab/>
        </w:r>
        <w:r w:rsidR="00997B88">
          <w:rPr>
            <w:noProof/>
            <w:webHidden/>
          </w:rPr>
          <w:fldChar w:fldCharType="begin"/>
        </w:r>
        <w:r w:rsidR="00997B88">
          <w:rPr>
            <w:noProof/>
            <w:webHidden/>
          </w:rPr>
          <w:instrText xml:space="preserve"> PAGEREF _Toc54354535 \h </w:instrText>
        </w:r>
        <w:r w:rsidR="00997B88">
          <w:rPr>
            <w:noProof/>
            <w:webHidden/>
          </w:rPr>
        </w:r>
        <w:r w:rsidR="00997B88">
          <w:rPr>
            <w:noProof/>
            <w:webHidden/>
          </w:rPr>
          <w:fldChar w:fldCharType="separate"/>
        </w:r>
        <w:r w:rsidR="00997B88">
          <w:rPr>
            <w:noProof/>
            <w:webHidden/>
          </w:rPr>
          <w:t>27</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6" w:history="1">
        <w:r w:rsidR="00997B88" w:rsidRPr="000355C9">
          <w:rPr>
            <w:rStyle w:val="Hipercze"/>
            <w:noProof/>
          </w:rPr>
          <w:t>2.4. Karta Projektu (Project Charter)</w:t>
        </w:r>
        <w:r w:rsidR="00997B88">
          <w:rPr>
            <w:noProof/>
            <w:webHidden/>
          </w:rPr>
          <w:tab/>
        </w:r>
        <w:r w:rsidR="00997B88">
          <w:rPr>
            <w:noProof/>
            <w:webHidden/>
          </w:rPr>
          <w:fldChar w:fldCharType="begin"/>
        </w:r>
        <w:r w:rsidR="00997B88">
          <w:rPr>
            <w:noProof/>
            <w:webHidden/>
          </w:rPr>
          <w:instrText xml:space="preserve"> PAGEREF _Toc54354536 \h </w:instrText>
        </w:r>
        <w:r w:rsidR="00997B88">
          <w:rPr>
            <w:noProof/>
            <w:webHidden/>
          </w:rPr>
        </w:r>
        <w:r w:rsidR="00997B88">
          <w:rPr>
            <w:noProof/>
            <w:webHidden/>
          </w:rPr>
          <w:fldChar w:fldCharType="separate"/>
        </w:r>
        <w:r w:rsidR="00997B88">
          <w:rPr>
            <w:noProof/>
            <w:webHidden/>
          </w:rPr>
          <w:t>28</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7" w:history="1">
        <w:r w:rsidR="00997B88" w:rsidRPr="000355C9">
          <w:rPr>
            <w:rStyle w:val="Hipercze"/>
            <w:noProof/>
          </w:rPr>
          <w:t>2.5. Deklaracja Zakresu Projektu (Project Scope Statement)</w:t>
        </w:r>
        <w:r w:rsidR="00997B88">
          <w:rPr>
            <w:noProof/>
            <w:webHidden/>
          </w:rPr>
          <w:tab/>
        </w:r>
        <w:r w:rsidR="00997B88">
          <w:rPr>
            <w:noProof/>
            <w:webHidden/>
          </w:rPr>
          <w:fldChar w:fldCharType="begin"/>
        </w:r>
        <w:r w:rsidR="00997B88">
          <w:rPr>
            <w:noProof/>
            <w:webHidden/>
          </w:rPr>
          <w:instrText xml:space="preserve"> PAGEREF _Toc54354537 \h </w:instrText>
        </w:r>
        <w:r w:rsidR="00997B88">
          <w:rPr>
            <w:noProof/>
            <w:webHidden/>
          </w:rPr>
        </w:r>
        <w:r w:rsidR="00997B88">
          <w:rPr>
            <w:noProof/>
            <w:webHidden/>
          </w:rPr>
          <w:fldChar w:fldCharType="separate"/>
        </w:r>
        <w:r w:rsidR="00997B88">
          <w:rPr>
            <w:noProof/>
            <w:webHidden/>
          </w:rPr>
          <w:t>28</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8" w:history="1">
        <w:r w:rsidR="00997B88" w:rsidRPr="000355C9">
          <w:rPr>
            <w:rStyle w:val="Hipercze"/>
            <w:noProof/>
          </w:rPr>
          <w:t>2.6. Struktura Podziału Pracy (Work Breakdown Structure, WBS)</w:t>
        </w:r>
        <w:r w:rsidR="00997B88">
          <w:rPr>
            <w:noProof/>
            <w:webHidden/>
          </w:rPr>
          <w:tab/>
        </w:r>
        <w:r w:rsidR="00997B88">
          <w:rPr>
            <w:noProof/>
            <w:webHidden/>
          </w:rPr>
          <w:fldChar w:fldCharType="begin"/>
        </w:r>
        <w:r w:rsidR="00997B88">
          <w:rPr>
            <w:noProof/>
            <w:webHidden/>
          </w:rPr>
          <w:instrText xml:space="preserve"> PAGEREF _Toc54354538 \h </w:instrText>
        </w:r>
        <w:r w:rsidR="00997B88">
          <w:rPr>
            <w:noProof/>
            <w:webHidden/>
          </w:rPr>
        </w:r>
        <w:r w:rsidR="00997B88">
          <w:rPr>
            <w:noProof/>
            <w:webHidden/>
          </w:rPr>
          <w:fldChar w:fldCharType="separate"/>
        </w:r>
        <w:r w:rsidR="00997B88">
          <w:rPr>
            <w:noProof/>
            <w:webHidden/>
          </w:rPr>
          <w:t>29</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39" w:history="1">
        <w:r w:rsidR="00997B88" w:rsidRPr="000355C9">
          <w:rPr>
            <w:rStyle w:val="Hipercze"/>
            <w:noProof/>
          </w:rPr>
          <w:t>2.7. Czas i koszty projektu</w:t>
        </w:r>
        <w:r w:rsidR="00997B88">
          <w:rPr>
            <w:noProof/>
            <w:webHidden/>
          </w:rPr>
          <w:tab/>
        </w:r>
        <w:r w:rsidR="00997B88">
          <w:rPr>
            <w:noProof/>
            <w:webHidden/>
          </w:rPr>
          <w:fldChar w:fldCharType="begin"/>
        </w:r>
        <w:r w:rsidR="00997B88">
          <w:rPr>
            <w:noProof/>
            <w:webHidden/>
          </w:rPr>
          <w:instrText xml:space="preserve"> PAGEREF _Toc54354539 \h </w:instrText>
        </w:r>
        <w:r w:rsidR="00997B88">
          <w:rPr>
            <w:noProof/>
            <w:webHidden/>
          </w:rPr>
        </w:r>
        <w:r w:rsidR="00997B88">
          <w:rPr>
            <w:noProof/>
            <w:webHidden/>
          </w:rPr>
          <w:fldChar w:fldCharType="separate"/>
        </w:r>
        <w:r w:rsidR="00997B88">
          <w:rPr>
            <w:noProof/>
            <w:webHidden/>
          </w:rPr>
          <w:t>29</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0" w:history="1">
        <w:r w:rsidR="00997B88" w:rsidRPr="000355C9">
          <w:rPr>
            <w:rStyle w:val="Hipercze"/>
            <w:noProof/>
          </w:rPr>
          <w:t>2.8. Czasu trwania i koszt zadań</w:t>
        </w:r>
        <w:r w:rsidR="00997B88">
          <w:rPr>
            <w:noProof/>
            <w:webHidden/>
          </w:rPr>
          <w:tab/>
        </w:r>
        <w:r w:rsidR="00997B88">
          <w:rPr>
            <w:noProof/>
            <w:webHidden/>
          </w:rPr>
          <w:fldChar w:fldCharType="begin"/>
        </w:r>
        <w:r w:rsidR="00997B88">
          <w:rPr>
            <w:noProof/>
            <w:webHidden/>
          </w:rPr>
          <w:instrText xml:space="preserve"> PAGEREF _Toc54354540 \h </w:instrText>
        </w:r>
        <w:r w:rsidR="00997B88">
          <w:rPr>
            <w:noProof/>
            <w:webHidden/>
          </w:rPr>
        </w:r>
        <w:r w:rsidR="00997B88">
          <w:rPr>
            <w:noProof/>
            <w:webHidden/>
          </w:rPr>
          <w:fldChar w:fldCharType="separate"/>
        </w:r>
        <w:r w:rsidR="00997B88">
          <w:rPr>
            <w:noProof/>
            <w:webHidden/>
          </w:rPr>
          <w:t>30</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1" w:history="1">
        <w:r w:rsidR="00997B88" w:rsidRPr="000355C9">
          <w:rPr>
            <w:rStyle w:val="Hipercze"/>
            <w:noProof/>
          </w:rPr>
          <w:t>2.9. Plan Projektu (Project Plan)</w:t>
        </w:r>
        <w:r w:rsidR="00997B88">
          <w:rPr>
            <w:noProof/>
            <w:webHidden/>
          </w:rPr>
          <w:tab/>
        </w:r>
        <w:r w:rsidR="00997B88">
          <w:rPr>
            <w:noProof/>
            <w:webHidden/>
          </w:rPr>
          <w:fldChar w:fldCharType="begin"/>
        </w:r>
        <w:r w:rsidR="00997B88">
          <w:rPr>
            <w:noProof/>
            <w:webHidden/>
          </w:rPr>
          <w:instrText xml:space="preserve"> PAGEREF _Toc54354541 \h </w:instrText>
        </w:r>
        <w:r w:rsidR="00997B88">
          <w:rPr>
            <w:noProof/>
            <w:webHidden/>
          </w:rPr>
        </w:r>
        <w:r w:rsidR="00997B88">
          <w:rPr>
            <w:noProof/>
            <w:webHidden/>
          </w:rPr>
          <w:fldChar w:fldCharType="separate"/>
        </w:r>
        <w:r w:rsidR="00997B88">
          <w:rPr>
            <w:noProof/>
            <w:webHidden/>
          </w:rPr>
          <w:t>30</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2" w:history="1">
        <w:r w:rsidR="00997B88" w:rsidRPr="000355C9">
          <w:rPr>
            <w:rStyle w:val="Hipercze"/>
            <w:noProof/>
          </w:rPr>
          <w:t>2.10. Podejście tradycyjne (kaskadowe), a zwinne (Agile)</w:t>
        </w:r>
        <w:r w:rsidR="00997B88">
          <w:rPr>
            <w:noProof/>
            <w:webHidden/>
          </w:rPr>
          <w:tab/>
        </w:r>
        <w:r w:rsidR="00997B88">
          <w:rPr>
            <w:noProof/>
            <w:webHidden/>
          </w:rPr>
          <w:fldChar w:fldCharType="begin"/>
        </w:r>
        <w:r w:rsidR="00997B88">
          <w:rPr>
            <w:noProof/>
            <w:webHidden/>
          </w:rPr>
          <w:instrText xml:space="preserve"> PAGEREF _Toc54354542 \h </w:instrText>
        </w:r>
        <w:r w:rsidR="00997B88">
          <w:rPr>
            <w:noProof/>
            <w:webHidden/>
          </w:rPr>
        </w:r>
        <w:r w:rsidR="00997B88">
          <w:rPr>
            <w:noProof/>
            <w:webHidden/>
          </w:rPr>
          <w:fldChar w:fldCharType="separate"/>
        </w:r>
        <w:r w:rsidR="00997B88">
          <w:rPr>
            <w:noProof/>
            <w:webHidden/>
          </w:rPr>
          <w:t>30</w:t>
        </w:r>
        <w:r w:rsidR="00997B88">
          <w:rPr>
            <w:noProof/>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43" w:history="1">
        <w:r w:rsidR="00997B88" w:rsidRPr="000355C9">
          <w:rPr>
            <w:rStyle w:val="Hipercze"/>
          </w:rPr>
          <w:t>Rozdział 3. Opracowanie dokumentacji projektu centrum medycznego</w:t>
        </w:r>
        <w:r w:rsidR="00997B88">
          <w:rPr>
            <w:webHidden/>
          </w:rPr>
          <w:tab/>
        </w:r>
        <w:r w:rsidR="00997B88">
          <w:rPr>
            <w:webHidden/>
          </w:rPr>
          <w:fldChar w:fldCharType="begin"/>
        </w:r>
        <w:r w:rsidR="00997B88">
          <w:rPr>
            <w:webHidden/>
          </w:rPr>
          <w:instrText xml:space="preserve"> PAGEREF _Toc54354543 \h </w:instrText>
        </w:r>
        <w:r w:rsidR="00997B88">
          <w:rPr>
            <w:webHidden/>
          </w:rPr>
        </w:r>
        <w:r w:rsidR="00997B88">
          <w:rPr>
            <w:webHidden/>
          </w:rPr>
          <w:fldChar w:fldCharType="separate"/>
        </w:r>
        <w:r w:rsidR="00997B88">
          <w:rPr>
            <w:webHidden/>
          </w:rPr>
          <w:t>32</w:t>
        </w:r>
        <w:r w:rsidR="00997B88">
          <w:rPr>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4" w:history="1">
        <w:r w:rsidR="00997B88" w:rsidRPr="000355C9">
          <w:rPr>
            <w:rStyle w:val="Hipercze"/>
            <w:noProof/>
          </w:rPr>
          <w:t>3.1. Cele i zakres projektu</w:t>
        </w:r>
        <w:r w:rsidR="00997B88">
          <w:rPr>
            <w:noProof/>
            <w:webHidden/>
          </w:rPr>
          <w:tab/>
        </w:r>
        <w:r w:rsidR="00997B88">
          <w:rPr>
            <w:noProof/>
            <w:webHidden/>
          </w:rPr>
          <w:fldChar w:fldCharType="begin"/>
        </w:r>
        <w:r w:rsidR="00997B88">
          <w:rPr>
            <w:noProof/>
            <w:webHidden/>
          </w:rPr>
          <w:instrText xml:space="preserve"> PAGEREF _Toc54354544 \h </w:instrText>
        </w:r>
        <w:r w:rsidR="00997B88">
          <w:rPr>
            <w:noProof/>
            <w:webHidden/>
          </w:rPr>
        </w:r>
        <w:r w:rsidR="00997B88">
          <w:rPr>
            <w:noProof/>
            <w:webHidden/>
          </w:rPr>
          <w:fldChar w:fldCharType="separate"/>
        </w:r>
        <w:r w:rsidR="00997B88">
          <w:rPr>
            <w:noProof/>
            <w:webHidden/>
          </w:rPr>
          <w:t>32</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5" w:history="1">
        <w:r w:rsidR="00997B88" w:rsidRPr="000355C9">
          <w:rPr>
            <w:rStyle w:val="Hipercze"/>
            <w:noProof/>
          </w:rPr>
          <w:t>3.2. Formuła realizacyjna i macierz kompromisów projektowych</w:t>
        </w:r>
        <w:r w:rsidR="00997B88">
          <w:rPr>
            <w:noProof/>
            <w:webHidden/>
          </w:rPr>
          <w:tab/>
        </w:r>
        <w:r w:rsidR="00997B88">
          <w:rPr>
            <w:noProof/>
            <w:webHidden/>
          </w:rPr>
          <w:fldChar w:fldCharType="begin"/>
        </w:r>
        <w:r w:rsidR="00997B88">
          <w:rPr>
            <w:noProof/>
            <w:webHidden/>
          </w:rPr>
          <w:instrText xml:space="preserve"> PAGEREF _Toc54354545 \h </w:instrText>
        </w:r>
        <w:r w:rsidR="00997B88">
          <w:rPr>
            <w:noProof/>
            <w:webHidden/>
          </w:rPr>
        </w:r>
        <w:r w:rsidR="00997B88">
          <w:rPr>
            <w:noProof/>
            <w:webHidden/>
          </w:rPr>
          <w:fldChar w:fldCharType="separate"/>
        </w:r>
        <w:r w:rsidR="00997B88">
          <w:rPr>
            <w:noProof/>
            <w:webHidden/>
          </w:rPr>
          <w:t>35</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6" w:history="1">
        <w:r w:rsidR="00997B88" w:rsidRPr="000355C9">
          <w:rPr>
            <w:rStyle w:val="Hipercze"/>
            <w:noProof/>
          </w:rPr>
          <w:t>3.3. Model fazowy</w:t>
        </w:r>
        <w:r w:rsidR="00997B88">
          <w:rPr>
            <w:noProof/>
            <w:webHidden/>
          </w:rPr>
          <w:tab/>
        </w:r>
        <w:r w:rsidR="00997B88">
          <w:rPr>
            <w:noProof/>
            <w:webHidden/>
          </w:rPr>
          <w:fldChar w:fldCharType="begin"/>
        </w:r>
        <w:r w:rsidR="00997B88">
          <w:rPr>
            <w:noProof/>
            <w:webHidden/>
          </w:rPr>
          <w:instrText xml:space="preserve"> PAGEREF _Toc54354546 \h </w:instrText>
        </w:r>
        <w:r w:rsidR="00997B88">
          <w:rPr>
            <w:noProof/>
            <w:webHidden/>
          </w:rPr>
        </w:r>
        <w:r w:rsidR="00997B88">
          <w:rPr>
            <w:noProof/>
            <w:webHidden/>
          </w:rPr>
          <w:fldChar w:fldCharType="separate"/>
        </w:r>
        <w:r w:rsidR="00997B88">
          <w:rPr>
            <w:noProof/>
            <w:webHidden/>
          </w:rPr>
          <w:t>37</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7" w:history="1">
        <w:r w:rsidR="00997B88" w:rsidRPr="000355C9">
          <w:rPr>
            <w:rStyle w:val="Hipercze"/>
            <w:noProof/>
          </w:rPr>
          <w:t>3.4. Analiza środowiska, rejestr i mapa interesariuszy</w:t>
        </w:r>
        <w:r w:rsidR="00997B88">
          <w:rPr>
            <w:noProof/>
            <w:webHidden/>
          </w:rPr>
          <w:tab/>
        </w:r>
        <w:r w:rsidR="00997B88">
          <w:rPr>
            <w:noProof/>
            <w:webHidden/>
          </w:rPr>
          <w:fldChar w:fldCharType="begin"/>
        </w:r>
        <w:r w:rsidR="00997B88">
          <w:rPr>
            <w:noProof/>
            <w:webHidden/>
          </w:rPr>
          <w:instrText xml:space="preserve"> PAGEREF _Toc54354547 \h </w:instrText>
        </w:r>
        <w:r w:rsidR="00997B88">
          <w:rPr>
            <w:noProof/>
            <w:webHidden/>
          </w:rPr>
        </w:r>
        <w:r w:rsidR="00997B88">
          <w:rPr>
            <w:noProof/>
            <w:webHidden/>
          </w:rPr>
          <w:fldChar w:fldCharType="separate"/>
        </w:r>
        <w:r w:rsidR="00997B88">
          <w:rPr>
            <w:noProof/>
            <w:webHidden/>
          </w:rPr>
          <w:t>39</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8" w:history="1">
        <w:r w:rsidR="00997B88" w:rsidRPr="000355C9">
          <w:rPr>
            <w:rStyle w:val="Hipercze"/>
            <w:noProof/>
          </w:rPr>
          <w:t>3.5. Struktura podziału pracy</w:t>
        </w:r>
        <w:r w:rsidR="00997B88">
          <w:rPr>
            <w:noProof/>
            <w:webHidden/>
          </w:rPr>
          <w:tab/>
        </w:r>
        <w:r w:rsidR="00997B88">
          <w:rPr>
            <w:noProof/>
            <w:webHidden/>
          </w:rPr>
          <w:fldChar w:fldCharType="begin"/>
        </w:r>
        <w:r w:rsidR="00997B88">
          <w:rPr>
            <w:noProof/>
            <w:webHidden/>
          </w:rPr>
          <w:instrText xml:space="preserve"> PAGEREF _Toc54354548 \h </w:instrText>
        </w:r>
        <w:r w:rsidR="00997B88">
          <w:rPr>
            <w:noProof/>
            <w:webHidden/>
          </w:rPr>
        </w:r>
        <w:r w:rsidR="00997B88">
          <w:rPr>
            <w:noProof/>
            <w:webHidden/>
          </w:rPr>
          <w:fldChar w:fldCharType="separate"/>
        </w:r>
        <w:r w:rsidR="00997B88">
          <w:rPr>
            <w:noProof/>
            <w:webHidden/>
          </w:rPr>
          <w:t>42</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49" w:history="1">
        <w:r w:rsidR="00997B88" w:rsidRPr="000355C9">
          <w:rPr>
            <w:rStyle w:val="Hipercze"/>
            <w:noProof/>
          </w:rPr>
          <w:t>3.6. Harmonogram projektu i metoda ścieżki krytycznej</w:t>
        </w:r>
        <w:r w:rsidR="00997B88">
          <w:rPr>
            <w:noProof/>
            <w:webHidden/>
          </w:rPr>
          <w:tab/>
        </w:r>
        <w:r w:rsidR="00997B88">
          <w:rPr>
            <w:noProof/>
            <w:webHidden/>
          </w:rPr>
          <w:fldChar w:fldCharType="begin"/>
        </w:r>
        <w:r w:rsidR="00997B88">
          <w:rPr>
            <w:noProof/>
            <w:webHidden/>
          </w:rPr>
          <w:instrText xml:space="preserve"> PAGEREF _Toc54354549 \h </w:instrText>
        </w:r>
        <w:r w:rsidR="00997B88">
          <w:rPr>
            <w:noProof/>
            <w:webHidden/>
          </w:rPr>
        </w:r>
        <w:r w:rsidR="00997B88">
          <w:rPr>
            <w:noProof/>
            <w:webHidden/>
          </w:rPr>
          <w:fldChar w:fldCharType="separate"/>
        </w:r>
        <w:r w:rsidR="00997B88">
          <w:rPr>
            <w:noProof/>
            <w:webHidden/>
          </w:rPr>
          <w:t>44</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50" w:history="1">
        <w:r w:rsidR="00997B88" w:rsidRPr="000355C9">
          <w:rPr>
            <w:rStyle w:val="Hipercze"/>
            <w:noProof/>
          </w:rPr>
          <w:t>3.7. Planowanie zasobów i kosztów</w:t>
        </w:r>
        <w:r w:rsidR="00997B88">
          <w:rPr>
            <w:noProof/>
            <w:webHidden/>
          </w:rPr>
          <w:tab/>
        </w:r>
        <w:r w:rsidR="00997B88">
          <w:rPr>
            <w:noProof/>
            <w:webHidden/>
          </w:rPr>
          <w:fldChar w:fldCharType="begin"/>
        </w:r>
        <w:r w:rsidR="00997B88">
          <w:rPr>
            <w:noProof/>
            <w:webHidden/>
          </w:rPr>
          <w:instrText xml:space="preserve"> PAGEREF _Toc54354550 \h </w:instrText>
        </w:r>
        <w:r w:rsidR="00997B88">
          <w:rPr>
            <w:noProof/>
            <w:webHidden/>
          </w:rPr>
        </w:r>
        <w:r w:rsidR="00997B88">
          <w:rPr>
            <w:noProof/>
            <w:webHidden/>
          </w:rPr>
          <w:fldChar w:fldCharType="separate"/>
        </w:r>
        <w:r w:rsidR="00997B88">
          <w:rPr>
            <w:noProof/>
            <w:webHidden/>
          </w:rPr>
          <w:t>45</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51" w:history="1">
        <w:r w:rsidR="00997B88" w:rsidRPr="000355C9">
          <w:rPr>
            <w:rStyle w:val="Hipercze"/>
            <w:noProof/>
          </w:rPr>
          <w:t>3.8. Analiza jakościowa ryzyka</w:t>
        </w:r>
        <w:r w:rsidR="00997B88">
          <w:rPr>
            <w:noProof/>
            <w:webHidden/>
          </w:rPr>
          <w:tab/>
        </w:r>
        <w:r w:rsidR="00997B88">
          <w:rPr>
            <w:noProof/>
            <w:webHidden/>
          </w:rPr>
          <w:fldChar w:fldCharType="begin"/>
        </w:r>
        <w:r w:rsidR="00997B88">
          <w:rPr>
            <w:noProof/>
            <w:webHidden/>
          </w:rPr>
          <w:instrText xml:space="preserve"> PAGEREF _Toc54354551 \h </w:instrText>
        </w:r>
        <w:r w:rsidR="00997B88">
          <w:rPr>
            <w:noProof/>
            <w:webHidden/>
          </w:rPr>
        </w:r>
        <w:r w:rsidR="00997B88">
          <w:rPr>
            <w:noProof/>
            <w:webHidden/>
          </w:rPr>
          <w:fldChar w:fldCharType="separate"/>
        </w:r>
        <w:r w:rsidR="00997B88">
          <w:rPr>
            <w:noProof/>
            <w:webHidden/>
          </w:rPr>
          <w:t>47</w:t>
        </w:r>
        <w:r w:rsidR="00997B88">
          <w:rPr>
            <w:noProof/>
            <w:webHidden/>
          </w:rPr>
          <w:fldChar w:fldCharType="end"/>
        </w:r>
      </w:hyperlink>
    </w:p>
    <w:p w:rsidR="00997B88" w:rsidRDefault="0012642F">
      <w:pPr>
        <w:pStyle w:val="Spistreci2"/>
        <w:tabs>
          <w:tab w:val="right" w:leader="dot" w:pos="9060"/>
        </w:tabs>
        <w:rPr>
          <w:rFonts w:asciiTheme="minorHAnsi" w:eastAsiaTheme="minorEastAsia" w:hAnsiTheme="minorHAnsi"/>
          <w:noProof/>
          <w:sz w:val="22"/>
          <w:lang w:eastAsia="pl-PL"/>
        </w:rPr>
      </w:pPr>
      <w:hyperlink w:anchor="_Toc54354552" w:history="1">
        <w:r w:rsidR="00997B88" w:rsidRPr="000355C9">
          <w:rPr>
            <w:rStyle w:val="Hipercze"/>
            <w:noProof/>
          </w:rPr>
          <w:t>3.9. Wnioski</w:t>
        </w:r>
        <w:r w:rsidR="00997B88">
          <w:rPr>
            <w:noProof/>
            <w:webHidden/>
          </w:rPr>
          <w:tab/>
        </w:r>
        <w:r w:rsidR="00997B88">
          <w:rPr>
            <w:noProof/>
            <w:webHidden/>
          </w:rPr>
          <w:fldChar w:fldCharType="begin"/>
        </w:r>
        <w:r w:rsidR="00997B88">
          <w:rPr>
            <w:noProof/>
            <w:webHidden/>
          </w:rPr>
          <w:instrText xml:space="preserve"> PAGEREF _Toc54354552 \h </w:instrText>
        </w:r>
        <w:r w:rsidR="00997B88">
          <w:rPr>
            <w:noProof/>
            <w:webHidden/>
          </w:rPr>
        </w:r>
        <w:r w:rsidR="00997B88">
          <w:rPr>
            <w:noProof/>
            <w:webHidden/>
          </w:rPr>
          <w:fldChar w:fldCharType="separate"/>
        </w:r>
        <w:r w:rsidR="00997B88">
          <w:rPr>
            <w:noProof/>
            <w:webHidden/>
          </w:rPr>
          <w:t>48</w:t>
        </w:r>
        <w:r w:rsidR="00997B88">
          <w:rPr>
            <w:noProof/>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53" w:history="1">
        <w:r w:rsidR="00997B88" w:rsidRPr="000355C9">
          <w:rPr>
            <w:rStyle w:val="Hipercze"/>
          </w:rPr>
          <w:t>Zakończenie</w:t>
        </w:r>
        <w:r w:rsidR="00997B88">
          <w:rPr>
            <w:webHidden/>
          </w:rPr>
          <w:tab/>
        </w:r>
        <w:r w:rsidR="00997B88">
          <w:rPr>
            <w:webHidden/>
          </w:rPr>
          <w:fldChar w:fldCharType="begin"/>
        </w:r>
        <w:r w:rsidR="00997B88">
          <w:rPr>
            <w:webHidden/>
          </w:rPr>
          <w:instrText xml:space="preserve"> PAGEREF _Toc54354553 \h </w:instrText>
        </w:r>
        <w:r w:rsidR="00997B88">
          <w:rPr>
            <w:webHidden/>
          </w:rPr>
        </w:r>
        <w:r w:rsidR="00997B88">
          <w:rPr>
            <w:webHidden/>
          </w:rPr>
          <w:fldChar w:fldCharType="separate"/>
        </w:r>
        <w:r w:rsidR="00997B88">
          <w:rPr>
            <w:webHidden/>
          </w:rPr>
          <w:t>50</w:t>
        </w:r>
        <w:r w:rsidR="00997B88">
          <w:rPr>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54" w:history="1">
        <w:r w:rsidR="00997B88" w:rsidRPr="000355C9">
          <w:rPr>
            <w:rStyle w:val="Hipercze"/>
            <w:lang w:val="en-GB"/>
          </w:rPr>
          <w:t>Bibliografia</w:t>
        </w:r>
        <w:r w:rsidR="00997B88">
          <w:rPr>
            <w:webHidden/>
          </w:rPr>
          <w:tab/>
        </w:r>
        <w:r w:rsidR="00997B88">
          <w:rPr>
            <w:webHidden/>
          </w:rPr>
          <w:fldChar w:fldCharType="begin"/>
        </w:r>
        <w:r w:rsidR="00997B88">
          <w:rPr>
            <w:webHidden/>
          </w:rPr>
          <w:instrText xml:space="preserve"> PAGEREF _Toc54354554 \h </w:instrText>
        </w:r>
        <w:r w:rsidR="00997B88">
          <w:rPr>
            <w:webHidden/>
          </w:rPr>
        </w:r>
        <w:r w:rsidR="00997B88">
          <w:rPr>
            <w:webHidden/>
          </w:rPr>
          <w:fldChar w:fldCharType="separate"/>
        </w:r>
        <w:r w:rsidR="00997B88">
          <w:rPr>
            <w:webHidden/>
          </w:rPr>
          <w:t>52</w:t>
        </w:r>
        <w:r w:rsidR="00997B88">
          <w:rPr>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55" w:history="1">
        <w:r w:rsidR="00997B88" w:rsidRPr="000355C9">
          <w:rPr>
            <w:rStyle w:val="Hipercze"/>
          </w:rPr>
          <w:t>Spis tabel</w:t>
        </w:r>
        <w:r w:rsidR="00997B88">
          <w:rPr>
            <w:webHidden/>
          </w:rPr>
          <w:tab/>
        </w:r>
        <w:r w:rsidR="00997B88">
          <w:rPr>
            <w:webHidden/>
          </w:rPr>
          <w:fldChar w:fldCharType="begin"/>
        </w:r>
        <w:r w:rsidR="00997B88">
          <w:rPr>
            <w:webHidden/>
          </w:rPr>
          <w:instrText xml:space="preserve"> PAGEREF _Toc54354555 \h </w:instrText>
        </w:r>
        <w:r w:rsidR="00997B88">
          <w:rPr>
            <w:webHidden/>
          </w:rPr>
        </w:r>
        <w:r w:rsidR="00997B88">
          <w:rPr>
            <w:webHidden/>
          </w:rPr>
          <w:fldChar w:fldCharType="separate"/>
        </w:r>
        <w:r w:rsidR="00997B88">
          <w:rPr>
            <w:webHidden/>
          </w:rPr>
          <w:t>56</w:t>
        </w:r>
        <w:r w:rsidR="00997B88">
          <w:rPr>
            <w:webHidden/>
          </w:rPr>
          <w:fldChar w:fldCharType="end"/>
        </w:r>
      </w:hyperlink>
    </w:p>
    <w:p w:rsidR="00997B88" w:rsidRDefault="0012642F">
      <w:pPr>
        <w:pStyle w:val="Spistreci1"/>
        <w:rPr>
          <w:rFonts w:asciiTheme="minorHAnsi" w:eastAsiaTheme="minorEastAsia" w:hAnsiTheme="minorHAnsi"/>
          <w:b w:val="0"/>
          <w:sz w:val="22"/>
          <w:lang w:eastAsia="pl-PL"/>
        </w:rPr>
      </w:pPr>
      <w:hyperlink w:anchor="_Toc54354556" w:history="1">
        <w:r w:rsidR="00997B88" w:rsidRPr="000355C9">
          <w:rPr>
            <w:rStyle w:val="Hipercze"/>
          </w:rPr>
          <w:t>Spis rysunków</w:t>
        </w:r>
        <w:r w:rsidR="00997B88">
          <w:rPr>
            <w:webHidden/>
          </w:rPr>
          <w:tab/>
        </w:r>
        <w:r w:rsidR="00997B88">
          <w:rPr>
            <w:webHidden/>
          </w:rPr>
          <w:fldChar w:fldCharType="begin"/>
        </w:r>
        <w:r w:rsidR="00997B88">
          <w:rPr>
            <w:webHidden/>
          </w:rPr>
          <w:instrText xml:space="preserve"> PAGEREF _Toc54354556 \h </w:instrText>
        </w:r>
        <w:r w:rsidR="00997B88">
          <w:rPr>
            <w:webHidden/>
          </w:rPr>
        </w:r>
        <w:r w:rsidR="00997B88">
          <w:rPr>
            <w:webHidden/>
          </w:rPr>
          <w:fldChar w:fldCharType="separate"/>
        </w:r>
        <w:r w:rsidR="00997B88">
          <w:rPr>
            <w:webHidden/>
          </w:rPr>
          <w:t>57</w:t>
        </w:r>
        <w:r w:rsidR="00997B88">
          <w:rPr>
            <w:webHidden/>
          </w:rPr>
          <w:fldChar w:fldCharType="end"/>
        </w:r>
      </w:hyperlink>
    </w:p>
    <w:p w:rsidR="00577E0D" w:rsidRDefault="00602EC8" w:rsidP="00577E0D">
      <w:pPr>
        <w:spacing w:after="200" w:line="276" w:lineRule="auto"/>
        <w:ind w:firstLine="0"/>
        <w:jc w:val="center"/>
        <w:rPr>
          <w:rFonts w:eastAsiaTheme="majorEastAsia" w:cstheme="majorBidi"/>
          <w:b/>
          <w:bCs/>
          <w:noProof/>
          <w:sz w:val="32"/>
          <w:szCs w:val="28"/>
        </w:rPr>
      </w:pPr>
      <w:r>
        <w:rPr>
          <w:rFonts w:eastAsiaTheme="majorEastAsia" w:cstheme="majorBidi"/>
          <w:b/>
          <w:bCs/>
          <w:noProof/>
          <w:sz w:val="32"/>
          <w:szCs w:val="28"/>
        </w:rPr>
        <w:fldChar w:fldCharType="end"/>
      </w:r>
    </w:p>
    <w:p w:rsidR="00602EC8" w:rsidRDefault="00602EC8" w:rsidP="008F3F1A">
      <w:pPr>
        <w:pStyle w:val="Nagwek1"/>
      </w:pPr>
      <w:bookmarkStart w:id="0" w:name="_Toc54354528"/>
      <w:bookmarkStart w:id="1" w:name="_Toc432664310"/>
      <w:bookmarkStart w:id="2" w:name="_Toc432664864"/>
      <w:r>
        <w:lastRenderedPageBreak/>
        <w:t>Wstęp</w:t>
      </w:r>
      <w:bookmarkEnd w:id="0"/>
    </w:p>
    <w:p w:rsidR="00437D68" w:rsidRPr="00602EC8" w:rsidRDefault="00FF3A20" w:rsidP="00437D68">
      <w:r>
        <w:t>Spoglądając na coś zdumiewającego jak np. mosty rozpięte nad kanionem, sondy k</w:t>
      </w:r>
      <w:r>
        <w:t>o</w:t>
      </w:r>
      <w:r w:rsidR="00F41FDF">
        <w:t>smiczne, czy choćby filmy, które są tak realne, że wy</w:t>
      </w:r>
      <w:r>
        <w:t>dają się być rzeczywistością, często z</w:t>
      </w:r>
      <w:r>
        <w:t>a</w:t>
      </w:r>
      <w:r w:rsidR="00F41FDF">
        <w:t>daje się pytanie - Jak oni to zrobili?</w:t>
      </w:r>
      <w:r>
        <w:t xml:space="preserve"> </w:t>
      </w:r>
      <w:r w:rsidR="00AF2B44">
        <w:t>Około trzy tysiące lat przed naszą erą budowniczy Wie</w:t>
      </w:r>
      <w:r w:rsidR="00AF2B44">
        <w:t>l</w:t>
      </w:r>
      <w:r w:rsidR="00AF2B44">
        <w:t>kiej Piramidy Cheopsa ułożyli na niej ostatni kamień, tworząc tym samym wydarzenie które stało się jednym największych przedsięwzięć</w:t>
      </w:r>
      <w:r w:rsidR="00997B88">
        <w:t xml:space="preserve"> w </w:t>
      </w:r>
      <w:r w:rsidR="00AF2B44">
        <w:t>historii ludzkości. Egipska technologia w</w:t>
      </w:r>
      <w:r w:rsidR="00AF2B44">
        <w:t>y</w:t>
      </w:r>
      <w:r w:rsidR="00AF2B44">
        <w:t xml:space="preserve">konania do dziś pozostała </w:t>
      </w:r>
      <w:r w:rsidR="00F41FDF">
        <w:t xml:space="preserve">niecałkowicie </w:t>
      </w:r>
      <w:r w:rsidR="00AF2B44">
        <w:t>odkryta,</w:t>
      </w:r>
      <w:r w:rsidR="00437D68">
        <w:t xml:space="preserve"> </w:t>
      </w:r>
      <w:r w:rsidR="00AF2B44">
        <w:t xml:space="preserve">jednak skala </w:t>
      </w:r>
      <w:r w:rsidR="00437D68">
        <w:t>oraz</w:t>
      </w:r>
      <w:r w:rsidR="00AF2B44">
        <w:t xml:space="preserve"> jakość </w:t>
      </w:r>
      <w:r w:rsidR="00437D68">
        <w:t>tego</w:t>
      </w:r>
      <w:r w:rsidR="00AF2B44">
        <w:t xml:space="preserve"> dzieła </w:t>
      </w:r>
      <w:r w:rsidR="00437D68">
        <w:t>nadal pozostaje imponująca</w:t>
      </w:r>
      <w:r w:rsidR="00AF2B44">
        <w:t xml:space="preserve">. </w:t>
      </w:r>
      <w:r w:rsidR="00437D68">
        <w:t xml:space="preserve">Na myśl przychodzą </w:t>
      </w:r>
      <w:r w:rsidR="00F41FDF">
        <w:t xml:space="preserve">wtedy </w:t>
      </w:r>
      <w:r w:rsidR="00437D68">
        <w:t>twórcy, projektanci oraz konstruktorzy, czyli osoby odpowiadające za pomysły</w:t>
      </w:r>
      <w:r w:rsidR="00997B88">
        <w:t xml:space="preserve"> i </w:t>
      </w:r>
      <w:r w:rsidR="00437D68">
        <w:t>ich wykonanie. Raczej nie zdarza się, żeby ktoś p</w:t>
      </w:r>
      <w:r w:rsidR="00437D68">
        <w:t>o</w:t>
      </w:r>
      <w:r w:rsidR="00437D68">
        <w:t>myślał</w:t>
      </w:r>
      <w:r w:rsidR="00997B88">
        <w:t xml:space="preserve"> o </w:t>
      </w:r>
      <w:r w:rsidR="00437D68">
        <w:t>kierownikach projektów,</w:t>
      </w:r>
      <w:r w:rsidR="00997B88">
        <w:t xml:space="preserve"> o </w:t>
      </w:r>
      <w:r w:rsidR="00437D68">
        <w:t>tych osobach, organizujących</w:t>
      </w:r>
      <w:r w:rsidR="00997B88">
        <w:t xml:space="preserve"> i </w:t>
      </w:r>
      <w:r w:rsidR="00437D68">
        <w:t>koordynujących dział</w:t>
      </w:r>
      <w:r w:rsidR="00437D68">
        <w:t>a</w:t>
      </w:r>
      <w:r w:rsidR="00437D68">
        <w:t>nia, dzięki to którym całe przedsięwzięcie, koncepcja czy idea mogły przerodzić się</w:t>
      </w:r>
      <w:r w:rsidR="00997B88">
        <w:t xml:space="preserve"> w </w:t>
      </w:r>
      <w:r w:rsidR="00437D68">
        <w:t>rzeczywistość. Bez ich talentu, umiejętności oraz ciężkiej pracy większość naprawdę d</w:t>
      </w:r>
      <w:r w:rsidR="00437D68">
        <w:t>o</w:t>
      </w:r>
      <w:r w:rsidR="00437D68">
        <w:t>brych pomysłów</w:t>
      </w:r>
      <w:r w:rsidR="00F41FDF">
        <w:t xml:space="preserve"> nigdy nie byłby zrealizowanych</w:t>
      </w:r>
      <w:r w:rsidR="00437D68">
        <w:t xml:space="preserve">. </w:t>
      </w:r>
    </w:p>
    <w:p w:rsidR="00AF2B44" w:rsidRDefault="00437D68" w:rsidP="00AF2B44">
      <w:r>
        <w:t xml:space="preserve">Zatem na przykładzie Wielkiej Piramidy </w:t>
      </w:r>
      <w:r w:rsidR="00F32219">
        <w:t>zauważyć można, że</w:t>
      </w:r>
      <w:r>
        <w:t xml:space="preserve"> nie tylko umiejętności budowniczych czy inżynierów </w:t>
      </w:r>
      <w:r w:rsidR="00F32219">
        <w:t>były</w:t>
      </w:r>
      <w:r>
        <w:t xml:space="preserve"> ważne, ale bardzo </w:t>
      </w:r>
      <w:r w:rsidR="00AF2B44">
        <w:t xml:space="preserve">godne podziwu są </w:t>
      </w:r>
      <w:r>
        <w:t xml:space="preserve">również duże </w:t>
      </w:r>
      <w:r w:rsidR="00AF2B44">
        <w:t>zdo</w:t>
      </w:r>
      <w:r w:rsidR="00AF2B44">
        <w:t>l</w:t>
      </w:r>
      <w:r w:rsidR="00AF2B44">
        <w:t>ności menedżerskie Egipcjan</w:t>
      </w:r>
      <w:r>
        <w:t>, takie jak</w:t>
      </w:r>
      <w:r w:rsidR="00AF2B44">
        <w:t xml:space="preserve"> planowanie,</w:t>
      </w:r>
      <w:r>
        <w:t xml:space="preserve"> </w:t>
      </w:r>
      <w:r w:rsidR="00AF2B44">
        <w:t xml:space="preserve">organizacja </w:t>
      </w:r>
      <w:r>
        <w:t>oraz nadzór prowadz</w:t>
      </w:r>
      <w:r w:rsidR="00F32219">
        <w:t xml:space="preserve">any </w:t>
      </w:r>
      <w:r w:rsidR="00AF2B44">
        <w:t xml:space="preserve">przez </w:t>
      </w:r>
      <w:r w:rsidR="00F32219">
        <w:t>tyle długich</w:t>
      </w:r>
      <w:r w:rsidR="00AF2B44">
        <w:t xml:space="preserve"> lat pracy </w:t>
      </w:r>
      <w:r w:rsidR="00F32219">
        <w:t>nad piramidą</w:t>
      </w:r>
      <w:r w:rsidR="00AF2B44">
        <w:t xml:space="preserve">. Budowanie Wielkiej Piramidy </w:t>
      </w:r>
      <w:r w:rsidR="00F32219">
        <w:t>określić  można</w:t>
      </w:r>
      <w:r w:rsidR="00AF2B44">
        <w:t xml:space="preserve"> mianem projektu na </w:t>
      </w:r>
      <w:r w:rsidR="00F32219">
        <w:t xml:space="preserve">bardzo </w:t>
      </w:r>
      <w:r w:rsidR="00AF2B44">
        <w:t>dużą</w:t>
      </w:r>
      <w:r w:rsidR="00F32219">
        <w:t xml:space="preserve"> skalę. Jest to </w:t>
      </w:r>
      <w:r w:rsidR="00AF2B44">
        <w:t>jeden</w:t>
      </w:r>
      <w:r w:rsidR="00997B88">
        <w:t xml:space="preserve"> z </w:t>
      </w:r>
      <w:r w:rsidR="00AF2B44">
        <w:t>przykładów projektów</w:t>
      </w:r>
      <w:r w:rsidR="00997B88">
        <w:t xml:space="preserve"> z </w:t>
      </w:r>
      <w:r w:rsidR="00AF2B44">
        <w:t>początków naszych</w:t>
      </w:r>
      <w:r w:rsidR="00F32219">
        <w:t xml:space="preserve"> </w:t>
      </w:r>
      <w:r w:rsidR="00AF2B44">
        <w:t xml:space="preserve">dziejów, które wymagały </w:t>
      </w:r>
      <w:r w:rsidR="00F32219">
        <w:t>ogromnego</w:t>
      </w:r>
      <w:r w:rsidR="00AF2B44">
        <w:t xml:space="preserve"> wkładu</w:t>
      </w:r>
      <w:r w:rsidR="00F32219">
        <w:t xml:space="preserve"> nie tylko</w:t>
      </w:r>
      <w:r w:rsidR="00AF2B44">
        <w:t xml:space="preserve"> ludzkiej pracy</w:t>
      </w:r>
      <w:r w:rsidR="00F32219">
        <w:t xml:space="preserve">, ale także ogromnych </w:t>
      </w:r>
      <w:r w:rsidR="00AF2B44">
        <w:t>umiejętności</w:t>
      </w:r>
      <w:r w:rsidR="00997B88">
        <w:t xml:space="preserve"> w </w:t>
      </w:r>
      <w:r w:rsidR="00F32219">
        <w:t>zakresie</w:t>
      </w:r>
      <w:r w:rsidR="00AF2B44">
        <w:t xml:space="preserve"> zarządzania.</w:t>
      </w:r>
    </w:p>
    <w:p w:rsidR="00D67893" w:rsidRDefault="00D67893" w:rsidP="00D67893">
      <w:r>
        <w:t xml:space="preserve">Niniejsza </w:t>
      </w:r>
      <w:r w:rsidR="00F41FDF">
        <w:t xml:space="preserve">praca </w:t>
      </w:r>
      <w:r>
        <w:t>składa się</w:t>
      </w:r>
      <w:r w:rsidR="00997B88">
        <w:t xml:space="preserve"> z </w:t>
      </w:r>
      <w:r>
        <w:t>trzech rozdziałów głównych</w:t>
      </w:r>
      <w:r w:rsidR="00F41FDF">
        <w:t xml:space="preserve"> i podrozdziałów</w:t>
      </w:r>
      <w:r>
        <w:t>. Pierwszym</w:t>
      </w:r>
      <w:r w:rsidR="00997B88">
        <w:t xml:space="preserve"> z </w:t>
      </w:r>
      <w:r>
        <w:t>nich jest przedstawienie podejścia do zarządzania projektami.</w:t>
      </w:r>
      <w:r w:rsidR="00997B88">
        <w:t xml:space="preserve"> W </w:t>
      </w:r>
      <w:r>
        <w:t xml:space="preserve">tym rozdziale omówione zostały </w:t>
      </w:r>
      <w:r w:rsidR="003D537B">
        <w:t>p</w:t>
      </w:r>
      <w:r>
        <w:t>odstawowy zarządzania projektami oraz cykl życia projektu.</w:t>
      </w:r>
      <w:r w:rsidR="00997B88">
        <w:t xml:space="preserve"> W </w:t>
      </w:r>
      <w:r>
        <w:t>tej części dużo uw</w:t>
      </w:r>
      <w:r>
        <w:t>a</w:t>
      </w:r>
      <w:r>
        <w:t>gi zostało poświęcone na zagadnienia związane</w:t>
      </w:r>
      <w:r w:rsidR="00997B88">
        <w:t xml:space="preserve"> z </w:t>
      </w:r>
      <w:r>
        <w:t>wyjaśnieniem istoty</w:t>
      </w:r>
      <w:r w:rsidR="00997B88">
        <w:t xml:space="preserve"> i </w:t>
      </w:r>
      <w:r>
        <w:t>potrzeby zarządzania projektami</w:t>
      </w:r>
      <w:r w:rsidR="003D537B">
        <w:t xml:space="preserve"> oraz podstawowymi pojęciami dotyczącymi zarządzania projektami.</w:t>
      </w:r>
      <w:r>
        <w:t xml:space="preserve"> </w:t>
      </w:r>
      <w:r w:rsidR="003D537B">
        <w:t>Zaprezent</w:t>
      </w:r>
      <w:r w:rsidR="003D537B">
        <w:t>o</w:t>
      </w:r>
      <w:r w:rsidR="003D537B">
        <w:t>wano również</w:t>
      </w:r>
      <w:r>
        <w:t xml:space="preserve"> szczegółowy opis faz projektu. </w:t>
      </w:r>
      <w:r w:rsidR="003D537B">
        <w:t>O</w:t>
      </w:r>
      <w:r>
        <w:t xml:space="preserve">mówiono podstawowe wymagania </w:t>
      </w:r>
      <w:r w:rsidR="003D537B">
        <w:t>jakie st</w:t>
      </w:r>
      <w:r w:rsidR="003D537B">
        <w:t>a</w:t>
      </w:r>
      <w:r w:rsidR="003D537B">
        <w:t>wiane są</w:t>
      </w:r>
      <w:r>
        <w:t xml:space="preserve"> kierownikowi projektu, członkom zespo</w:t>
      </w:r>
      <w:r w:rsidR="003D537B">
        <w:t>łu projektowego</w:t>
      </w:r>
      <w:r w:rsidR="00997B88">
        <w:t xml:space="preserve"> i </w:t>
      </w:r>
      <w:r w:rsidR="003D537B">
        <w:t xml:space="preserve">osobom nadzorującym cały </w:t>
      </w:r>
      <w:r>
        <w:t xml:space="preserve">jego przebieg, które muszą </w:t>
      </w:r>
      <w:r w:rsidR="003D537B">
        <w:t>zostać</w:t>
      </w:r>
      <w:r>
        <w:t xml:space="preserve"> spełnione, </w:t>
      </w:r>
      <w:r w:rsidR="003D537B">
        <w:t xml:space="preserve">żeby </w:t>
      </w:r>
      <w:r>
        <w:t xml:space="preserve">projekt mógł </w:t>
      </w:r>
      <w:r w:rsidR="003D537B">
        <w:t>zakończyć się</w:t>
      </w:r>
      <w:r>
        <w:t xml:space="preserve"> sukcesem.</w:t>
      </w:r>
    </w:p>
    <w:p w:rsidR="00D67893" w:rsidRDefault="00D67893" w:rsidP="00502942">
      <w:r>
        <w:t xml:space="preserve">W rozdziale </w:t>
      </w:r>
      <w:r w:rsidR="00502942">
        <w:t>drugim</w:t>
      </w:r>
      <w:r>
        <w:t xml:space="preserve"> </w:t>
      </w:r>
      <w:r w:rsidR="00502942">
        <w:t>omówiona została dokumentacja projektowa.</w:t>
      </w:r>
      <w:r w:rsidR="00997B88">
        <w:t xml:space="preserve"> W </w:t>
      </w:r>
      <w:r w:rsidR="009E19AA" w:rsidRPr="009E19AA">
        <w:t>różnych metod</w:t>
      </w:r>
      <w:r w:rsidR="009E19AA" w:rsidRPr="009E19AA">
        <w:t>o</w:t>
      </w:r>
      <w:r w:rsidR="009E19AA" w:rsidRPr="009E19AA">
        <w:t xml:space="preserve">logiach zarządzania projektami </w:t>
      </w:r>
      <w:r w:rsidR="00F41FDF">
        <w:t>jej elementy mogą</w:t>
      </w:r>
      <w:r w:rsidR="009E19AA" w:rsidRPr="009E19AA">
        <w:t xml:space="preserve"> przyjmować inne nazw</w:t>
      </w:r>
      <w:r w:rsidR="009E19AA">
        <w:t>y. Kilka</w:t>
      </w:r>
      <w:r w:rsidR="00997B88">
        <w:t xml:space="preserve"> z </w:t>
      </w:r>
      <w:r w:rsidR="009E19AA">
        <w:t>tych d</w:t>
      </w:r>
      <w:r w:rsidR="009E19AA">
        <w:t>o</w:t>
      </w:r>
      <w:r w:rsidR="009E19AA">
        <w:t>kumentów łączy</w:t>
      </w:r>
      <w:r w:rsidR="009E19AA" w:rsidRPr="009E19AA">
        <w:t xml:space="preserve"> ze sobą pewne informacje, inne uważają je za ważniejsze,</w:t>
      </w:r>
      <w:r w:rsidR="00997B88">
        <w:t xml:space="preserve"> a </w:t>
      </w:r>
      <w:r w:rsidR="009E19AA" w:rsidRPr="009E19AA">
        <w:t>jeszcze inne za mniej ważne</w:t>
      </w:r>
      <w:r w:rsidR="009E19AA">
        <w:t>.</w:t>
      </w:r>
      <w:r w:rsidR="00997B88">
        <w:t xml:space="preserve"> W </w:t>
      </w:r>
      <w:r w:rsidR="009E19AA">
        <w:t>tym rozdzielne z</w:t>
      </w:r>
      <w:r w:rsidR="00502942" w:rsidRPr="00502942">
        <w:t xml:space="preserve">ostało przedstawionych dziewięć głównych dokumentów, </w:t>
      </w:r>
      <w:r w:rsidR="00502942" w:rsidRPr="00502942">
        <w:lastRenderedPageBreak/>
        <w:t>jakie należy opracować przed przystąpieniem do realizacji projektu, czy też samego oprac</w:t>
      </w:r>
      <w:r w:rsidR="00502942" w:rsidRPr="00502942">
        <w:t>o</w:t>
      </w:r>
      <w:r w:rsidR="00502942" w:rsidRPr="00502942">
        <w:t>wywania planu projektu</w:t>
      </w:r>
      <w:r w:rsidR="00502942">
        <w:t>.</w:t>
      </w:r>
      <w:r w:rsidR="00502942" w:rsidRPr="00502942">
        <w:t xml:space="preserve"> </w:t>
      </w:r>
    </w:p>
    <w:p w:rsidR="00F32219" w:rsidRDefault="00D67893" w:rsidP="009E19AA">
      <w:r>
        <w:t xml:space="preserve">W rozdziale </w:t>
      </w:r>
      <w:r w:rsidR="009E19AA">
        <w:t>trzecim zostało przedstawione</w:t>
      </w:r>
      <w:r>
        <w:t xml:space="preserve"> </w:t>
      </w:r>
      <w:r w:rsidR="009E19AA">
        <w:t>opracowanie dokumentacji projektu wdr</w:t>
      </w:r>
      <w:r w:rsidR="009E19AA">
        <w:t>o</w:t>
      </w:r>
      <w:r w:rsidR="009E19AA">
        <w:t>żenia prac badawczo- rozwojowych dla centrum medycznego</w:t>
      </w:r>
      <w:r>
        <w:t>.</w:t>
      </w:r>
      <w:r w:rsidR="00997B88">
        <w:t xml:space="preserve"> W </w:t>
      </w:r>
      <w:r w:rsidR="009E19AA">
        <w:t>tej części omówiono cele</w:t>
      </w:r>
      <w:r w:rsidR="00997B88">
        <w:t xml:space="preserve"> i </w:t>
      </w:r>
      <w:r w:rsidR="009E19AA">
        <w:t>zakres projektu. Zaproponowano formułę realizacją</w:t>
      </w:r>
      <w:r w:rsidR="00997B88">
        <w:t xml:space="preserve"> i </w:t>
      </w:r>
      <w:r w:rsidR="009E19AA">
        <w:t>model fazowy</w:t>
      </w:r>
      <w:r w:rsidR="003A1241">
        <w:t>, wzbogacając</w:t>
      </w:r>
      <w:r w:rsidR="00997B88">
        <w:t xml:space="preserve"> o </w:t>
      </w:r>
      <w:r w:rsidR="003A1241">
        <w:t>macierz kompromisów projektowych. Zaprezentowano analizę ryzyka oraz analizę środowiska wyk</w:t>
      </w:r>
      <w:r w:rsidR="003A1241">
        <w:t>o</w:t>
      </w:r>
      <w:r w:rsidR="003A1241">
        <w:t>rzystując rejestr</w:t>
      </w:r>
      <w:r w:rsidR="00997B88">
        <w:t xml:space="preserve"> i </w:t>
      </w:r>
      <w:r w:rsidR="003A1241">
        <w:t>mapę interesariuszy. Stworzono strukturę podziału prac</w:t>
      </w:r>
      <w:r w:rsidR="00997B88">
        <w:t xml:space="preserve"> i </w:t>
      </w:r>
      <w:r w:rsidR="003A1241">
        <w:t>harmonogram, wykorzystując to tego również metodę ścieżki krytycznej. Zaplanowano wykorzystanie zas</w:t>
      </w:r>
      <w:r w:rsidR="003A1241">
        <w:t>o</w:t>
      </w:r>
      <w:r w:rsidR="003A1241">
        <w:t>bów</w:t>
      </w:r>
      <w:r w:rsidR="00997B88">
        <w:t xml:space="preserve"> i </w:t>
      </w:r>
      <w:r w:rsidR="003A1241">
        <w:t>kosztów. Trzeci rozdział zakończono krótkim podsumowaniem projektu.</w:t>
      </w:r>
    </w:p>
    <w:p w:rsidR="004F068F" w:rsidRDefault="008F3F1A" w:rsidP="008F3F1A">
      <w:pPr>
        <w:pStyle w:val="Nagwek1"/>
      </w:pPr>
      <w:bookmarkStart w:id="3" w:name="_Toc54354529"/>
      <w:r>
        <w:lastRenderedPageBreak/>
        <w:t>Rozdział 1</w:t>
      </w:r>
      <w:r w:rsidR="00241F4E">
        <w:t>.</w:t>
      </w:r>
      <w:r w:rsidR="00572E1E">
        <w:t xml:space="preserve"> </w:t>
      </w:r>
      <w:r w:rsidR="00241F4E">
        <w:br/>
      </w:r>
      <w:bookmarkEnd w:id="1"/>
      <w:bookmarkEnd w:id="2"/>
      <w:r w:rsidR="00057021">
        <w:t>Podejście do zarządzanie projektami</w:t>
      </w:r>
      <w:bookmarkEnd w:id="3"/>
    </w:p>
    <w:p w:rsidR="008F3F1A" w:rsidRDefault="00602EC8" w:rsidP="008F3F1A">
      <w:pPr>
        <w:pStyle w:val="Nagwek2"/>
      </w:pPr>
      <w:bookmarkStart w:id="4" w:name="_Toc432664311"/>
      <w:bookmarkStart w:id="5" w:name="_Toc54354530"/>
      <w:r>
        <w:t>1.</w:t>
      </w:r>
      <w:r w:rsidR="008F3F1A">
        <w:t xml:space="preserve">1. </w:t>
      </w:r>
      <w:bookmarkEnd w:id="4"/>
      <w:r w:rsidR="00057021">
        <w:t>Podstawy zarządzania projektami</w:t>
      </w:r>
      <w:bookmarkEnd w:id="5"/>
    </w:p>
    <w:p w:rsidR="00B25272" w:rsidRPr="002159F5" w:rsidRDefault="00AE36FF" w:rsidP="00B25272">
      <w:pPr>
        <w:rPr>
          <w:vertAlign w:val="superscript"/>
        </w:rPr>
      </w:pPr>
      <w:r>
        <w:t xml:space="preserve">Nie ma jednaj definicji projektu. </w:t>
      </w:r>
      <w:r w:rsidRPr="00AE36FF">
        <w:t xml:space="preserve">Istnieje </w:t>
      </w:r>
      <w:r>
        <w:t xml:space="preserve">ich </w:t>
      </w:r>
      <w:r w:rsidRPr="00AE36FF">
        <w:t>wiele. Jedną</w:t>
      </w:r>
      <w:r w:rsidR="00997B88">
        <w:t xml:space="preserve"> z </w:t>
      </w:r>
      <w:r>
        <w:t>najlepiej wyjaśniających</w:t>
      </w:r>
      <w:r w:rsidRPr="00AE36FF">
        <w:t xml:space="preserve"> </w:t>
      </w:r>
      <w:r w:rsidR="00F41FDF">
        <w:t xml:space="preserve">na czym polega projekt </w:t>
      </w:r>
      <w:r w:rsidRPr="00AE36FF">
        <w:t xml:space="preserve">jest </w:t>
      </w:r>
      <w:r>
        <w:t>definicja</w:t>
      </w:r>
      <w:r w:rsidRPr="00AE36FF">
        <w:t xml:space="preserve"> stworzo</w:t>
      </w:r>
      <w:r>
        <w:t>na przez Roberta Wysockiego</w:t>
      </w:r>
      <w:r w:rsidR="00997B88">
        <w:t xml:space="preserve"> i </w:t>
      </w:r>
      <w:proofErr w:type="spellStart"/>
      <w:r>
        <w:t>Rudda</w:t>
      </w:r>
      <w:proofErr w:type="spellEnd"/>
      <w:r>
        <w:t xml:space="preserve"> </w:t>
      </w:r>
      <w:proofErr w:type="spellStart"/>
      <w:r>
        <w:t>McG</w:t>
      </w:r>
      <w:r>
        <w:t>a</w:t>
      </w:r>
      <w:r>
        <w:t>ry'ego</w:t>
      </w:r>
      <w:proofErr w:type="spellEnd"/>
      <w:r>
        <w:t>. Ci</w:t>
      </w:r>
      <w:r w:rsidRPr="00AE36FF">
        <w:t xml:space="preserve"> amerykań</w:t>
      </w:r>
      <w:r>
        <w:t>scy</w:t>
      </w:r>
      <w:r w:rsidRPr="00AE36FF">
        <w:t xml:space="preserve"> specjali</w:t>
      </w:r>
      <w:r>
        <w:t>ści</w:t>
      </w:r>
      <w:r w:rsidRPr="00AE36FF">
        <w:t xml:space="preserve"> </w:t>
      </w:r>
      <w:r>
        <w:t>do</w:t>
      </w:r>
      <w:r w:rsidRPr="00AE36FF">
        <w:t xml:space="preserve"> spraw zarządzania</w:t>
      </w:r>
      <w:r>
        <w:t xml:space="preserve"> projektami</w:t>
      </w:r>
      <w:r w:rsidR="00997B88">
        <w:t xml:space="preserve"> w </w:t>
      </w:r>
      <w:r>
        <w:t xml:space="preserve">swojej </w:t>
      </w:r>
      <w:r w:rsidRPr="00AE36FF">
        <w:t>książce defini</w:t>
      </w:r>
      <w:r w:rsidRPr="00AE36FF">
        <w:t>u</w:t>
      </w:r>
      <w:r w:rsidRPr="00AE36FF">
        <w:t>ją projekt jako „</w:t>
      </w:r>
      <w:r w:rsidRPr="00AE36FF">
        <w:rPr>
          <w:i/>
        </w:rPr>
        <w:t>sekwencję niepowtarzalnych, złożonych</w:t>
      </w:r>
      <w:r w:rsidR="00997B88">
        <w:rPr>
          <w:i/>
        </w:rPr>
        <w:t xml:space="preserve"> i </w:t>
      </w:r>
      <w:r w:rsidRPr="00AE36FF">
        <w:rPr>
          <w:i/>
        </w:rPr>
        <w:t>związanych ze sobą zadań, maj</w:t>
      </w:r>
      <w:r w:rsidRPr="00AE36FF">
        <w:rPr>
          <w:i/>
        </w:rPr>
        <w:t>ą</w:t>
      </w:r>
      <w:r w:rsidRPr="00AE36FF">
        <w:rPr>
          <w:i/>
        </w:rPr>
        <w:t>cych wspólny cel, przeznaczonych do wykonania</w:t>
      </w:r>
      <w:r w:rsidR="00997B88">
        <w:rPr>
          <w:i/>
        </w:rPr>
        <w:t xml:space="preserve"> w </w:t>
      </w:r>
      <w:r w:rsidRPr="00AE36FF">
        <w:rPr>
          <w:i/>
        </w:rPr>
        <w:t>określonym terminie bez przekraczania ustalonego budżetu, zgodnie</w:t>
      </w:r>
      <w:r w:rsidR="00997B88">
        <w:rPr>
          <w:i/>
        </w:rPr>
        <w:t xml:space="preserve"> z </w:t>
      </w:r>
      <w:r w:rsidRPr="00AE36FF">
        <w:rPr>
          <w:i/>
        </w:rPr>
        <w:t>założonymi wymaganiami</w:t>
      </w:r>
      <w:r w:rsidRPr="00AE36FF">
        <w:t>”</w:t>
      </w:r>
      <w:r w:rsidR="0012642F" w:rsidRPr="0012642F">
        <w:rPr>
          <w:rStyle w:val="Odwoanieprzypisudolnego"/>
        </w:rPr>
        <w:t xml:space="preserve"> </w:t>
      </w:r>
      <w:r w:rsidR="0012642F">
        <w:rPr>
          <w:rStyle w:val="Odwoanieprzypisudolnego"/>
        </w:rPr>
        <w:footnoteReference w:id="1"/>
      </w:r>
      <w:r w:rsidRPr="00AE36FF">
        <w:t>.</w:t>
      </w:r>
      <w:r w:rsidR="00643672">
        <w:t xml:space="preserve"> </w:t>
      </w:r>
      <w:r w:rsidR="00B25272">
        <w:t>Projekt</w:t>
      </w:r>
      <w:r w:rsidR="00997B88">
        <w:t xml:space="preserve"> w </w:t>
      </w:r>
      <w:r w:rsidR="00B25272">
        <w:t>języku polskim najl</w:t>
      </w:r>
      <w:r w:rsidR="00B25272">
        <w:t>e</w:t>
      </w:r>
      <w:r w:rsidR="00B25272">
        <w:t>piej oddaje słowo przedsięwzięcie, czyli chęć stworzenia czegoś. P</w:t>
      </w:r>
      <w:r w:rsidR="00F41FDF">
        <w:t>rojekt posiada trzy ważne cechy. Jest on mianowicie</w:t>
      </w:r>
      <w:r w:rsidR="00B25272">
        <w:t>:</w:t>
      </w:r>
      <w:r w:rsidR="00300634" w:rsidRPr="00300634">
        <w:rPr>
          <w:rStyle w:val="Odwoanieprzypisudolnego"/>
        </w:rPr>
        <w:t xml:space="preserve"> </w:t>
      </w:r>
    </w:p>
    <w:p w:rsidR="00B25272" w:rsidRDefault="00B25272" w:rsidP="00B25272">
      <w:pPr>
        <w:pStyle w:val="Wypunktowanie"/>
      </w:pPr>
      <w:r>
        <w:t>unikalny –</w:t>
      </w:r>
      <w:r w:rsidR="00300634">
        <w:t xml:space="preserve"> przedsięwzięcie realizowane</w:t>
      </w:r>
      <w:r w:rsidR="00997B88">
        <w:t xml:space="preserve"> w </w:t>
      </w:r>
      <w:r w:rsidR="00300634">
        <w:t xml:space="preserve">ramach organizacji, które jest nowym przedsięwzięciem, nietypowym, odmiennym od działań rutynowych, czyli </w:t>
      </w:r>
      <w:r>
        <w:t>nigdy wcześniej nie robiono czegoś takiego</w:t>
      </w:r>
      <w:r w:rsidR="00997B88">
        <w:t xml:space="preserve"> w </w:t>
      </w:r>
      <w:r>
        <w:t>firmie</w:t>
      </w:r>
      <w:r w:rsidR="0012642F">
        <w:rPr>
          <w:rStyle w:val="Odwoanieprzypisudolnego"/>
        </w:rPr>
        <w:footnoteReference w:id="2"/>
      </w:r>
      <w:r>
        <w:t xml:space="preserve">, </w:t>
      </w:r>
    </w:p>
    <w:p w:rsidR="00B25272" w:rsidRDefault="00B25272" w:rsidP="00B25272">
      <w:pPr>
        <w:pStyle w:val="Wypunktowanie"/>
      </w:pPr>
      <w:r>
        <w:t>tymczasowy – czyli ma swój początek</w:t>
      </w:r>
      <w:r w:rsidR="00997B88">
        <w:t xml:space="preserve"> i </w:t>
      </w:r>
      <w:r>
        <w:t>koniec. Nie oznacza to jednak, że będzie to krótkie. Są projekty, które mogą trwać tydzień, ale też</w:t>
      </w:r>
      <w:r w:rsidR="00997B88">
        <w:t xml:space="preserve"> i </w:t>
      </w:r>
      <w:r>
        <w:t>takie, które ciągną się latami. Prz</w:t>
      </w:r>
      <w:r>
        <w:t>y</w:t>
      </w:r>
      <w:r>
        <w:t>kładowo spływ kajakowy można zorganizować</w:t>
      </w:r>
      <w:r w:rsidR="00997B88">
        <w:t xml:space="preserve"> w </w:t>
      </w:r>
      <w:r>
        <w:t>ciągu kilku dni, natomiast budowa nowego osiedla trwa kilka lat,</w:t>
      </w:r>
    </w:p>
    <w:p w:rsidR="00643672" w:rsidRDefault="00B25272" w:rsidP="00B25272">
      <w:pPr>
        <w:pStyle w:val="Wypunktowanie"/>
      </w:pPr>
      <w:r>
        <w:t>stopniowo doprecyzowywany – czyli</w:t>
      </w:r>
      <w:r w:rsidR="00997B88">
        <w:t xml:space="preserve"> z </w:t>
      </w:r>
      <w:r>
        <w:t>początku więcej nie wiadomo niż wiadomo,</w:t>
      </w:r>
      <w:r w:rsidR="00997B88">
        <w:t xml:space="preserve"> a </w:t>
      </w:r>
      <w:r>
        <w:t>dopiero</w:t>
      </w:r>
      <w:r w:rsidR="00997B88">
        <w:t xml:space="preserve"> w </w:t>
      </w:r>
      <w:r>
        <w:t>trakcie zdobywane są informacje, dzięki którym</w:t>
      </w:r>
      <w:r w:rsidR="00997B88">
        <w:t xml:space="preserve"> z </w:t>
      </w:r>
      <w:r>
        <w:t>mgły wyłania się bardziej cz</w:t>
      </w:r>
      <w:r>
        <w:t>y</w:t>
      </w:r>
      <w:r>
        <w:t>telny obraz tego, co firma chce osiągnąć, jak chce to zrobić</w:t>
      </w:r>
      <w:r w:rsidR="00997B88">
        <w:t xml:space="preserve"> i z </w:t>
      </w:r>
      <w:r>
        <w:t>kim</w:t>
      </w:r>
      <w:r w:rsidR="0012642F">
        <w:rPr>
          <w:rStyle w:val="Odwoanieprzypisudolnego"/>
        </w:rPr>
        <w:footnoteReference w:id="3"/>
      </w:r>
      <w:r>
        <w:t>.</w:t>
      </w:r>
      <w:r w:rsidR="00CE6038" w:rsidRPr="00CE6038">
        <w:rPr>
          <w:rStyle w:val="Odwoanieprzypisudolnego"/>
        </w:rPr>
        <w:t xml:space="preserve"> </w:t>
      </w:r>
    </w:p>
    <w:p w:rsidR="00CE6038" w:rsidRDefault="00E42B0D" w:rsidP="00CE6038">
      <w:pPr>
        <w:ind w:firstLine="0"/>
      </w:pPr>
      <w:r w:rsidRPr="00E42B0D">
        <w:t xml:space="preserve">Do </w:t>
      </w:r>
      <w:r>
        <w:t>atrybutów</w:t>
      </w:r>
      <w:r w:rsidRPr="00E42B0D">
        <w:t xml:space="preserve"> projektu zaliczane są</w:t>
      </w:r>
      <w:r>
        <w:t xml:space="preserve"> także często</w:t>
      </w:r>
      <w:r w:rsidRPr="00E42B0D">
        <w:t xml:space="preserve">: </w:t>
      </w:r>
      <w:r>
        <w:t>celowość, złożoność, wydzielenie organiz</w:t>
      </w:r>
      <w:r>
        <w:t>a</w:t>
      </w:r>
      <w:r>
        <w:t xml:space="preserve">cyjne, </w:t>
      </w:r>
      <w:r w:rsidR="00E93180">
        <w:t xml:space="preserve">ograniczenia prawne, </w:t>
      </w:r>
      <w:r>
        <w:t>nastawienie na zmiany, interdyscyplinarność zespołów rob</w:t>
      </w:r>
      <w:r>
        <w:t>o</w:t>
      </w:r>
      <w:r>
        <w:t>czych</w:t>
      </w:r>
      <w:r w:rsidR="00E93180">
        <w:t>, współdzielenie prac</w:t>
      </w:r>
      <w:r w:rsidR="00997B88">
        <w:t xml:space="preserve"> i </w:t>
      </w:r>
      <w:r>
        <w:t>większy stopień niepewności</w:t>
      </w:r>
      <w:r w:rsidR="0012642F">
        <w:rPr>
          <w:rStyle w:val="Odwoanieprzypisudolnego"/>
        </w:rPr>
        <w:footnoteReference w:id="4"/>
      </w:r>
      <w:r w:rsidR="0012642F">
        <w:rPr>
          <w:rStyle w:val="Odwoanieprzypisudolnego"/>
        </w:rPr>
        <w:footnoteReference w:id="5"/>
      </w:r>
      <w:r>
        <w:t>.</w:t>
      </w:r>
      <w:r w:rsidR="00BB7539">
        <w:t xml:space="preserve"> </w:t>
      </w:r>
      <w:r w:rsidR="0012642F">
        <w:t>Według  A . Stabryły</w:t>
      </w:r>
      <w:r w:rsidR="00CE6038">
        <w:t>, projektem jest prezentacja opisu rozwiązania problemu (jakiegoś zadania), które</w:t>
      </w:r>
      <w:r w:rsidR="00997B88">
        <w:t xml:space="preserve"> w </w:t>
      </w:r>
      <w:r w:rsidR="00CE6038">
        <w:t>przyszłości ma z</w:t>
      </w:r>
      <w:r w:rsidR="00CE6038">
        <w:t>o</w:t>
      </w:r>
      <w:r w:rsidR="00CE6038">
        <w:t>stać wykonane</w:t>
      </w:r>
      <w:r w:rsidR="0012642F">
        <w:rPr>
          <w:rStyle w:val="Odwoanieprzypisudolnego"/>
        </w:rPr>
        <w:footnoteReference w:id="6"/>
      </w:r>
      <w:r w:rsidR="00CE6038">
        <w:t>.</w:t>
      </w:r>
    </w:p>
    <w:p w:rsidR="00B25272" w:rsidRDefault="00B25272" w:rsidP="00643672"/>
    <w:p w:rsidR="002159F5" w:rsidRDefault="00BB7539" w:rsidP="002159F5">
      <w:r>
        <w:lastRenderedPageBreak/>
        <w:t>Jeżeli natomiast chodzi</w:t>
      </w:r>
      <w:r w:rsidR="00997B88">
        <w:t xml:space="preserve"> o </w:t>
      </w:r>
      <w:r>
        <w:t>z</w:t>
      </w:r>
      <w:r w:rsidR="002159F5">
        <w:t>arządzanie projektami</w:t>
      </w:r>
      <w:r>
        <w:t>, to</w:t>
      </w:r>
      <w:r w:rsidR="002159F5">
        <w:t xml:space="preserve"> </w:t>
      </w:r>
      <w:r w:rsidR="000D688B">
        <w:t>porównuje się</w:t>
      </w:r>
      <w:r>
        <w:t xml:space="preserve"> je</w:t>
      </w:r>
      <w:r w:rsidR="002159F5">
        <w:t xml:space="preserve"> </w:t>
      </w:r>
      <w:r w:rsidR="000D688B">
        <w:t xml:space="preserve">wiele razy do hodowania kotów czy </w:t>
      </w:r>
      <w:r w:rsidR="002159F5">
        <w:t xml:space="preserve">kręcenia talerzami na patyku, </w:t>
      </w:r>
      <w:r w:rsidR="000D688B">
        <w:t>jak również</w:t>
      </w:r>
      <w:r w:rsidR="002159F5">
        <w:t xml:space="preserve"> </w:t>
      </w:r>
      <w:r w:rsidR="000D688B">
        <w:t>posługuje</w:t>
      </w:r>
      <w:r w:rsidR="002159F5">
        <w:t xml:space="preserve"> się wieloma inn</w:t>
      </w:r>
      <w:r w:rsidR="002159F5">
        <w:t>y</w:t>
      </w:r>
      <w:r w:rsidR="002159F5">
        <w:t xml:space="preserve">mi analogiami, </w:t>
      </w:r>
      <w:r w:rsidR="000D688B">
        <w:t>żeby</w:t>
      </w:r>
      <w:r w:rsidR="002159F5">
        <w:t xml:space="preserve"> podkreślić skalę skomplikowania </w:t>
      </w:r>
      <w:r w:rsidR="000D688B">
        <w:t>tegoż</w:t>
      </w:r>
      <w:r w:rsidR="002159F5">
        <w:t xml:space="preserve"> procesu. Stosując formalny opis, zarządzanie projektami </w:t>
      </w:r>
      <w:r w:rsidR="000D688B">
        <w:t>przedstawia się</w:t>
      </w:r>
      <w:r w:rsidR="00997B88">
        <w:t xml:space="preserve"> w </w:t>
      </w:r>
      <w:r w:rsidR="002159F5">
        <w:t>formie następującego podziału:</w:t>
      </w:r>
    </w:p>
    <w:p w:rsidR="002159F5" w:rsidRDefault="002159F5" w:rsidP="002159F5">
      <w:pPr>
        <w:pStyle w:val="Wypunktowanie"/>
      </w:pPr>
      <w:r>
        <w:t>planowanie – co trzeba zrobić,</w:t>
      </w:r>
    </w:p>
    <w:p w:rsidR="002159F5" w:rsidRDefault="002159F5" w:rsidP="002159F5">
      <w:pPr>
        <w:pStyle w:val="Wypunktowanie"/>
      </w:pPr>
      <w:r>
        <w:t>organizowanie – jak należy to zrobić,</w:t>
      </w:r>
    </w:p>
    <w:p w:rsidR="002159F5" w:rsidRDefault="002159F5" w:rsidP="002159F5">
      <w:pPr>
        <w:pStyle w:val="Wypunktowanie"/>
      </w:pPr>
      <w:r>
        <w:t>implementacja – realizacja zaplanowanych czynności,</w:t>
      </w:r>
    </w:p>
    <w:p w:rsidR="002159F5" w:rsidRDefault="002159F5" w:rsidP="002159F5">
      <w:pPr>
        <w:pStyle w:val="Wypunktowanie"/>
      </w:pPr>
      <w:r>
        <w:t>kontrola – utrzymywanie wyznaczonego kierunku</w:t>
      </w:r>
      <w:r w:rsidR="0012642F">
        <w:rPr>
          <w:rStyle w:val="Odwoanieprzypisudolnego"/>
        </w:rPr>
        <w:footnoteReference w:id="7"/>
      </w:r>
      <w:r>
        <w:t>.</w:t>
      </w:r>
      <w:r w:rsidR="000D688B" w:rsidRPr="000D688B">
        <w:rPr>
          <w:rStyle w:val="Odwoanieprzypisudolnego"/>
        </w:rPr>
        <w:t xml:space="preserve"> </w:t>
      </w:r>
    </w:p>
    <w:p w:rsidR="000D688B" w:rsidRDefault="009473D3" w:rsidP="009473D3">
      <w:pPr>
        <w:ind w:firstLine="0"/>
      </w:pPr>
      <w:r>
        <w:t>Inaczej ujmując, zarządzanie projektami to proces,</w:t>
      </w:r>
      <w:r w:rsidR="00997B88">
        <w:t xml:space="preserve"> w </w:t>
      </w:r>
      <w:r>
        <w:t>czasie którego osoba kierująca proje</w:t>
      </w:r>
      <w:r>
        <w:t>k</w:t>
      </w:r>
      <w:r>
        <w:t>tem ma za zadania między innymi  planować</w:t>
      </w:r>
      <w:r w:rsidR="00997B88">
        <w:t xml:space="preserve"> i </w:t>
      </w:r>
      <w:r>
        <w:t>kontrolować zadania, które wchodzą</w:t>
      </w:r>
      <w:r w:rsidR="00997B88">
        <w:t xml:space="preserve"> w </w:t>
      </w:r>
      <w:r>
        <w:t>skład projektu</w:t>
      </w:r>
      <w:r w:rsidR="00997B88">
        <w:t xml:space="preserve"> i </w:t>
      </w:r>
      <w:r>
        <w:t>dokonywać odpowiedniej alokacji przydzielonych na realizacje tego projektu śro</w:t>
      </w:r>
      <w:r>
        <w:t>d</w:t>
      </w:r>
      <w:r>
        <w:t>ków, posługując się odpowiednimi technikami oraz metodami, żeby osiągnąć ustalone wym</w:t>
      </w:r>
      <w:r>
        <w:t>a</w:t>
      </w:r>
      <w:r>
        <w:t>gania</w:t>
      </w:r>
      <w:r w:rsidR="00997B88">
        <w:t xml:space="preserve"> w </w:t>
      </w:r>
      <w:r>
        <w:t>narzuconym terminie</w:t>
      </w:r>
      <w:r w:rsidR="00997B88">
        <w:t xml:space="preserve"> i </w:t>
      </w:r>
      <w:r>
        <w:t>po określonych kosztach</w:t>
      </w:r>
      <w:r w:rsidR="0012642F">
        <w:rPr>
          <w:rStyle w:val="Odwoanieprzypisudolnego"/>
        </w:rPr>
        <w:footnoteReference w:id="8"/>
      </w:r>
      <w:r>
        <w:t>.</w:t>
      </w:r>
    </w:p>
    <w:p w:rsidR="00E17EF9" w:rsidRDefault="00E17EF9" w:rsidP="00E17EF9">
      <w:pPr>
        <w:ind w:firstLine="0"/>
      </w:pPr>
      <w:r>
        <w:t>Obecnie zarządzanie projektem jest rozbudowaną oraz kompletną dziedziną zarządzania wraz</w:t>
      </w:r>
      <w:r w:rsidR="00997B88">
        <w:t xml:space="preserve"> z </w:t>
      </w:r>
      <w:r>
        <w:t>własnymi metodami. Opisując ją można użyć systemowej formuły określającej:</w:t>
      </w:r>
    </w:p>
    <w:p w:rsidR="00E17EF9" w:rsidRDefault="00E17EF9" w:rsidP="00E17EF9">
      <w:pPr>
        <w:pStyle w:val="Wypunktowanie"/>
      </w:pPr>
      <w:r>
        <w:t>cele</w:t>
      </w:r>
      <w:r w:rsidR="00997B88">
        <w:t xml:space="preserve"> i </w:t>
      </w:r>
      <w:r>
        <w:t>zakres przedsięwzięcia</w:t>
      </w:r>
    </w:p>
    <w:p w:rsidR="00E17EF9" w:rsidRDefault="00E17EF9" w:rsidP="00E17EF9">
      <w:pPr>
        <w:pStyle w:val="Wypunktowanie"/>
      </w:pPr>
      <w:r>
        <w:t>planowanie</w:t>
      </w:r>
    </w:p>
    <w:p w:rsidR="00E17EF9" w:rsidRDefault="00E17EF9" w:rsidP="00E17EF9">
      <w:pPr>
        <w:pStyle w:val="Wypunktowanie"/>
      </w:pPr>
      <w:r>
        <w:t>organizację zespołów projektowych</w:t>
      </w:r>
    </w:p>
    <w:p w:rsidR="00E17EF9" w:rsidRDefault="00E17EF9" w:rsidP="00E17EF9">
      <w:pPr>
        <w:pStyle w:val="Wypunktowanie"/>
      </w:pPr>
      <w:r>
        <w:t>efektywność przedsięwzięć</w:t>
      </w:r>
    </w:p>
    <w:p w:rsidR="00E17EF9" w:rsidRDefault="00E17EF9" w:rsidP="00E17EF9">
      <w:pPr>
        <w:pStyle w:val="Wypunktowanie"/>
      </w:pPr>
      <w:r>
        <w:t>technikę wdrożenia projektu</w:t>
      </w:r>
    </w:p>
    <w:p w:rsidR="00E17EF9" w:rsidRDefault="00E17EF9" w:rsidP="00E17EF9">
      <w:pPr>
        <w:pStyle w:val="Wypunktowanie"/>
      </w:pPr>
      <w:r>
        <w:t>kontrolę przebiegu procesu projektowania</w:t>
      </w:r>
      <w:r w:rsidR="00997B88">
        <w:t xml:space="preserve"> i </w:t>
      </w:r>
      <w:r w:rsidR="0012642F">
        <w:t>prac wdrożeniowych</w:t>
      </w:r>
      <w:r>
        <w:rPr>
          <w:rStyle w:val="Odwoanieprzypisudolnego"/>
        </w:rPr>
        <w:footnoteReference w:id="9"/>
      </w:r>
      <w:r w:rsidR="0012642F">
        <w:t>.</w:t>
      </w:r>
    </w:p>
    <w:p w:rsidR="00726BAA" w:rsidRPr="00726BAA" w:rsidRDefault="00BB7539" w:rsidP="00922787">
      <w:r>
        <w:t>Grupa</w:t>
      </w:r>
      <w:r w:rsidR="00922787" w:rsidRPr="00922787">
        <w:t xml:space="preserve"> powiązanych</w:t>
      </w:r>
      <w:r w:rsidR="00997B88">
        <w:t xml:space="preserve"> z </w:t>
      </w:r>
      <w:r w:rsidR="00922787" w:rsidRPr="00922787">
        <w:t>sobą projektów,</w:t>
      </w:r>
      <w:r w:rsidR="00997B88">
        <w:t xml:space="preserve"> i </w:t>
      </w:r>
      <w:r w:rsidR="00922787" w:rsidRPr="00726BAA">
        <w:t>innych zadań,</w:t>
      </w:r>
      <w:r w:rsidR="00922787" w:rsidRPr="00922787">
        <w:t xml:space="preserve"> zarządzanych</w:t>
      </w:r>
      <w:r w:rsidR="00997B88">
        <w:t xml:space="preserve"> w </w:t>
      </w:r>
      <w:r w:rsidR="00922787" w:rsidRPr="00922787">
        <w:t>skoordynowany sposób,</w:t>
      </w:r>
      <w:r w:rsidR="00997B88">
        <w:t xml:space="preserve"> w </w:t>
      </w:r>
      <w:r w:rsidR="00922787">
        <w:t>celu uzyskania</w:t>
      </w:r>
      <w:r w:rsidR="00922787" w:rsidRPr="00922787">
        <w:t xml:space="preserve"> korzyści niedostęp</w:t>
      </w:r>
      <w:r w:rsidR="00922787">
        <w:t>nych</w:t>
      </w:r>
      <w:r w:rsidR="00997B88">
        <w:t xml:space="preserve"> w </w:t>
      </w:r>
      <w:r w:rsidR="00922787" w:rsidRPr="00922787">
        <w:t xml:space="preserve">zarządzaniu </w:t>
      </w:r>
      <w:r w:rsidR="00922787">
        <w:t>pojedy</w:t>
      </w:r>
      <w:r w:rsidR="00922787">
        <w:t>n</w:t>
      </w:r>
      <w:r w:rsidR="00922787">
        <w:t>czymi</w:t>
      </w:r>
      <w:r w:rsidR="00922787" w:rsidRPr="00922787">
        <w:t xml:space="preserve"> projektami</w:t>
      </w:r>
      <w:r w:rsidR="00922787">
        <w:t xml:space="preserve"> indywidualnie</w:t>
      </w:r>
      <w:r>
        <w:t xml:space="preserve"> to p</w:t>
      </w:r>
      <w:r w:rsidRPr="00922787">
        <w:t>r</w:t>
      </w:r>
      <w:r>
        <w:t>ogram</w:t>
      </w:r>
      <w:r w:rsidR="00922787" w:rsidRPr="00922787">
        <w:t>. Projekty mogą należeć do programu</w:t>
      </w:r>
      <w:r w:rsidR="00922787">
        <w:t>,</w:t>
      </w:r>
      <w:r w:rsidR="00922787" w:rsidRPr="00922787">
        <w:t xml:space="preserve"> </w:t>
      </w:r>
      <w:r w:rsidR="00922787">
        <w:t>bądź</w:t>
      </w:r>
      <w:r w:rsidR="00922787" w:rsidRPr="00922787">
        <w:t xml:space="preserve"> być realizowane indywidualnie, </w:t>
      </w:r>
      <w:r w:rsidR="00922787">
        <w:t>podczas gdy</w:t>
      </w:r>
      <w:r w:rsidR="00922787" w:rsidRPr="00922787">
        <w:t xml:space="preserve"> programy zawsze </w:t>
      </w:r>
      <w:r w:rsidR="00922787">
        <w:t>zawierają</w:t>
      </w:r>
      <w:r w:rsidR="00922787" w:rsidRPr="00922787">
        <w:t xml:space="preserve"> elementy </w:t>
      </w:r>
      <w:r w:rsidR="00922787">
        <w:t>którymi są</w:t>
      </w:r>
      <w:r w:rsidR="00922787" w:rsidRPr="00922787">
        <w:t xml:space="preserve"> </w:t>
      </w:r>
      <w:r w:rsidR="00922787">
        <w:t xml:space="preserve">projekty lub </w:t>
      </w:r>
      <w:r w:rsidR="00903918">
        <w:t xml:space="preserve">inaczej </w:t>
      </w:r>
      <w:proofErr w:type="spellStart"/>
      <w:r w:rsidR="00922787">
        <w:t>subprojekty</w:t>
      </w:r>
      <w:proofErr w:type="spellEnd"/>
      <w:r w:rsidR="00726BAA" w:rsidRPr="00726BAA">
        <w:t>.</w:t>
      </w:r>
      <w:r w:rsidR="00903918">
        <w:t xml:space="preserve"> Projekty</w:t>
      </w:r>
      <w:r w:rsidR="00F90CC2">
        <w:t xml:space="preserve">, które tworzą </w:t>
      </w:r>
      <w:r w:rsidR="00F90CC2" w:rsidRPr="00F90CC2">
        <w:t>program są od siebie zależne,</w:t>
      </w:r>
      <w:r w:rsidR="00997B88">
        <w:t xml:space="preserve"> a </w:t>
      </w:r>
      <w:r w:rsidR="00F90CC2">
        <w:t>więc</w:t>
      </w:r>
      <w:r w:rsidR="00F90CC2" w:rsidRPr="00F90CC2">
        <w:t xml:space="preserve"> sukces </w:t>
      </w:r>
      <w:r w:rsidR="00F90CC2">
        <w:t>albo</w:t>
      </w:r>
      <w:r w:rsidR="00F90CC2" w:rsidRPr="00F90CC2">
        <w:t xml:space="preserve"> porażka jednego mogą wpływać na sukces </w:t>
      </w:r>
      <w:r w:rsidR="00F90CC2">
        <w:t xml:space="preserve">bądź porażkę </w:t>
      </w:r>
      <w:r w:rsidR="00903918">
        <w:t>z nim powiązanego</w:t>
      </w:r>
      <w:r w:rsidR="00F90CC2">
        <w:t>. Ważne</w:t>
      </w:r>
      <w:r w:rsidR="00F90CC2" w:rsidRPr="00F90CC2">
        <w:t xml:space="preserve"> jest</w:t>
      </w:r>
      <w:r w:rsidR="00F90CC2">
        <w:t xml:space="preserve"> zatem</w:t>
      </w:r>
      <w:r w:rsidR="00F90CC2" w:rsidRPr="00F90CC2">
        <w:t xml:space="preserve"> monitorowanie programu, </w:t>
      </w:r>
      <w:r w:rsidR="00F90CC2">
        <w:t>aby</w:t>
      </w:r>
      <w:r w:rsidR="00F90CC2" w:rsidRPr="00F90CC2">
        <w:t xml:space="preserve"> </w:t>
      </w:r>
      <w:r w:rsidR="00F90CC2">
        <w:t xml:space="preserve">móc </w:t>
      </w:r>
      <w:r w:rsidR="00F90CC2" w:rsidRPr="00F90CC2">
        <w:t xml:space="preserve">zachować zgodność </w:t>
      </w:r>
      <w:r w:rsidR="00F90CC2">
        <w:t>podjętych</w:t>
      </w:r>
      <w:r w:rsidR="00F90CC2" w:rsidRPr="00F90CC2">
        <w:t xml:space="preserve"> działań</w:t>
      </w:r>
      <w:r w:rsidR="00997B88">
        <w:t xml:space="preserve"> </w:t>
      </w:r>
      <w:r w:rsidR="00997B88">
        <w:lastRenderedPageBreak/>
        <w:t>z </w:t>
      </w:r>
      <w:r w:rsidR="00F90CC2" w:rsidRPr="00F90CC2">
        <w:t>celami strategicznymi</w:t>
      </w:r>
      <w:r w:rsidR="00F90CC2">
        <w:t xml:space="preserve"> dla</w:t>
      </w:r>
      <w:r w:rsidR="0012642F">
        <w:t xml:space="preserve"> przedsiębiorstwa</w:t>
      </w:r>
      <w:r w:rsidR="00922787">
        <w:rPr>
          <w:rStyle w:val="Odwoanieprzypisudolnego"/>
        </w:rPr>
        <w:footnoteReference w:id="10"/>
      </w:r>
      <w:r w:rsidR="0012642F">
        <w:t xml:space="preserve">. </w:t>
      </w:r>
      <w:r w:rsidR="00726BAA" w:rsidRPr="00726BAA">
        <w:t xml:space="preserve">Celem programu jest </w:t>
      </w:r>
      <w:r w:rsidR="00726BAA">
        <w:t>często</w:t>
      </w:r>
      <w:r w:rsidR="00726BAA" w:rsidRPr="00726BAA">
        <w:t xml:space="preserve"> </w:t>
      </w:r>
      <w:r w:rsidR="00726BAA">
        <w:t>przygotowanie</w:t>
      </w:r>
      <w:r w:rsidR="00997B88">
        <w:t xml:space="preserve"> i </w:t>
      </w:r>
      <w:r w:rsidR="00726BAA">
        <w:t>wdrożenie</w:t>
      </w:r>
      <w:r w:rsidR="00726BAA" w:rsidRPr="00726BAA">
        <w:t xml:space="preserve"> istotnej dla przedsiębiorstwa zmiany organizacyjnej.</w:t>
      </w:r>
    </w:p>
    <w:p w:rsidR="00F90CC2" w:rsidRDefault="00BB7539" w:rsidP="00F90CC2">
      <w:r>
        <w:t xml:space="preserve">Natomiast </w:t>
      </w:r>
      <w:r w:rsidR="00F90CC2">
        <w:t>grupa projektów</w:t>
      </w:r>
      <w:r w:rsidR="00997B88">
        <w:t xml:space="preserve"> i </w:t>
      </w:r>
      <w:r w:rsidR="00F90CC2" w:rsidRPr="00F90CC2">
        <w:t xml:space="preserve">programów, </w:t>
      </w:r>
      <w:r w:rsidR="00F90CC2">
        <w:t>dążąca</w:t>
      </w:r>
      <w:r w:rsidR="00F90CC2" w:rsidRPr="00F90CC2">
        <w:t xml:space="preserve"> do realizacji celów strategicznych </w:t>
      </w:r>
      <w:r w:rsidR="00F90CC2">
        <w:t xml:space="preserve">dla </w:t>
      </w:r>
      <w:r w:rsidR="00F90CC2" w:rsidRPr="00F90CC2">
        <w:t>przedsiębiorstwa</w:t>
      </w:r>
      <w:r>
        <w:t xml:space="preserve"> to portfel projektów</w:t>
      </w:r>
      <w:r w:rsidR="00F90CC2" w:rsidRPr="00F90CC2">
        <w:t xml:space="preserve">. </w:t>
      </w:r>
      <w:r w:rsidR="00F90CC2">
        <w:t>P</w:t>
      </w:r>
      <w:r w:rsidR="00F90CC2" w:rsidRPr="00F90CC2">
        <w:t>rojekty, czy programy</w:t>
      </w:r>
      <w:r w:rsidR="00F90CC2">
        <w:t>, czyli</w:t>
      </w:r>
      <w:r w:rsidR="00F90CC2" w:rsidRPr="00F90CC2">
        <w:t xml:space="preserve"> </w:t>
      </w:r>
      <w:r w:rsidR="00F90CC2">
        <w:t>e</w:t>
      </w:r>
      <w:r w:rsidR="00F90CC2" w:rsidRPr="00F90CC2">
        <w:t>lementy portfela</w:t>
      </w:r>
      <w:r w:rsidR="00903918">
        <w:t>,</w:t>
      </w:r>
      <w:r w:rsidR="00F90CC2" w:rsidRPr="00F90CC2">
        <w:t xml:space="preserve"> nie muszą być bezpośrednio</w:t>
      </w:r>
      <w:r w:rsidR="00997B88">
        <w:t xml:space="preserve"> z </w:t>
      </w:r>
      <w:r w:rsidR="00F90CC2" w:rsidRPr="00F90CC2">
        <w:t xml:space="preserve">sobą powiązane, </w:t>
      </w:r>
      <w:r w:rsidR="00F90CC2">
        <w:t>bądź współzależne.</w:t>
      </w:r>
      <w:r w:rsidR="00F90CC2" w:rsidRPr="00F90CC2">
        <w:t xml:space="preserve"> </w:t>
      </w:r>
      <w:r w:rsidR="00F90CC2">
        <w:t>Popularność</w:t>
      </w:r>
      <w:r w:rsidR="00F90CC2" w:rsidRPr="00F90CC2">
        <w:t xml:space="preserve"> portfeli p</w:t>
      </w:r>
      <w:r w:rsidR="00F90CC2" w:rsidRPr="00F90CC2">
        <w:t>o</w:t>
      </w:r>
      <w:r w:rsidR="00F90CC2" w:rsidRPr="00F90CC2">
        <w:t>dykto</w:t>
      </w:r>
      <w:r w:rsidR="00F90CC2">
        <w:t>wana</w:t>
      </w:r>
      <w:r w:rsidR="00F90CC2" w:rsidRPr="00F90CC2">
        <w:t xml:space="preserve"> jest</w:t>
      </w:r>
      <w:r w:rsidR="00167345">
        <w:t xml:space="preserve"> przede wszystkim</w:t>
      </w:r>
      <w:r w:rsidR="00F90CC2" w:rsidRPr="00F90CC2">
        <w:t xml:space="preserve"> poszukiwaniem nowych dróg rozwoju </w:t>
      </w:r>
      <w:r w:rsidR="00167345">
        <w:t>organizacji</w:t>
      </w:r>
      <w:r w:rsidR="00F90CC2" w:rsidRPr="00F90CC2">
        <w:t>, które osiągnęły</w:t>
      </w:r>
      <w:r w:rsidR="00167345">
        <w:t xml:space="preserve"> już</w:t>
      </w:r>
      <w:r w:rsidR="00F90CC2" w:rsidRPr="00F90CC2">
        <w:t xml:space="preserve"> pewien stopień dojrzałości, </w:t>
      </w:r>
      <w:r w:rsidR="00167345">
        <w:t>jak również potrzebą wprowadze</w:t>
      </w:r>
      <w:r w:rsidR="00F90CC2" w:rsidRPr="00F90CC2">
        <w:t xml:space="preserve">nia nowych zmian, nie </w:t>
      </w:r>
      <w:r w:rsidR="00167345">
        <w:t>tylko</w:t>
      </w:r>
      <w:r w:rsidR="00997B88">
        <w:t xml:space="preserve"> w </w:t>
      </w:r>
      <w:r w:rsidR="00167345">
        <w:t>obszarze</w:t>
      </w:r>
      <w:r w:rsidR="00F90CC2" w:rsidRPr="00F90CC2">
        <w:t xml:space="preserve"> oferowanego asortymentu, ale </w:t>
      </w:r>
      <w:r w:rsidR="00167345">
        <w:t>również</w:t>
      </w:r>
      <w:r w:rsidR="00997B88">
        <w:t xml:space="preserve"> w </w:t>
      </w:r>
      <w:r w:rsidR="00167345">
        <w:t>dziedzinach usprawniania</w:t>
      </w:r>
      <w:r w:rsidR="00F90CC2" w:rsidRPr="00F90CC2">
        <w:t xml:space="preserve"> pr</w:t>
      </w:r>
      <w:r w:rsidR="00F90CC2" w:rsidRPr="00F90CC2">
        <w:t>o</w:t>
      </w:r>
      <w:r w:rsidR="00F90CC2" w:rsidRPr="00F90CC2">
        <w:t xml:space="preserve">cesów </w:t>
      </w:r>
      <w:r w:rsidR="00167345">
        <w:t>oraz</w:t>
      </w:r>
      <w:r w:rsidR="00F90CC2" w:rsidRPr="00F90CC2">
        <w:t xml:space="preserve"> systemów. </w:t>
      </w:r>
      <w:r w:rsidR="00167345">
        <w:t>Duża liczba</w:t>
      </w:r>
      <w:r w:rsidR="00F90CC2" w:rsidRPr="00F90CC2">
        <w:t xml:space="preserve"> przedsięwzięć </w:t>
      </w:r>
      <w:r w:rsidR="00167345">
        <w:t>zmusza organizacje do priorytetyzacji</w:t>
      </w:r>
      <w:r w:rsidR="00F90CC2" w:rsidRPr="00F90CC2">
        <w:t xml:space="preserve"> z</w:t>
      </w:r>
      <w:r w:rsidR="00F90CC2" w:rsidRPr="00F90CC2">
        <w:t>a</w:t>
      </w:r>
      <w:r w:rsidR="00F90CC2" w:rsidRPr="00F90CC2">
        <w:t>dań</w:t>
      </w:r>
      <w:r w:rsidR="00167345">
        <w:rPr>
          <w:rStyle w:val="Odwoanieprzypisudolnego"/>
        </w:rPr>
        <w:footnoteReference w:id="11"/>
      </w:r>
      <w:r w:rsidR="0012642F">
        <w:t>.</w:t>
      </w:r>
      <w:r w:rsidR="00167345">
        <w:t xml:space="preserve"> Orientację</w:t>
      </w:r>
      <w:r w:rsidR="00F90CC2" w:rsidRPr="00F90CC2">
        <w:t xml:space="preserve"> przedsiębiorstwa na portfele </w:t>
      </w:r>
      <w:r w:rsidR="00167345">
        <w:t>realizowana jest przez nadzorowanie</w:t>
      </w:r>
      <w:r w:rsidR="00F90CC2" w:rsidRPr="00F90CC2">
        <w:t xml:space="preserve"> wszys</w:t>
      </w:r>
      <w:r w:rsidR="00F90CC2" w:rsidRPr="00F90CC2">
        <w:t>t</w:t>
      </w:r>
      <w:r w:rsidR="00F90CC2" w:rsidRPr="00F90CC2">
        <w:t xml:space="preserve">kich jego elementów, tak aby realizowane </w:t>
      </w:r>
      <w:r w:rsidR="00167345">
        <w:t>zadania</w:t>
      </w:r>
      <w:r w:rsidR="00F90CC2" w:rsidRPr="00F90CC2">
        <w:t xml:space="preserve"> przynosiły </w:t>
      </w:r>
      <w:r w:rsidR="00167345">
        <w:t>ustalone</w:t>
      </w:r>
      <w:r w:rsidR="00F90CC2" w:rsidRPr="00F90CC2">
        <w:t xml:space="preserve"> korzyści,</w:t>
      </w:r>
      <w:r w:rsidR="00997B88">
        <w:t xml:space="preserve"> a </w:t>
      </w:r>
      <w:r w:rsidR="00F90CC2" w:rsidRPr="00F90CC2">
        <w:t>zatem nat</w:t>
      </w:r>
      <w:r w:rsidR="00F90CC2" w:rsidRPr="00F90CC2">
        <w:t>u</w:t>
      </w:r>
      <w:r w:rsidR="00F90CC2" w:rsidRPr="00F90CC2">
        <w:t xml:space="preserve">ralnym staje się </w:t>
      </w:r>
      <w:r w:rsidR="00167345">
        <w:t>eliminowanie</w:t>
      </w:r>
      <w:r w:rsidR="00F90CC2" w:rsidRPr="00F90CC2">
        <w:t xml:space="preserve"> </w:t>
      </w:r>
      <w:r w:rsidR="00167345">
        <w:t xml:space="preserve">projektów </w:t>
      </w:r>
      <w:r w:rsidR="0012642F">
        <w:t>nierentownych</w:t>
      </w:r>
      <w:r w:rsidR="00167345">
        <w:rPr>
          <w:rStyle w:val="Odwoanieprzypisudolnego"/>
        </w:rPr>
        <w:footnoteReference w:id="12"/>
      </w:r>
      <w:r w:rsidR="00F90CC2" w:rsidRPr="00F90CC2">
        <w:t xml:space="preserve"> Podejmowanie </w:t>
      </w:r>
      <w:r w:rsidR="00A3274C">
        <w:t>tak ważnych</w:t>
      </w:r>
      <w:r w:rsidR="00F90CC2" w:rsidRPr="00F90CC2">
        <w:t xml:space="preserve"> dec</w:t>
      </w:r>
      <w:r w:rsidR="00F90CC2" w:rsidRPr="00F90CC2">
        <w:t>y</w:t>
      </w:r>
      <w:r w:rsidR="00F90CC2" w:rsidRPr="00F90CC2">
        <w:t xml:space="preserve">zji </w:t>
      </w:r>
      <w:r w:rsidR="00A3274C">
        <w:t>musi</w:t>
      </w:r>
      <w:r w:rsidR="00F90CC2" w:rsidRPr="00F90CC2">
        <w:t xml:space="preserve"> być poparte odpowiednimi analizami, </w:t>
      </w:r>
      <w:r w:rsidR="00A3274C">
        <w:t>stąd</w:t>
      </w:r>
      <w:r w:rsidR="00F90CC2" w:rsidRPr="00F90CC2">
        <w:t xml:space="preserve"> kontrola portfela </w:t>
      </w:r>
      <w:r w:rsidR="00A3274C">
        <w:t>ma wsparcie</w:t>
      </w:r>
      <w:r w:rsidR="00F90CC2" w:rsidRPr="00F90CC2">
        <w:t xml:space="preserve"> </w:t>
      </w:r>
      <w:r w:rsidR="00A3274C">
        <w:t>po</w:t>
      </w:r>
      <w:r w:rsidR="00F90CC2" w:rsidRPr="00F90CC2">
        <w:t>przez doda</w:t>
      </w:r>
      <w:r w:rsidR="00F90CC2" w:rsidRPr="00F90CC2">
        <w:t>t</w:t>
      </w:r>
      <w:r w:rsidR="00F90CC2" w:rsidRPr="00F90CC2">
        <w:t xml:space="preserve">kowe narzędzia </w:t>
      </w:r>
      <w:r w:rsidR="00A3274C">
        <w:t>oraz</w:t>
      </w:r>
      <w:r w:rsidR="00F90CC2" w:rsidRPr="00F90CC2">
        <w:t xml:space="preserve"> mechanizmy</w:t>
      </w:r>
      <w:r w:rsidR="00A3274C">
        <w:t xml:space="preserve">, jak np.: </w:t>
      </w:r>
      <w:r w:rsidR="00A3274C" w:rsidRPr="00F90CC2">
        <w:t>komitet sterujący portfela</w:t>
      </w:r>
      <w:r w:rsidR="00A3274C">
        <w:t>,</w:t>
      </w:r>
      <w:r w:rsidR="00A3274C" w:rsidRPr="00F90CC2">
        <w:t xml:space="preserve"> streszczenie kierown</w:t>
      </w:r>
      <w:r w:rsidR="00A3274C" w:rsidRPr="00F90CC2">
        <w:t>i</w:t>
      </w:r>
      <w:r w:rsidR="00A3274C" w:rsidRPr="00F90CC2">
        <w:t>cze na temat portfela, biuro zarządzania portfelem,</w:t>
      </w:r>
      <w:r w:rsidR="00A3274C">
        <w:t xml:space="preserve"> </w:t>
      </w:r>
      <w:r w:rsidR="00A3274C" w:rsidRPr="00F90CC2">
        <w:t>wspólna forma prezentacji raportów,</w:t>
      </w:r>
      <w:r w:rsidR="00A3274C">
        <w:t xml:space="preserve"> </w:t>
      </w:r>
      <w:r w:rsidR="00F90CC2" w:rsidRPr="00F90CC2">
        <w:t>zrównoważona karta wyni</w:t>
      </w:r>
      <w:r w:rsidR="00A3274C">
        <w:t>ków</w:t>
      </w:r>
      <w:r w:rsidR="00A3274C">
        <w:rPr>
          <w:rStyle w:val="Odwoanieprzypisudolnego"/>
        </w:rPr>
        <w:footnoteReference w:id="13"/>
      </w:r>
      <w:r w:rsidR="0012642F">
        <w:t>.</w:t>
      </w:r>
      <w:r w:rsidR="00725858" w:rsidRPr="00725858">
        <w:t xml:space="preserve"> Zarządzanie port</w:t>
      </w:r>
      <w:r w:rsidR="00725858">
        <w:t>felem projektów jest</w:t>
      </w:r>
      <w:r w:rsidR="00725858" w:rsidRPr="00725858">
        <w:t xml:space="preserve"> scentralizowa</w:t>
      </w:r>
      <w:r w:rsidR="00725858">
        <w:t>nym</w:t>
      </w:r>
      <w:r w:rsidR="00725858" w:rsidRPr="00725858">
        <w:t xml:space="preserve"> zarządzanie</w:t>
      </w:r>
      <w:r w:rsidR="00725858">
        <w:t>m</w:t>
      </w:r>
      <w:r w:rsidR="00725858" w:rsidRPr="00725858">
        <w:t xml:space="preserve"> jednym </w:t>
      </w:r>
      <w:r w:rsidR="00263F91">
        <w:t>bądź</w:t>
      </w:r>
      <w:r w:rsidR="00725858" w:rsidRPr="00725858">
        <w:t xml:space="preserve"> kilkoma portfelami, obejmujące </w:t>
      </w:r>
      <w:r w:rsidR="00725858">
        <w:t xml:space="preserve">m.in.: </w:t>
      </w:r>
      <w:r w:rsidR="00725858" w:rsidRPr="00725858">
        <w:t>identyfikację, priorytetyz</w:t>
      </w:r>
      <w:r w:rsidR="00725858" w:rsidRPr="00725858">
        <w:t>a</w:t>
      </w:r>
      <w:r w:rsidR="00725858" w:rsidRPr="00725858">
        <w:t>cję, zatwierdzanie, zarządzanie</w:t>
      </w:r>
      <w:r w:rsidR="00997B88">
        <w:t xml:space="preserve"> i </w:t>
      </w:r>
      <w:r w:rsidR="00725858" w:rsidRPr="00725858">
        <w:t xml:space="preserve">kontrolę projektów, programów </w:t>
      </w:r>
      <w:r w:rsidR="00725858">
        <w:t>oraz</w:t>
      </w:r>
      <w:r w:rsidR="00725858" w:rsidRPr="00725858">
        <w:t xml:space="preserve"> innych powiązanych prac, </w:t>
      </w:r>
      <w:r w:rsidR="00725858">
        <w:t xml:space="preserve">aby osiągnąć konkretne </w:t>
      </w:r>
      <w:r w:rsidR="00725858" w:rsidRPr="00725858">
        <w:t>ce</w:t>
      </w:r>
      <w:r w:rsidR="00725858">
        <w:t>le</w:t>
      </w:r>
      <w:r w:rsidR="00725858" w:rsidRPr="00725858">
        <w:t xml:space="preserve"> bizneso</w:t>
      </w:r>
      <w:r w:rsidR="00725858">
        <w:t>we</w:t>
      </w:r>
      <w:r w:rsidR="00501E00">
        <w:rPr>
          <w:rStyle w:val="Odwoanieprzypisudolnego"/>
        </w:rPr>
        <w:footnoteReference w:id="14"/>
      </w:r>
      <w:r w:rsidR="0012642F">
        <w:t>.</w:t>
      </w:r>
    </w:p>
    <w:p w:rsidR="00BC5649" w:rsidRDefault="00A3274C" w:rsidP="00263F91">
      <w:r>
        <w:t>Celem programu jest</w:t>
      </w:r>
      <w:r w:rsidRPr="00A3274C">
        <w:t xml:space="preserve"> pogrupowanie projektów </w:t>
      </w:r>
      <w:r>
        <w:t>chronologicznie</w:t>
      </w:r>
      <w:r w:rsidR="00997B88">
        <w:t xml:space="preserve"> i </w:t>
      </w:r>
      <w:r>
        <w:t>merytorycznie</w:t>
      </w:r>
      <w:r w:rsidRPr="00A3274C">
        <w:t>,</w:t>
      </w:r>
      <w:r w:rsidR="00997B88">
        <w:t xml:space="preserve"> w </w:t>
      </w:r>
      <w:r w:rsidR="00013A99">
        <w:t>taki sposób</w:t>
      </w:r>
      <w:r w:rsidRPr="00A3274C">
        <w:t xml:space="preserve"> aby ich realizacja zmierzała</w:t>
      </w:r>
      <w:r w:rsidR="00997B88">
        <w:t xml:space="preserve"> w </w:t>
      </w:r>
      <w:r w:rsidR="00013A99">
        <w:t>kierunku</w:t>
      </w:r>
      <w:r w:rsidRPr="00A3274C">
        <w:t xml:space="preserve"> osiągnięcia </w:t>
      </w:r>
      <w:r w:rsidR="00013A99">
        <w:t>określonego</w:t>
      </w:r>
      <w:r w:rsidRPr="00A3274C">
        <w:t xml:space="preserve"> celu strat</w:t>
      </w:r>
      <w:r w:rsidRPr="00A3274C">
        <w:t>e</w:t>
      </w:r>
      <w:r w:rsidRPr="00A3274C">
        <w:t xml:space="preserve">gicznego przedsiębiorstwa. </w:t>
      </w:r>
      <w:r w:rsidR="00013A99">
        <w:t>N</w:t>
      </w:r>
      <w:r w:rsidR="00013A99" w:rsidRPr="00A3274C">
        <w:t xml:space="preserve">atomiast </w:t>
      </w:r>
      <w:r w:rsidR="00013A99">
        <w:t>p</w:t>
      </w:r>
      <w:r w:rsidRPr="00A3274C">
        <w:t>ortfel zawiera</w:t>
      </w:r>
      <w:r w:rsidR="00013A99">
        <w:t xml:space="preserve"> zarówno</w:t>
      </w:r>
      <w:r w:rsidRPr="00A3274C">
        <w:t xml:space="preserve"> programy</w:t>
      </w:r>
      <w:r w:rsidR="00997B88">
        <w:t xml:space="preserve"> i </w:t>
      </w:r>
      <w:r w:rsidRPr="00A3274C">
        <w:t xml:space="preserve">projekty, które </w:t>
      </w:r>
      <w:r w:rsidR="00013A99">
        <w:t xml:space="preserve">nie </w:t>
      </w:r>
      <w:r w:rsidRPr="00A3274C">
        <w:t>są od sie</w:t>
      </w:r>
      <w:r w:rsidR="00013A99">
        <w:t xml:space="preserve">bie </w:t>
      </w:r>
      <w:r w:rsidRPr="00A3274C">
        <w:t>zależ</w:t>
      </w:r>
      <w:r w:rsidR="00013A99">
        <w:t>ne</w:t>
      </w:r>
      <w:r w:rsidR="00997B88">
        <w:t xml:space="preserve"> i </w:t>
      </w:r>
      <w:r w:rsidRPr="00A3274C">
        <w:t xml:space="preserve">ich realizacja </w:t>
      </w:r>
      <w:r w:rsidR="00013A99" w:rsidRPr="00A3274C">
        <w:t xml:space="preserve">odbywać się </w:t>
      </w:r>
      <w:r w:rsidRPr="00A3274C">
        <w:t>może</w:t>
      </w:r>
      <w:r w:rsidR="00997B88">
        <w:t xml:space="preserve"> w </w:t>
      </w:r>
      <w:r w:rsidRPr="00A3274C">
        <w:t>tym samym czasie</w:t>
      </w:r>
      <w:r w:rsidR="00013A99">
        <w:rPr>
          <w:rStyle w:val="Odwoanieprzypisudolnego"/>
        </w:rPr>
        <w:footnoteReference w:id="15"/>
      </w:r>
      <w:r w:rsidR="0012642F">
        <w:t>.</w:t>
      </w:r>
      <w:r w:rsidR="00BB7539">
        <w:t xml:space="preserve"> </w:t>
      </w:r>
      <w:r w:rsidR="00BC5649">
        <w:t>Różnice p</w:t>
      </w:r>
      <w:r w:rsidR="00BC5649">
        <w:t>o</w:t>
      </w:r>
      <w:r w:rsidR="00BC5649">
        <w:t>między p</w:t>
      </w:r>
      <w:r w:rsidR="00263F91">
        <w:t>rojekt</w:t>
      </w:r>
      <w:r w:rsidR="00BC5649">
        <w:t>em</w:t>
      </w:r>
      <w:r w:rsidR="00263F91">
        <w:t>, program oraz portfel</w:t>
      </w:r>
      <w:r w:rsidR="00BC5649">
        <w:t>em</w:t>
      </w:r>
      <w:r w:rsidR="00263F91">
        <w:t>, można łatwo</w:t>
      </w:r>
      <w:r w:rsidR="00BC5649">
        <w:t xml:space="preserve"> przedstawić pod względem sześciu cech: zakresu, zmiany, planowania, zarządzania, sukcesu oraz monitoringu. Poniższa tabela przedstawia takie właśnie porównanie.</w:t>
      </w:r>
    </w:p>
    <w:p w:rsidR="00BC5649" w:rsidRDefault="00263F91" w:rsidP="00BC5649">
      <w:pPr>
        <w:pStyle w:val="Nrtabeli"/>
      </w:pPr>
      <w:r>
        <w:lastRenderedPageBreak/>
        <w:t xml:space="preserve"> </w:t>
      </w:r>
      <w:bookmarkStart w:id="6" w:name="_Toc432664865"/>
      <w:bookmarkStart w:id="7" w:name="_Toc432664899"/>
      <w:bookmarkStart w:id="8" w:name="_Toc54366557"/>
      <w:r w:rsidR="00BC5649">
        <w:t>Tabela 1. Porównanie projektu, programu</w:t>
      </w:r>
      <w:r w:rsidR="00997B88">
        <w:t xml:space="preserve"> i </w:t>
      </w:r>
      <w:r w:rsidR="00BC5649">
        <w:t>portfela</w:t>
      </w:r>
      <w:bookmarkEnd w:id="6"/>
      <w:bookmarkEnd w:id="7"/>
      <w:bookmarkEnd w:id="8"/>
    </w:p>
    <w:tbl>
      <w:tblPr>
        <w:tblStyle w:val="Tabela-Siatka"/>
        <w:tblW w:w="4942" w:type="pct"/>
        <w:tblInd w:w="108" w:type="dxa"/>
        <w:tblLook w:val="04A0" w:firstRow="1" w:lastRow="0" w:firstColumn="1" w:lastColumn="0" w:noHBand="0" w:noVBand="1"/>
      </w:tblPr>
      <w:tblGrid>
        <w:gridCol w:w="1294"/>
        <w:gridCol w:w="2817"/>
        <w:gridCol w:w="2835"/>
        <w:gridCol w:w="2232"/>
      </w:tblGrid>
      <w:tr w:rsidR="00BC5649" w:rsidTr="003E3DF6">
        <w:tc>
          <w:tcPr>
            <w:tcW w:w="1294" w:type="dxa"/>
          </w:tcPr>
          <w:p w:rsidR="00BC5649" w:rsidRPr="008F3F1A" w:rsidRDefault="00BC5649" w:rsidP="00524D72">
            <w:pPr>
              <w:pStyle w:val="Nagwektabeli"/>
            </w:pPr>
            <w:r>
              <w:t>Cecha</w:t>
            </w:r>
          </w:p>
        </w:tc>
        <w:tc>
          <w:tcPr>
            <w:tcW w:w="2817" w:type="dxa"/>
          </w:tcPr>
          <w:p w:rsidR="00BC5649" w:rsidRPr="008F3F1A" w:rsidRDefault="00BC5649" w:rsidP="00524D72">
            <w:pPr>
              <w:pStyle w:val="Nagwektabeli"/>
            </w:pPr>
            <w:r>
              <w:t>Projekt</w:t>
            </w:r>
          </w:p>
        </w:tc>
        <w:tc>
          <w:tcPr>
            <w:tcW w:w="2835" w:type="dxa"/>
          </w:tcPr>
          <w:p w:rsidR="00BC5649" w:rsidRPr="008F3F1A" w:rsidRDefault="00BC5649" w:rsidP="00524D72">
            <w:pPr>
              <w:pStyle w:val="Nagwektabeli"/>
            </w:pPr>
            <w:r>
              <w:t>Program</w:t>
            </w:r>
          </w:p>
        </w:tc>
        <w:tc>
          <w:tcPr>
            <w:tcW w:w="2232" w:type="dxa"/>
          </w:tcPr>
          <w:p w:rsidR="00BC5649" w:rsidRPr="008F3F1A" w:rsidRDefault="00BC5649" w:rsidP="00524D72">
            <w:pPr>
              <w:pStyle w:val="Nagwektabeli"/>
            </w:pPr>
            <w:r>
              <w:t>Portfel</w:t>
            </w:r>
          </w:p>
        </w:tc>
      </w:tr>
      <w:tr w:rsidR="00BC5649" w:rsidTr="003E3DF6">
        <w:tc>
          <w:tcPr>
            <w:tcW w:w="1294" w:type="dxa"/>
          </w:tcPr>
          <w:p w:rsidR="00BC5649" w:rsidRDefault="00BC5649" w:rsidP="00524D72">
            <w:pPr>
              <w:pStyle w:val="Tretabeli"/>
            </w:pPr>
            <w:r>
              <w:t>Zakres</w:t>
            </w:r>
          </w:p>
        </w:tc>
        <w:tc>
          <w:tcPr>
            <w:tcW w:w="2817" w:type="dxa"/>
          </w:tcPr>
          <w:p w:rsidR="00BC5649" w:rsidRDefault="00524D72" w:rsidP="00524D72">
            <w:pPr>
              <w:pStyle w:val="Tretabeli"/>
            </w:pPr>
            <w:r>
              <w:t>projekty mają określone cele. Zakres jest opracowywany przez cały cykl życia projektu.</w:t>
            </w:r>
          </w:p>
        </w:tc>
        <w:tc>
          <w:tcPr>
            <w:tcW w:w="2835" w:type="dxa"/>
          </w:tcPr>
          <w:p w:rsidR="00BC5649" w:rsidRDefault="00524D72" w:rsidP="00524D72">
            <w:pPr>
              <w:pStyle w:val="Tretabeli"/>
            </w:pPr>
            <w:r>
              <w:t>mają szerszy zakres</w:t>
            </w:r>
            <w:r w:rsidR="00997B88">
              <w:t xml:space="preserve"> i </w:t>
            </w:r>
            <w:r>
              <w:t>dostarczają znaczących korz</w:t>
            </w:r>
            <w:r>
              <w:t>y</w:t>
            </w:r>
            <w:r>
              <w:t>ści.</w:t>
            </w:r>
          </w:p>
        </w:tc>
        <w:tc>
          <w:tcPr>
            <w:tcW w:w="2232" w:type="dxa"/>
          </w:tcPr>
          <w:p w:rsidR="00BC5649" w:rsidRDefault="00524D72" w:rsidP="00524D72">
            <w:pPr>
              <w:pStyle w:val="Tretabeli"/>
            </w:pPr>
            <w:r>
              <w:t>zakres portfeli zmienia się wraz ze Strategic</w:t>
            </w:r>
            <w:r>
              <w:t>z</w:t>
            </w:r>
            <w:r>
              <w:t>nymi celami organizacji.</w:t>
            </w:r>
          </w:p>
        </w:tc>
      </w:tr>
      <w:tr w:rsidR="00BC5649" w:rsidTr="003E3DF6">
        <w:tc>
          <w:tcPr>
            <w:tcW w:w="1294" w:type="dxa"/>
          </w:tcPr>
          <w:p w:rsidR="00BC5649" w:rsidRDefault="00BC5649" w:rsidP="00524D72">
            <w:pPr>
              <w:pStyle w:val="Tretabeli"/>
            </w:pPr>
            <w:r>
              <w:t>Zmiana</w:t>
            </w:r>
          </w:p>
        </w:tc>
        <w:tc>
          <w:tcPr>
            <w:tcW w:w="2817" w:type="dxa"/>
          </w:tcPr>
          <w:p w:rsidR="00BC5649" w:rsidRDefault="00524D72" w:rsidP="00524D72">
            <w:pPr>
              <w:pStyle w:val="Tretabeli"/>
            </w:pPr>
            <w:r>
              <w:t>Kierownicy projektów oczekują zmian</w:t>
            </w:r>
            <w:r w:rsidR="00997B88">
              <w:t xml:space="preserve"> i </w:t>
            </w:r>
            <w:r>
              <w:t>wdrażają procesy maj</w:t>
            </w:r>
            <w:r>
              <w:t>ą</w:t>
            </w:r>
            <w:r>
              <w:t>ce na celu kontrolowanie</w:t>
            </w:r>
            <w:r w:rsidR="00997B88">
              <w:t xml:space="preserve"> i </w:t>
            </w:r>
            <w:r>
              <w:t>zarządzanie nimi.</w:t>
            </w:r>
          </w:p>
        </w:tc>
        <w:tc>
          <w:tcPr>
            <w:tcW w:w="2835" w:type="dxa"/>
          </w:tcPr>
          <w:p w:rsidR="00BC5649" w:rsidRDefault="00524D72" w:rsidP="00524D72">
            <w:pPr>
              <w:pStyle w:val="Tretabeli"/>
            </w:pPr>
            <w:r>
              <w:t>Kierownik programu musi oczekiwać zmiany tak wewnątrz jak</w:t>
            </w:r>
            <w:r w:rsidR="00997B88">
              <w:t xml:space="preserve"> i </w:t>
            </w:r>
            <w:r>
              <w:t>na zewnątrz programu</w:t>
            </w:r>
            <w:r w:rsidR="00997B88">
              <w:t xml:space="preserve"> i </w:t>
            </w:r>
            <w:r>
              <w:t>być gotowym na zarządzanie nią.</w:t>
            </w:r>
          </w:p>
        </w:tc>
        <w:tc>
          <w:tcPr>
            <w:tcW w:w="2232" w:type="dxa"/>
          </w:tcPr>
          <w:p w:rsidR="00BC5649" w:rsidRDefault="00524D72" w:rsidP="00524D72">
            <w:pPr>
              <w:pStyle w:val="Tretabeli"/>
            </w:pPr>
            <w:r>
              <w:t>kierownicy portfeli stale monitorują zmianę</w:t>
            </w:r>
            <w:r w:rsidR="00997B88">
              <w:t xml:space="preserve"> w </w:t>
            </w:r>
            <w:r>
              <w:t>szerokim środowisku.</w:t>
            </w:r>
          </w:p>
        </w:tc>
      </w:tr>
      <w:tr w:rsidR="00BC5649" w:rsidTr="003E3DF6">
        <w:tc>
          <w:tcPr>
            <w:tcW w:w="1294" w:type="dxa"/>
          </w:tcPr>
          <w:p w:rsidR="00BC5649" w:rsidRDefault="00BC5649" w:rsidP="00524D72">
            <w:pPr>
              <w:pStyle w:val="Tretabeli"/>
            </w:pPr>
            <w:r>
              <w:t>Planowanie</w:t>
            </w:r>
          </w:p>
        </w:tc>
        <w:tc>
          <w:tcPr>
            <w:tcW w:w="2817" w:type="dxa"/>
          </w:tcPr>
          <w:p w:rsidR="00BC5649" w:rsidRDefault="00524D72" w:rsidP="00524D72">
            <w:pPr>
              <w:pStyle w:val="Tretabeli"/>
            </w:pPr>
            <w:r>
              <w:t>kierownicy projektów stopni</w:t>
            </w:r>
            <w:r>
              <w:t>o</w:t>
            </w:r>
            <w:r>
              <w:t>wo przetwarzają wysokopozi</w:t>
            </w:r>
            <w:r>
              <w:t>o</w:t>
            </w:r>
            <w:r>
              <w:t>mowe informacje</w:t>
            </w:r>
            <w:r w:rsidR="00997B88">
              <w:t xml:space="preserve"> w </w:t>
            </w:r>
            <w:r>
              <w:t>szczegółowe plany przez cały czas życia projektu.</w:t>
            </w:r>
          </w:p>
        </w:tc>
        <w:tc>
          <w:tcPr>
            <w:tcW w:w="2835" w:type="dxa"/>
          </w:tcPr>
          <w:p w:rsidR="00BC5649" w:rsidRDefault="00524D72" w:rsidP="00524D72">
            <w:pPr>
              <w:pStyle w:val="Tretabeli"/>
            </w:pPr>
            <w:r>
              <w:t>Kierownicy programów tworzą ogólny plan programu, aby na jego podstawie opracować szczegółowy plan do każdego</w:t>
            </w:r>
            <w:r w:rsidR="00997B88">
              <w:t xml:space="preserve"> z </w:t>
            </w:r>
            <w:r>
              <w:t>komponentów programu.</w:t>
            </w:r>
          </w:p>
        </w:tc>
        <w:tc>
          <w:tcPr>
            <w:tcW w:w="2232" w:type="dxa"/>
          </w:tcPr>
          <w:p w:rsidR="00BC5649" w:rsidRDefault="00524D72" w:rsidP="00524D72">
            <w:pPr>
              <w:pStyle w:val="Tretabeli"/>
            </w:pPr>
            <w:r>
              <w:t>Kierownicy portfeli tworzą</w:t>
            </w:r>
            <w:r w:rsidR="00997B88">
              <w:t xml:space="preserve"> i </w:t>
            </w:r>
            <w:r>
              <w:t>utrzymują na</w:t>
            </w:r>
            <w:r>
              <w:t>j</w:t>
            </w:r>
            <w:r>
              <w:t>ważniejsze procesy</w:t>
            </w:r>
            <w:r w:rsidR="00997B88">
              <w:t xml:space="preserve"> i </w:t>
            </w:r>
            <w:r>
              <w:t>komunikację istotne dla całego portfela</w:t>
            </w:r>
            <w:r w:rsidR="003E3DF6">
              <w:t>.</w:t>
            </w:r>
          </w:p>
        </w:tc>
      </w:tr>
      <w:tr w:rsidR="00BC5649" w:rsidTr="003E3DF6">
        <w:tc>
          <w:tcPr>
            <w:tcW w:w="1294" w:type="dxa"/>
          </w:tcPr>
          <w:p w:rsidR="00BC5649" w:rsidRDefault="00BC5649" w:rsidP="00524D72">
            <w:pPr>
              <w:pStyle w:val="Tretabeli"/>
            </w:pPr>
            <w:r>
              <w:t>Zarządzanie</w:t>
            </w:r>
          </w:p>
        </w:tc>
        <w:tc>
          <w:tcPr>
            <w:tcW w:w="2817" w:type="dxa"/>
          </w:tcPr>
          <w:p w:rsidR="00BC5649" w:rsidRDefault="00524D72" w:rsidP="00524D72">
            <w:pPr>
              <w:pStyle w:val="Tretabeli"/>
            </w:pPr>
            <w:r>
              <w:t>kierownicy projektu zarządzają zespołem projektowym celem osiągnięcia założeń projektu.</w:t>
            </w:r>
          </w:p>
        </w:tc>
        <w:tc>
          <w:tcPr>
            <w:tcW w:w="2835" w:type="dxa"/>
          </w:tcPr>
          <w:p w:rsidR="00BC5649" w:rsidRDefault="00524D72" w:rsidP="00524D72">
            <w:pPr>
              <w:pStyle w:val="Tretabeli"/>
            </w:pPr>
            <w:r>
              <w:t>kierownik programu zarządza kadrą programową</w:t>
            </w:r>
            <w:r w:rsidR="00997B88">
              <w:t xml:space="preserve"> i </w:t>
            </w:r>
            <w:r>
              <w:t>kierownikami projektów: dają im wizję</w:t>
            </w:r>
            <w:r w:rsidR="00997B88">
              <w:t xml:space="preserve"> i </w:t>
            </w:r>
            <w:r>
              <w:t>przewodzą im.</w:t>
            </w:r>
          </w:p>
        </w:tc>
        <w:tc>
          <w:tcPr>
            <w:tcW w:w="2232" w:type="dxa"/>
          </w:tcPr>
          <w:p w:rsidR="00BC5649" w:rsidRDefault="00524D72" w:rsidP="00524D72">
            <w:pPr>
              <w:pStyle w:val="Tretabeli"/>
            </w:pPr>
            <w:r>
              <w:t>Kierownicy portfeli mogą zarządzać</w:t>
            </w:r>
            <w:r w:rsidR="00997B88">
              <w:t xml:space="preserve"> i </w:t>
            </w:r>
            <w:r>
              <w:t>koordynować pracę kadry zarządzającej portfelem.</w:t>
            </w:r>
          </w:p>
        </w:tc>
      </w:tr>
      <w:tr w:rsidR="00BC5649" w:rsidTr="003E3DF6">
        <w:tc>
          <w:tcPr>
            <w:tcW w:w="1294" w:type="dxa"/>
          </w:tcPr>
          <w:p w:rsidR="00BC5649" w:rsidRDefault="00BC5649" w:rsidP="00524D72">
            <w:pPr>
              <w:pStyle w:val="Tretabeli"/>
            </w:pPr>
            <w:r>
              <w:t>Sukces</w:t>
            </w:r>
          </w:p>
        </w:tc>
        <w:tc>
          <w:tcPr>
            <w:tcW w:w="2817" w:type="dxa"/>
          </w:tcPr>
          <w:p w:rsidR="00BC5649" w:rsidRDefault="00524D72" w:rsidP="003E3DF6">
            <w:pPr>
              <w:pStyle w:val="Tretabeli"/>
            </w:pPr>
            <w:r>
              <w:t>miarą projektu jest produkt, jego jakość, terminowość jego dostarczenia, zgodność</w:t>
            </w:r>
            <w:r w:rsidR="00997B88">
              <w:t xml:space="preserve"> z </w:t>
            </w:r>
            <w:r>
              <w:t>budżetem</w:t>
            </w:r>
            <w:r w:rsidR="00997B88">
              <w:t xml:space="preserve"> i </w:t>
            </w:r>
            <w:r>
              <w:t>stopień</w:t>
            </w:r>
            <w:r w:rsidR="003E3DF6">
              <w:t xml:space="preserve"> </w:t>
            </w:r>
            <w:r>
              <w:t>satysfakcji klienta.</w:t>
            </w:r>
          </w:p>
        </w:tc>
        <w:tc>
          <w:tcPr>
            <w:tcW w:w="2835" w:type="dxa"/>
          </w:tcPr>
          <w:p w:rsidR="00BC5649" w:rsidRDefault="003E3DF6" w:rsidP="003E3DF6">
            <w:pPr>
              <w:pStyle w:val="Tretabeli"/>
            </w:pPr>
            <w:r>
              <w:t>miarą sukcesu jest stopień z</w:t>
            </w:r>
            <w:r>
              <w:t>a</w:t>
            </w:r>
            <w:r>
              <w:t>spokojenia potrzeb</w:t>
            </w:r>
            <w:r w:rsidR="00997B88">
              <w:t xml:space="preserve"> i </w:t>
            </w:r>
            <w:r>
              <w:t>uzyskania korzyści, dla których program przedsięwzięto.</w:t>
            </w:r>
          </w:p>
        </w:tc>
        <w:tc>
          <w:tcPr>
            <w:tcW w:w="2232" w:type="dxa"/>
          </w:tcPr>
          <w:p w:rsidR="00BC5649" w:rsidRDefault="003E3DF6" w:rsidP="003E3DF6">
            <w:pPr>
              <w:pStyle w:val="Tretabeli"/>
            </w:pPr>
            <w:r>
              <w:t>sukces mierzy się przez sumę wyników komp</w:t>
            </w:r>
            <w:r>
              <w:t>o</w:t>
            </w:r>
            <w:r>
              <w:t>nentów portfela.</w:t>
            </w:r>
          </w:p>
        </w:tc>
      </w:tr>
      <w:tr w:rsidR="00BC5649" w:rsidTr="003E3DF6">
        <w:tc>
          <w:tcPr>
            <w:tcW w:w="1294" w:type="dxa"/>
          </w:tcPr>
          <w:p w:rsidR="00BC5649" w:rsidRDefault="00BC5649" w:rsidP="00524D72">
            <w:pPr>
              <w:pStyle w:val="Tretabeli"/>
            </w:pPr>
            <w:r>
              <w:t>Monitoring</w:t>
            </w:r>
          </w:p>
        </w:tc>
        <w:tc>
          <w:tcPr>
            <w:tcW w:w="2817" w:type="dxa"/>
          </w:tcPr>
          <w:p w:rsidR="00BC5649" w:rsidRDefault="003E3DF6" w:rsidP="003E3DF6">
            <w:pPr>
              <w:pStyle w:val="Tretabeli"/>
            </w:pPr>
            <w:r>
              <w:t>kierownicy projektu monitorują</w:t>
            </w:r>
            <w:r w:rsidR="00997B88">
              <w:t xml:space="preserve"> i </w:t>
            </w:r>
            <w:r>
              <w:t>kontrolują pracę nad proje</w:t>
            </w:r>
            <w:r>
              <w:t>k</w:t>
            </w:r>
            <w:r>
              <w:t>tem, jego produktami, usługami czy innymi jego wynikami, które projekt miał wytworzyć.</w:t>
            </w:r>
          </w:p>
        </w:tc>
        <w:tc>
          <w:tcPr>
            <w:tcW w:w="2835" w:type="dxa"/>
          </w:tcPr>
          <w:p w:rsidR="00BC5649" w:rsidRDefault="003E3DF6" w:rsidP="003E3DF6">
            <w:pPr>
              <w:pStyle w:val="Tretabeli"/>
            </w:pPr>
            <w:r>
              <w:t>kierownicy programów monit</w:t>
            </w:r>
            <w:r>
              <w:t>o</w:t>
            </w:r>
            <w:r>
              <w:t>rują postępy realizacji komp</w:t>
            </w:r>
            <w:r>
              <w:t>o</w:t>
            </w:r>
            <w:r>
              <w:t>nentów programu, aby zapewnić wykonanie celów, harmon</w:t>
            </w:r>
            <w:r>
              <w:t>o</w:t>
            </w:r>
            <w:r>
              <w:t>gramu, budżetu, kosztów.</w:t>
            </w:r>
          </w:p>
        </w:tc>
        <w:tc>
          <w:tcPr>
            <w:tcW w:w="2232" w:type="dxa"/>
          </w:tcPr>
          <w:p w:rsidR="00BC5649" w:rsidRDefault="003E3DF6" w:rsidP="003E3DF6">
            <w:pPr>
              <w:pStyle w:val="Tretabeli"/>
            </w:pPr>
            <w:r>
              <w:t>Kierownicy projektów monitorują sumę wyn</w:t>
            </w:r>
            <w:r>
              <w:t>i</w:t>
            </w:r>
            <w:r>
              <w:t>ków</w:t>
            </w:r>
            <w:r w:rsidR="00997B88">
              <w:t xml:space="preserve"> i </w:t>
            </w:r>
            <w:r>
              <w:t>wartości wskaźn</w:t>
            </w:r>
            <w:r>
              <w:t>i</w:t>
            </w:r>
            <w:r>
              <w:t>ków elementów portfela.</w:t>
            </w:r>
          </w:p>
        </w:tc>
      </w:tr>
    </w:tbl>
    <w:p w:rsidR="00BC5649" w:rsidRPr="00241F4E" w:rsidRDefault="00BC5649" w:rsidP="00BC5649">
      <w:pPr>
        <w:pStyle w:val="rdo"/>
      </w:pPr>
      <w:r>
        <w:t xml:space="preserve">Źródło: </w:t>
      </w:r>
      <w:r w:rsidR="003E3DF6">
        <w:t xml:space="preserve">Opracowanie własne na podstawie K. </w:t>
      </w:r>
      <w:proofErr w:type="spellStart"/>
      <w:r w:rsidR="003E3DF6">
        <w:t>Bartusik</w:t>
      </w:r>
      <w:proofErr w:type="spellEnd"/>
      <w:r w:rsidR="003E3DF6">
        <w:t xml:space="preserve">, </w:t>
      </w:r>
      <w:r w:rsidR="003E3DF6">
        <w:rPr>
          <w:i/>
        </w:rPr>
        <w:t>Koncepcja zarządzanie projektami,</w:t>
      </w:r>
      <w:r w:rsidR="003E3DF6">
        <w:t xml:space="preserve"> Katedra Procesu Zarządzania </w:t>
      </w:r>
      <w:proofErr w:type="spellStart"/>
      <w:r w:rsidR="003E3DF6">
        <w:t>UEK</w:t>
      </w:r>
      <w:proofErr w:type="spellEnd"/>
      <w:r w:rsidR="003E3DF6">
        <w:t>, Kraków 2018, s.</w:t>
      </w:r>
      <w:r w:rsidR="00983A29">
        <w:t xml:space="preserve"> </w:t>
      </w:r>
      <w:r w:rsidR="003E3DF6">
        <w:t>46-48</w:t>
      </w:r>
      <w:r>
        <w:t>.</w:t>
      </w:r>
    </w:p>
    <w:p w:rsidR="00265A87" w:rsidRDefault="00265A87" w:rsidP="00265A87">
      <w:r w:rsidRPr="00A55FE4">
        <w:t>Jednym</w:t>
      </w:r>
      <w:r w:rsidR="00997B88">
        <w:t xml:space="preserve"> z </w:t>
      </w:r>
      <w:r w:rsidRPr="00A55FE4">
        <w:t>pierwszych produktów cząstkowych</w:t>
      </w:r>
      <w:r w:rsidR="00997B88">
        <w:t xml:space="preserve"> w </w:t>
      </w:r>
      <w:r w:rsidRPr="00A55FE4">
        <w:t>cyklu życia projektu jest karta pr</w:t>
      </w:r>
      <w:r w:rsidRPr="00A55FE4">
        <w:t>o</w:t>
      </w:r>
      <w:r w:rsidRPr="00A55FE4">
        <w:t>jektu.</w:t>
      </w:r>
      <w:r w:rsidRPr="00233B0A">
        <w:t xml:space="preserve"> </w:t>
      </w:r>
      <w:r>
        <w:t>Karta</w:t>
      </w:r>
      <w:r w:rsidRPr="00233B0A">
        <w:t xml:space="preserve"> </w:t>
      </w:r>
      <w:r>
        <w:t>opisuje</w:t>
      </w:r>
      <w:r w:rsidRPr="00233B0A">
        <w:t xml:space="preserve"> m.in. </w:t>
      </w:r>
      <w:r>
        <w:t>główne</w:t>
      </w:r>
      <w:r w:rsidRPr="00233B0A">
        <w:t xml:space="preserve"> założenia projektu, uzasadnienie jego realizacji</w:t>
      </w:r>
      <w:r w:rsidR="00997B88">
        <w:t xml:space="preserve"> i </w:t>
      </w:r>
      <w:r>
        <w:t>funkcjonuje</w:t>
      </w:r>
      <w:r w:rsidRPr="00233B0A">
        <w:t>, jako umowa dotycząca oczekiwanych rezultatów projektu</w:t>
      </w:r>
      <w:r>
        <w:t xml:space="preserve"> między</w:t>
      </w:r>
      <w:r w:rsidRPr="00233B0A">
        <w:t xml:space="preserve"> zarządem</w:t>
      </w:r>
      <w:r>
        <w:t>,</w:t>
      </w:r>
      <w:r w:rsidR="00997B88">
        <w:t xml:space="preserve"> a </w:t>
      </w:r>
      <w:r w:rsidRPr="00233B0A">
        <w:t>zespołem projektowym</w:t>
      </w:r>
      <w:r>
        <w:t>. Kartę</w:t>
      </w:r>
      <w:r w:rsidRPr="00233B0A">
        <w:t xml:space="preserve"> projektu </w:t>
      </w:r>
      <w:r>
        <w:t>wykorzystuje się</w:t>
      </w:r>
      <w:r w:rsidRPr="00233B0A">
        <w:t xml:space="preserve"> również </w:t>
      </w:r>
      <w:r>
        <w:t>do</w:t>
      </w:r>
      <w:r w:rsidRPr="00233B0A">
        <w:t xml:space="preserve"> ustalenia kierunku pr</w:t>
      </w:r>
      <w:r w:rsidRPr="00233B0A">
        <w:t>o</w:t>
      </w:r>
      <w:r w:rsidRPr="00233B0A">
        <w:t>jektu</w:t>
      </w:r>
      <w:r w:rsidR="00997B88">
        <w:t xml:space="preserve"> i </w:t>
      </w:r>
      <w:r>
        <w:t>zdefiniowania</w:t>
      </w:r>
      <w:r w:rsidRPr="00233B0A">
        <w:t xml:space="preserve"> </w:t>
      </w:r>
      <w:r>
        <w:t>miary</w:t>
      </w:r>
      <w:r w:rsidRPr="00233B0A">
        <w:t xml:space="preserve"> jego sukcesu. </w:t>
      </w:r>
      <w:r>
        <w:t>Dokument ten</w:t>
      </w:r>
      <w:r w:rsidRPr="00233B0A">
        <w:t xml:space="preserve"> zawiera </w:t>
      </w:r>
      <w:r>
        <w:t>zrozumiałą</w:t>
      </w:r>
      <w:r w:rsidRPr="00233B0A">
        <w:t xml:space="preserve"> definicję odp</w:t>
      </w:r>
      <w:r w:rsidRPr="00233B0A">
        <w:t>o</w:t>
      </w:r>
      <w:r w:rsidRPr="00233B0A">
        <w:t>wiedzialności</w:t>
      </w:r>
      <w:r w:rsidR="00997B88">
        <w:t xml:space="preserve"> i </w:t>
      </w:r>
      <w:r>
        <w:t>ustala</w:t>
      </w:r>
      <w:r w:rsidRPr="00233B0A">
        <w:t xml:space="preserve"> zadania </w:t>
      </w:r>
      <w:r>
        <w:t>raz</w:t>
      </w:r>
      <w:r w:rsidRPr="00233B0A">
        <w:t xml:space="preserve"> role </w:t>
      </w:r>
      <w:r>
        <w:t xml:space="preserve">dla </w:t>
      </w:r>
      <w:r w:rsidRPr="00233B0A">
        <w:t>poszczególnych członków zespołu projektowego.</w:t>
      </w:r>
      <w:r w:rsidR="00997B88">
        <w:t xml:space="preserve"> W </w:t>
      </w:r>
      <w:r w:rsidRPr="00233B0A">
        <w:t xml:space="preserve">karcie </w:t>
      </w:r>
      <w:r>
        <w:t>projektu zawiera się</w:t>
      </w:r>
      <w:r w:rsidRPr="00233B0A">
        <w:t xml:space="preserve"> również </w:t>
      </w:r>
      <w:r>
        <w:t>oszacowane</w:t>
      </w:r>
      <w:r w:rsidRPr="00233B0A">
        <w:t xml:space="preserve"> koszty</w:t>
      </w:r>
      <w:r w:rsidR="00997B88">
        <w:t xml:space="preserve"> i </w:t>
      </w:r>
      <w:r w:rsidRPr="00233B0A">
        <w:t xml:space="preserve">korzyści finansowe, tworząc </w:t>
      </w:r>
      <w:r>
        <w:t xml:space="preserve">przy tym </w:t>
      </w:r>
      <w:r w:rsidRPr="00233B0A">
        <w:t xml:space="preserve">plan nadzoru finansowego na czas </w:t>
      </w:r>
      <w:r>
        <w:t>realizacji</w:t>
      </w:r>
      <w:r w:rsidRPr="00233B0A">
        <w:t xml:space="preserve"> projektu. Karta stanowi </w:t>
      </w:r>
      <w:r>
        <w:t xml:space="preserve">tzw. </w:t>
      </w:r>
      <w:r w:rsidRPr="00233B0A">
        <w:t xml:space="preserve">mapę drogową dla zespołu prowadzącego projekt, </w:t>
      </w:r>
      <w:r>
        <w:t>która określa</w:t>
      </w:r>
      <w:r w:rsidRPr="00233B0A">
        <w:t xml:space="preserve"> granice projektu</w:t>
      </w:r>
      <w:r w:rsidR="00997B88">
        <w:t xml:space="preserve"> i </w:t>
      </w:r>
      <w:r>
        <w:t>łączy</w:t>
      </w:r>
      <w:r w:rsidRPr="00233B0A">
        <w:t xml:space="preserve"> cele</w:t>
      </w:r>
      <w:r w:rsidR="00997B88">
        <w:t xml:space="preserve"> z </w:t>
      </w:r>
      <w:r w:rsidRPr="00233B0A">
        <w:t xml:space="preserve">potrzebami biznesowymi. </w:t>
      </w:r>
      <w:r>
        <w:t>Taki dokument</w:t>
      </w:r>
      <w:r w:rsidRPr="00233B0A">
        <w:t xml:space="preserve"> </w:t>
      </w:r>
      <w:r>
        <w:t>zawiera też często</w:t>
      </w:r>
      <w:r w:rsidRPr="00233B0A">
        <w:t xml:space="preserve"> informacje</w:t>
      </w:r>
      <w:r w:rsidR="00997B88">
        <w:t xml:space="preserve"> o </w:t>
      </w:r>
      <w:r>
        <w:t>zasadach</w:t>
      </w:r>
      <w:r w:rsidRPr="00233B0A">
        <w:t xml:space="preserve"> funkcjonowania z</w:t>
      </w:r>
      <w:r w:rsidRPr="00233B0A">
        <w:t>e</w:t>
      </w:r>
      <w:r w:rsidRPr="00233B0A">
        <w:t xml:space="preserve">społu, </w:t>
      </w:r>
      <w:r>
        <w:t>które odnoszą</w:t>
      </w:r>
      <w:r w:rsidRPr="00233B0A">
        <w:t xml:space="preserve"> się do punktów takich jak </w:t>
      </w:r>
      <w:r>
        <w:t xml:space="preserve">np.: </w:t>
      </w:r>
      <w:r w:rsidRPr="00233B0A">
        <w:t>częstotliwość spotkań, porę</w:t>
      </w:r>
      <w:r w:rsidR="00997B88">
        <w:t xml:space="preserve"> i </w:t>
      </w:r>
      <w:r w:rsidRPr="00233B0A">
        <w:t>dzień tyg</w:t>
      </w:r>
      <w:r w:rsidRPr="00233B0A">
        <w:t>o</w:t>
      </w:r>
      <w:r w:rsidRPr="00233B0A">
        <w:t>dnia, miejsce spotkania</w:t>
      </w:r>
      <w:r w:rsidR="00997B88">
        <w:t xml:space="preserve"> i </w:t>
      </w:r>
      <w:r w:rsidRPr="00233B0A">
        <w:t xml:space="preserve">kodeks postępowania. </w:t>
      </w:r>
      <w:r>
        <w:t>Poprzez akceptację tego dokumentu</w:t>
      </w:r>
      <w:r w:rsidRPr="00233B0A">
        <w:t>, Zarząd, zespół</w:t>
      </w:r>
      <w:r w:rsidR="00997B88">
        <w:t xml:space="preserve"> i </w:t>
      </w:r>
      <w:r w:rsidRPr="00233B0A">
        <w:t xml:space="preserve">właściciel procesu potwierdzają </w:t>
      </w:r>
      <w:r>
        <w:t>własne</w:t>
      </w:r>
      <w:r w:rsidRPr="00233B0A">
        <w:t xml:space="preserve"> zaangażowanie</w:t>
      </w:r>
      <w:r w:rsidR="00997B88">
        <w:t xml:space="preserve"> w </w:t>
      </w:r>
      <w:r w:rsidRPr="00233B0A">
        <w:t>projekt</w:t>
      </w:r>
      <w:r w:rsidR="00997B88">
        <w:t xml:space="preserve"> i </w:t>
      </w:r>
      <w:r w:rsidRPr="00233B0A">
        <w:t xml:space="preserve">wyrażają wolę </w:t>
      </w:r>
      <w:r w:rsidRPr="00233B0A">
        <w:lastRenderedPageBreak/>
        <w:t xml:space="preserve">wydelegowania odpowiednich zasobów przez </w:t>
      </w:r>
      <w:r>
        <w:t>określoną</w:t>
      </w:r>
      <w:r w:rsidR="0012642F">
        <w:t xml:space="preserve"> organizację</w:t>
      </w:r>
      <w:r>
        <w:rPr>
          <w:rStyle w:val="Odwoanieprzypisudolnego"/>
        </w:rPr>
        <w:footnoteReference w:id="16"/>
      </w:r>
      <w:r w:rsidR="0012642F">
        <w:t>.</w:t>
      </w:r>
      <w:r w:rsidR="00BB7539">
        <w:t xml:space="preserve"> </w:t>
      </w:r>
      <w:r>
        <w:t>Karta projektu złożona jest</w:t>
      </w:r>
      <w:r w:rsidR="00997B88">
        <w:t xml:space="preserve"> z </w:t>
      </w:r>
      <w:r>
        <w:t>wielu części, wszystkie są kluczowymi elementami identyfikującymi oczekiwania jakie związane są</w:t>
      </w:r>
      <w:r w:rsidR="00997B88">
        <w:t xml:space="preserve"> z </w:t>
      </w:r>
      <w:r>
        <w:t>projektem</w:t>
      </w:r>
      <w:r w:rsidR="00997B88">
        <w:t xml:space="preserve"> i </w:t>
      </w:r>
      <w:r>
        <w:t>są wyrażeniem zgody</w:t>
      </w:r>
      <w:r w:rsidR="00997B88">
        <w:t xml:space="preserve"> i </w:t>
      </w:r>
      <w:r>
        <w:t>zobowiązaniem do wspierania celów pr</w:t>
      </w:r>
      <w:r>
        <w:t>o</w:t>
      </w:r>
      <w:r>
        <w:t>jektu. Dokument ten nie ustala rozwiązań ani sposobu ich wdrożenia przez zespół projektowy, ale pomaga ona odpowiedzieć na następujące pytania:</w:t>
      </w:r>
    </w:p>
    <w:p w:rsidR="00265A87" w:rsidRDefault="00265A87" w:rsidP="00265A87">
      <w:pPr>
        <w:pStyle w:val="Wypunktowanie"/>
      </w:pPr>
      <w:r>
        <w:t>gdzie teraz jesteśmy?</w:t>
      </w:r>
    </w:p>
    <w:p w:rsidR="00265A87" w:rsidRDefault="00265A87" w:rsidP="00265A87">
      <w:pPr>
        <w:pStyle w:val="Wypunktowanie"/>
      </w:pPr>
      <w:r>
        <w:t>co chcemy osiągnąć</w:t>
      </w:r>
      <w:r w:rsidR="00997B88">
        <w:t xml:space="preserve"> w </w:t>
      </w:r>
      <w:r>
        <w:t>przyszłości?</w:t>
      </w:r>
    </w:p>
    <w:p w:rsidR="00265A87" w:rsidRDefault="00265A87" w:rsidP="00265A87">
      <w:pPr>
        <w:pStyle w:val="Wypunktowanie"/>
      </w:pPr>
      <w:r>
        <w:t>jak oraz kto zrealizuje wyznaczony cel?</w:t>
      </w:r>
    </w:p>
    <w:p w:rsidR="00265A87" w:rsidRDefault="00265A87" w:rsidP="00265A87">
      <w:pPr>
        <w:pStyle w:val="Wypunktowanie"/>
      </w:pPr>
      <w:r>
        <w:t>po czym stwierdzimy, że wyznaczony cel został osiągnięty?</w:t>
      </w:r>
    </w:p>
    <w:p w:rsidR="00265A87" w:rsidRDefault="00265A87" w:rsidP="00265A87">
      <w:pPr>
        <w:pStyle w:val="Wypunktowanie"/>
      </w:pPr>
      <w:r>
        <w:t>co będzie kolejnym celem?</w:t>
      </w:r>
    </w:p>
    <w:p w:rsidR="00265A87" w:rsidRDefault="00265A87" w:rsidP="00265A87">
      <w:pPr>
        <w:ind w:firstLine="0"/>
      </w:pPr>
      <w:r>
        <w:t>Karta projektu musi zawierać co najmniej trzy elementy:</w:t>
      </w:r>
    </w:p>
    <w:p w:rsidR="00265A87" w:rsidRDefault="00265A87" w:rsidP="00265A87">
      <w:pPr>
        <w:pStyle w:val="Wypunktowanie"/>
      </w:pPr>
      <w:r>
        <w:t>główny cel projektu,</w:t>
      </w:r>
    </w:p>
    <w:p w:rsidR="00265A87" w:rsidRDefault="00265A87" w:rsidP="00265A87">
      <w:pPr>
        <w:pStyle w:val="Wypunktowanie"/>
      </w:pPr>
      <w:r>
        <w:t>zakres projektu,</w:t>
      </w:r>
    </w:p>
    <w:p w:rsidR="00265A87" w:rsidRPr="00A55FE4" w:rsidRDefault="00265A87" w:rsidP="00265A87">
      <w:pPr>
        <w:pStyle w:val="Wypunktowanie"/>
      </w:pPr>
      <w:r>
        <w:t>plan strategiczny/ sieć głównych działań (kamie</w:t>
      </w:r>
      <w:r w:rsidR="0012642F">
        <w:t>nie milowe, produkty cząstkowe)</w:t>
      </w:r>
      <w:r>
        <w:rPr>
          <w:rStyle w:val="Odwoanieprzypisudolnego"/>
        </w:rPr>
        <w:footnoteReference w:id="17"/>
      </w:r>
      <w:r w:rsidR="0012642F">
        <w:t>.</w:t>
      </w:r>
    </w:p>
    <w:p w:rsidR="00A3274C" w:rsidRPr="00A3274C" w:rsidRDefault="00BB7539" w:rsidP="00A3274C">
      <w:r>
        <w:t>Po otrzymaniu karty projektu, należy utworzyć z</w:t>
      </w:r>
      <w:r w:rsidR="00E55ABA">
        <w:t>akres projektu</w:t>
      </w:r>
      <w:r>
        <w:t>. M</w:t>
      </w:r>
      <w:r w:rsidR="00E55ABA">
        <w:t xml:space="preserve">a </w:t>
      </w:r>
      <w:r>
        <w:t xml:space="preserve">on </w:t>
      </w:r>
      <w:r w:rsidR="00E55ABA">
        <w:t>wiele określeń, są to np.:</w:t>
      </w:r>
      <w:r w:rsidR="00013A99" w:rsidRPr="00013A99">
        <w:t xml:space="preserve"> specyfikacja funkcjonalna, zakres prac, </w:t>
      </w:r>
      <w:r w:rsidR="00E55ABA" w:rsidRPr="00013A99">
        <w:t>formularz projektu</w:t>
      </w:r>
      <w:r w:rsidR="00E55ABA">
        <w:t xml:space="preserve"> czy </w:t>
      </w:r>
      <w:r w:rsidR="00013A99" w:rsidRPr="00013A99">
        <w:t>dokument por</w:t>
      </w:r>
      <w:r w:rsidR="00E55ABA">
        <w:t>oz</w:t>
      </w:r>
      <w:r w:rsidR="00E55ABA">
        <w:t>u</w:t>
      </w:r>
      <w:r w:rsidR="00E55ABA">
        <w:t>mienia</w:t>
      </w:r>
      <w:r w:rsidR="00013A99" w:rsidRPr="00013A99">
        <w:t>.</w:t>
      </w:r>
      <w:r w:rsidR="00E55ABA">
        <w:t xml:space="preserve"> Każde</w:t>
      </w:r>
      <w:r w:rsidR="00997B88">
        <w:t xml:space="preserve"> z </w:t>
      </w:r>
      <w:r w:rsidR="00E55ABA">
        <w:t xml:space="preserve">tych określeń jednak oznacza to samo, </w:t>
      </w:r>
      <w:r w:rsidR="00997B88">
        <w:t xml:space="preserve"> a </w:t>
      </w:r>
      <w:r w:rsidR="00E55ABA">
        <w:t>mianowicie</w:t>
      </w:r>
      <w:r w:rsidR="00E55ABA" w:rsidRPr="00E55ABA">
        <w:t xml:space="preserve"> prace, które </w:t>
      </w:r>
      <w:r w:rsidR="00E55ABA">
        <w:t>należy</w:t>
      </w:r>
      <w:r w:rsidR="00E55ABA" w:rsidRPr="00E55ABA">
        <w:t xml:space="preserve"> wykonać, </w:t>
      </w:r>
      <w:r w:rsidR="00E55ABA">
        <w:t>aby</w:t>
      </w:r>
      <w:r w:rsidR="00E55ABA" w:rsidRPr="00E55ABA">
        <w:t xml:space="preserve"> wyprodukować wyrób </w:t>
      </w:r>
      <w:r w:rsidR="00E55ABA">
        <w:t>bądź</w:t>
      </w:r>
      <w:r w:rsidR="00E55ABA" w:rsidRPr="00E55ABA">
        <w:t xml:space="preserve"> dostarczyć usługę, która </w:t>
      </w:r>
      <w:r w:rsidR="00E55ABA">
        <w:t>posiadać będzie</w:t>
      </w:r>
      <w:r w:rsidR="00E55ABA" w:rsidRPr="00E55ABA">
        <w:t xml:space="preserve"> </w:t>
      </w:r>
      <w:r w:rsidR="00E55ABA">
        <w:t>ustalone</w:t>
      </w:r>
      <w:r w:rsidR="00E55ABA" w:rsidRPr="00E55ABA">
        <w:t xml:space="preserve"> właściwości </w:t>
      </w:r>
      <w:r w:rsidR="00E55ABA">
        <w:t>oraz</w:t>
      </w:r>
      <w:r w:rsidR="00E55ABA" w:rsidRPr="00E55ABA">
        <w:t xml:space="preserve"> funkcje. Można </w:t>
      </w:r>
      <w:r w:rsidR="00E55ABA">
        <w:t>więc</w:t>
      </w:r>
      <w:r w:rsidR="00E55ABA" w:rsidRPr="00E55ABA">
        <w:t xml:space="preserve"> stwierdzić, że zakres projektu </w:t>
      </w:r>
      <w:r w:rsidR="00E55ABA">
        <w:t xml:space="preserve">dąży do </w:t>
      </w:r>
      <w:r w:rsidR="00E55ABA" w:rsidRPr="00E55ABA">
        <w:t>określe</w:t>
      </w:r>
      <w:r w:rsidR="00E55ABA">
        <w:t>nia</w:t>
      </w:r>
      <w:r w:rsidR="00E55ABA" w:rsidRPr="00E55ABA">
        <w:t xml:space="preserve"> ni</w:t>
      </w:r>
      <w:r w:rsidR="00E55ABA" w:rsidRPr="00E55ABA">
        <w:t>e</w:t>
      </w:r>
      <w:r w:rsidR="00E55ABA" w:rsidRPr="00E55ABA">
        <w:t xml:space="preserve">zbędnych zadań przy realizacji projektu. Zakres projektu uzależniony jest </w:t>
      </w:r>
      <w:r w:rsidR="00E55ABA">
        <w:t xml:space="preserve">zarówno </w:t>
      </w:r>
      <w:r w:rsidR="00E55ABA" w:rsidRPr="00E55ABA">
        <w:t>od pr</w:t>
      </w:r>
      <w:r w:rsidR="00E55ABA" w:rsidRPr="00E55ABA">
        <w:t>o</w:t>
      </w:r>
      <w:r w:rsidR="00E55ABA" w:rsidRPr="00E55ABA">
        <w:t>duktu końco</w:t>
      </w:r>
      <w:r w:rsidR="00E55ABA">
        <w:t>wego, jak</w:t>
      </w:r>
      <w:r w:rsidR="00997B88">
        <w:t xml:space="preserve"> i </w:t>
      </w:r>
      <w:r w:rsidR="00E55ABA" w:rsidRPr="00E55ABA">
        <w:t xml:space="preserve">jego właściwości, </w:t>
      </w:r>
      <w:r w:rsidR="00E55ABA">
        <w:t>gdyż</w:t>
      </w:r>
      <w:r w:rsidR="00E55ABA" w:rsidRPr="00E55ABA">
        <w:t xml:space="preserve"> na jego podstawie </w:t>
      </w:r>
      <w:r w:rsidR="00E55ABA">
        <w:t>ustalane</w:t>
      </w:r>
      <w:r w:rsidR="00E55ABA" w:rsidRPr="00E55ABA">
        <w:t xml:space="preserve"> są niezbędne do wykonania zadania, wykorzystywane technolo</w:t>
      </w:r>
      <w:r w:rsidR="00E55ABA">
        <w:t xml:space="preserve">gie oraz </w:t>
      </w:r>
      <w:r w:rsidR="00E55ABA" w:rsidRPr="00E55ABA">
        <w:t>zasoby rzeczowe</w:t>
      </w:r>
      <w:r w:rsidR="00997B88">
        <w:t xml:space="preserve"> i </w:t>
      </w:r>
      <w:r w:rsidR="0012642F">
        <w:t>osobowe</w:t>
      </w:r>
      <w:r w:rsidR="00E55ABA">
        <w:rPr>
          <w:rStyle w:val="Odwoanieprzypisudolnego"/>
        </w:rPr>
        <w:footnoteReference w:id="18"/>
      </w:r>
      <w:r w:rsidR="0012642F">
        <w:t>.</w:t>
      </w:r>
      <w:r w:rsidR="00E55ABA">
        <w:t xml:space="preserve"> </w:t>
      </w:r>
      <w:r w:rsidR="00262410">
        <w:t>Innymi słowy z</w:t>
      </w:r>
      <w:r w:rsidR="00262410" w:rsidRPr="00262410">
        <w:t xml:space="preserve">akres projektu </w:t>
      </w:r>
      <w:r w:rsidR="00262410">
        <w:t>to opis</w:t>
      </w:r>
      <w:r w:rsidR="00262410" w:rsidRPr="00262410">
        <w:t>, co powstanie</w:t>
      </w:r>
      <w:r w:rsidR="00997B88">
        <w:t xml:space="preserve"> w </w:t>
      </w:r>
      <w:r w:rsidR="00262410" w:rsidRPr="00262410">
        <w:t>trakcie trwa</w:t>
      </w:r>
      <w:r w:rsidR="00262410">
        <w:t>nia prac, c</w:t>
      </w:r>
      <w:r w:rsidR="00262410" w:rsidRPr="00262410">
        <w:t>zego można oczekiw</w:t>
      </w:r>
      <w:r w:rsidR="00262410">
        <w:t xml:space="preserve">ać, </w:t>
      </w:r>
      <w:r w:rsidR="00262410" w:rsidRPr="00262410">
        <w:t xml:space="preserve">co </w:t>
      </w:r>
      <w:r w:rsidR="00262410">
        <w:t>powinno</w:t>
      </w:r>
      <w:r w:rsidR="00262410" w:rsidRPr="00262410">
        <w:t xml:space="preserve"> być zrobione. Tutaj</w:t>
      </w:r>
      <w:r w:rsidR="00997B88">
        <w:t xml:space="preserve"> w </w:t>
      </w:r>
      <w:r w:rsidR="00262410">
        <w:t>dużej mierze</w:t>
      </w:r>
      <w:r w:rsidR="00262410" w:rsidRPr="00262410">
        <w:t xml:space="preserve"> ujawnia się kreatywność osób</w:t>
      </w:r>
      <w:r w:rsidR="00262410">
        <w:t>, które</w:t>
      </w:r>
      <w:r w:rsidR="00262410" w:rsidRPr="00262410">
        <w:t xml:space="preserve"> </w:t>
      </w:r>
      <w:r w:rsidR="00262410">
        <w:t>rozp</w:t>
      </w:r>
      <w:r w:rsidR="00262410">
        <w:t>o</w:t>
      </w:r>
      <w:r w:rsidR="00262410">
        <w:t>czynają</w:t>
      </w:r>
      <w:r w:rsidR="00262410" w:rsidRPr="00262410">
        <w:t xml:space="preserve"> projekt. Czasem </w:t>
      </w:r>
      <w:r w:rsidR="00262410">
        <w:t xml:space="preserve">też </w:t>
      </w:r>
      <w:r w:rsidR="00262410" w:rsidRPr="00262410">
        <w:t>lista rzeczy do wykonania wynika</w:t>
      </w:r>
      <w:r w:rsidR="00997B88">
        <w:t xml:space="preserve"> z </w:t>
      </w:r>
      <w:r w:rsidR="00262410">
        <w:t xml:space="preserve">posiadanego </w:t>
      </w:r>
      <w:r w:rsidR="00262410" w:rsidRPr="00262410">
        <w:t xml:space="preserve">doświadczenia, niekiedy jednak, </w:t>
      </w:r>
      <w:r w:rsidR="00262410">
        <w:t>głownie</w:t>
      </w:r>
      <w:r w:rsidR="00262410" w:rsidRPr="00262410">
        <w:t xml:space="preserve"> przy nowych przedsięwzięciach, </w:t>
      </w:r>
      <w:r w:rsidR="00262410">
        <w:t xml:space="preserve">są </w:t>
      </w:r>
      <w:r w:rsidR="00262410" w:rsidRPr="00262410">
        <w:t xml:space="preserve">to tylko pomysły. Warto </w:t>
      </w:r>
      <w:r w:rsidR="00262410">
        <w:t xml:space="preserve">wtedy tutaj </w:t>
      </w:r>
      <w:r w:rsidR="00262410" w:rsidRPr="00262410">
        <w:t xml:space="preserve">zadać pytanie, co wiadomo </w:t>
      </w:r>
      <w:r w:rsidR="00262410">
        <w:t xml:space="preserve">jest </w:t>
      </w:r>
      <w:r w:rsidR="00262410" w:rsidRPr="00262410">
        <w:t>na pewno,</w:t>
      </w:r>
      <w:r w:rsidR="00997B88">
        <w:t xml:space="preserve"> a </w:t>
      </w:r>
      <w:r w:rsidR="00262410" w:rsidRPr="00262410">
        <w:t xml:space="preserve">co tylko się wydaje, </w:t>
      </w:r>
      <w:r w:rsidR="00262410">
        <w:t>aby</w:t>
      </w:r>
      <w:r w:rsidR="00262410" w:rsidRPr="00262410">
        <w:t xml:space="preserve"> nie zmarnować środków na </w:t>
      </w:r>
      <w:r w:rsidR="00262410">
        <w:t>realizowanie czegoś</w:t>
      </w:r>
      <w:r w:rsidR="00262410" w:rsidRPr="00262410">
        <w:t xml:space="preserve">, co </w:t>
      </w:r>
      <w:r w:rsidR="00262410">
        <w:t>przyniesie</w:t>
      </w:r>
      <w:r w:rsidR="00262410" w:rsidRPr="00262410">
        <w:t xml:space="preserve"> niewielką wartość</w:t>
      </w:r>
      <w:r w:rsidR="00262410">
        <w:t xml:space="preserve"> lub żadnej</w:t>
      </w:r>
      <w:r w:rsidR="00262410" w:rsidRPr="00262410">
        <w:t>.</w:t>
      </w:r>
      <w:r w:rsidR="00A97DEC" w:rsidRPr="00A97DEC">
        <w:t xml:space="preserve"> </w:t>
      </w:r>
      <w:r w:rsidR="00A97DEC">
        <w:t>Zakres projektu wyznacza ramy do szacowania kosztów</w:t>
      </w:r>
      <w:r w:rsidR="00A97DEC" w:rsidRPr="00A97DEC">
        <w:t xml:space="preserve"> projektu</w:t>
      </w:r>
      <w:r w:rsidR="00997B88">
        <w:t xml:space="preserve"> i </w:t>
      </w:r>
      <w:r w:rsidR="00A97DEC" w:rsidRPr="00A97DEC">
        <w:t xml:space="preserve">czasu </w:t>
      </w:r>
      <w:r w:rsidR="00A97DEC">
        <w:t xml:space="preserve">jego </w:t>
      </w:r>
      <w:r w:rsidR="00A97DEC" w:rsidRPr="00A97DEC">
        <w:t xml:space="preserve">realizacji. Zakres, koszt </w:t>
      </w:r>
      <w:r w:rsidR="00A97DEC">
        <w:t>oraz</w:t>
      </w:r>
      <w:r w:rsidR="00A97DEC" w:rsidRPr="00A97DEC">
        <w:t xml:space="preserve"> czas tworzą parametry projektu, </w:t>
      </w:r>
      <w:r w:rsidR="00A97DEC">
        <w:t xml:space="preserve">inaczej </w:t>
      </w:r>
      <w:r w:rsidR="00A97DEC" w:rsidRPr="00A97DEC">
        <w:t>tzw. „</w:t>
      </w:r>
      <w:r w:rsidR="0012642F">
        <w:t>trójkąt projektowy</w:t>
      </w:r>
      <w:r w:rsidR="00A97DEC" w:rsidRPr="00A97DEC">
        <w:t>”.</w:t>
      </w:r>
    </w:p>
    <w:p w:rsidR="00C50267" w:rsidRDefault="00F50B20" w:rsidP="00C50267">
      <w:r>
        <w:lastRenderedPageBreak/>
        <w:t>Zakres,</w:t>
      </w:r>
      <w:r w:rsidR="00997B88">
        <w:t xml:space="preserve"> w </w:t>
      </w:r>
      <w:r>
        <w:t xml:space="preserve">magicznym trójkącie często zastępowany jest przez jakość. </w:t>
      </w:r>
      <w:r w:rsidR="00A97DEC">
        <w:t xml:space="preserve">Jakość według normy </w:t>
      </w:r>
      <w:r w:rsidR="00DD5CB4">
        <w:t>ISO 9000</w:t>
      </w:r>
      <w:r w:rsidR="00A97DEC">
        <w:t>:2015</w:t>
      </w:r>
      <w:r w:rsidR="00590EEB">
        <w:t xml:space="preserve"> jest określeniem </w:t>
      </w:r>
      <w:r>
        <w:t>s</w:t>
      </w:r>
      <w:r w:rsidR="00BB7539">
        <w:t>to</w:t>
      </w:r>
      <w:r>
        <w:t>pienia</w:t>
      </w:r>
      <w:r w:rsidR="00997B88">
        <w:t xml:space="preserve"> w </w:t>
      </w:r>
      <w:r w:rsidR="00590EEB">
        <w:t>jakim zestaw właściwości naturalnych (czasowych, ergonomicznych, fizycznych</w:t>
      </w:r>
      <w:r w:rsidR="00997B88">
        <w:t xml:space="preserve"> i </w:t>
      </w:r>
      <w:r w:rsidR="00590EEB">
        <w:t>funkcjonalnych) produktu spełnia potrzeby bądź oczekiwania, które zostały określone, zwyczajo</w:t>
      </w:r>
      <w:r w:rsidR="0012642F">
        <w:t>wo przyjęte bądź są obowiązkowe</w:t>
      </w:r>
      <w:r w:rsidR="00590EEB">
        <w:rPr>
          <w:rStyle w:val="Odwoanieprzypisudolnego"/>
        </w:rPr>
        <w:footnoteReference w:id="19"/>
      </w:r>
      <w:r w:rsidR="0012642F">
        <w:t>.</w:t>
      </w:r>
      <w:r w:rsidR="00906DA5">
        <w:t xml:space="preserve"> </w:t>
      </w:r>
      <w:r>
        <w:t>Nat</w:t>
      </w:r>
      <w:r>
        <w:t>o</w:t>
      </w:r>
      <w:r>
        <w:t xml:space="preserve">miast </w:t>
      </w:r>
      <w:r w:rsidR="00C50267">
        <w:t xml:space="preserve">według Philipa </w:t>
      </w:r>
      <w:proofErr w:type="spellStart"/>
      <w:r w:rsidR="00C50267">
        <w:t>Crosbyego</w:t>
      </w:r>
      <w:proofErr w:type="spellEnd"/>
      <w:r w:rsidR="00C50267">
        <w:t>:</w:t>
      </w:r>
    </w:p>
    <w:p w:rsidR="00C50267" w:rsidRDefault="00C50267" w:rsidP="00C50267">
      <w:pPr>
        <w:pStyle w:val="Wypunktowanie"/>
      </w:pPr>
      <w:r>
        <w:t>jakość określana jest jako zgodność ze specyfikacją,</w:t>
      </w:r>
    </w:p>
    <w:p w:rsidR="00C50267" w:rsidRDefault="00C50267" w:rsidP="00C50267">
      <w:pPr>
        <w:pStyle w:val="Wypunktowanie"/>
      </w:pPr>
      <w:r>
        <w:t>jakość osiągana jest przez profilaktykę, czyli zapobieganie,</w:t>
      </w:r>
    </w:p>
    <w:p w:rsidR="00C50267" w:rsidRDefault="00C50267" w:rsidP="00C50267">
      <w:pPr>
        <w:pStyle w:val="Wypunktowanie"/>
      </w:pPr>
      <w:r>
        <w:t>standard jakości, jako brak usterek, oznacza „zero wad”,</w:t>
      </w:r>
    </w:p>
    <w:p w:rsidR="00C50267" w:rsidRDefault="00C50267" w:rsidP="00C50267">
      <w:pPr>
        <w:pStyle w:val="Wypunktowanie"/>
      </w:pPr>
      <w:r>
        <w:t>jakość mierzona jest kosztem braku zgodności ze specyfikacją, nie wskaźnikami.</w:t>
      </w:r>
    </w:p>
    <w:p w:rsidR="00491B1E" w:rsidRDefault="00906DA5" w:rsidP="00F50B20">
      <w:pPr>
        <w:ind w:firstLine="0"/>
      </w:pPr>
      <w:r>
        <w:t>Jakość należy rozpatrywać</w:t>
      </w:r>
      <w:r w:rsidR="00997B88">
        <w:t xml:space="preserve"> w </w:t>
      </w:r>
      <w:r>
        <w:t>dwóch kategoriach: jako jakość dostarczonych rezultatów</w:t>
      </w:r>
      <w:r w:rsidR="00997B88">
        <w:t xml:space="preserve"> w </w:t>
      </w:r>
      <w:r>
        <w:t>efekcie realizacji projektu, jak również jako jakość procesu zarządzania projektem, która determinuje konieczność ciągłej kontroli jakości zarządzania oraz poszukiwania sposobów na jej usprawnianie. Odpowiednia jakość procesów jest wynikiem jej nieustannego doskonalenia oraz sprawnego zarządzania. Efektywny program zarządzania jakością daje możliwość mon</w:t>
      </w:r>
      <w:r>
        <w:t>i</w:t>
      </w:r>
      <w:r>
        <w:t>torowania postępów  prac</w:t>
      </w:r>
      <w:r w:rsidR="00997B88">
        <w:t xml:space="preserve"> w </w:t>
      </w:r>
      <w:r>
        <w:t>projekcie, dzięki czemu</w:t>
      </w:r>
      <w:r w:rsidR="00997B88">
        <w:t xml:space="preserve"> w </w:t>
      </w:r>
      <w:r>
        <w:t>każdym momencie da się ustalić, czy projekt był dobrą inwestycją. Ten sposób zarządzania umożliwia efektywniejsze wykorzyst</w:t>
      </w:r>
      <w:r>
        <w:t>a</w:t>
      </w:r>
      <w:r>
        <w:t>nie zasobów</w:t>
      </w:r>
      <w:r w:rsidR="00491B1E">
        <w:t xml:space="preserve"> poprzez ograniczenie marnotrawstwa oraz liczby poprawek</w:t>
      </w:r>
      <w:r w:rsidR="00997B88">
        <w:t xml:space="preserve"> w </w:t>
      </w:r>
      <w:r w:rsidR="00491B1E">
        <w:t>projekcie. Jakość projektu to zdolność dostarczenia rezultatów, które są zgodne</w:t>
      </w:r>
      <w:r w:rsidR="00997B88">
        <w:t xml:space="preserve"> z </w:t>
      </w:r>
      <w:r w:rsidR="00491B1E">
        <w:t>wymaganiami oraz oczekiw</w:t>
      </w:r>
      <w:r w:rsidR="00491B1E">
        <w:t>a</w:t>
      </w:r>
      <w:r w:rsidR="00491B1E">
        <w:t>niami interesariuszy, która wynika</w:t>
      </w:r>
      <w:r w:rsidR="00997B88">
        <w:t xml:space="preserve"> z </w:t>
      </w:r>
      <w:r w:rsidR="00491B1E">
        <w:t>synergii jakości organizacji, jakości projektowanej oraz jakości procesu. Jakością organizacji jest nieustanne doskonalenie  potencjału rozwojowego. Jakość projektowa natomiast jest tworzeniem wartości dla interesariuszy,</w:t>
      </w:r>
      <w:r w:rsidR="00997B88">
        <w:t xml:space="preserve"> a </w:t>
      </w:r>
      <w:r w:rsidR="00491B1E">
        <w:t>jakość procesu odpowiada za zapewnienie zgodności</w:t>
      </w:r>
      <w:r w:rsidR="00997B88">
        <w:t xml:space="preserve"> z </w:t>
      </w:r>
      <w:r w:rsidR="0012642F">
        <w:t>wymaganiami</w:t>
      </w:r>
      <w:r w:rsidR="00491B1E">
        <w:rPr>
          <w:rStyle w:val="Odwoanieprzypisudolnego"/>
        </w:rPr>
        <w:footnoteReference w:id="20"/>
      </w:r>
      <w:r w:rsidR="0012642F">
        <w:t>.</w:t>
      </w:r>
    </w:p>
    <w:p w:rsidR="00DD5CB4" w:rsidRDefault="003135FF" w:rsidP="00DD5CB4">
      <w:r w:rsidRPr="003135FF">
        <w:t>Zarządzanie jakością to krok naprzód</w:t>
      </w:r>
      <w:r w:rsidR="00997B88">
        <w:t xml:space="preserve"> w </w:t>
      </w:r>
      <w:r w:rsidRPr="003135FF">
        <w:t>stosunku do zapewnienia jakości. Ponieważ każde działanie</w:t>
      </w:r>
      <w:r w:rsidR="00997B88">
        <w:t xml:space="preserve"> w </w:t>
      </w:r>
      <w:r w:rsidRPr="003135FF">
        <w:t>przedsiębiorstwie może mieć wpływ na jakość produktu, obejmuje ono całą organizację.</w:t>
      </w:r>
      <w:r w:rsidR="00997B88">
        <w:t xml:space="preserve"> W </w:t>
      </w:r>
      <w:r w:rsidRPr="003135FF">
        <w:t>zarządzaniu jakością każdy pracownik powinien dążyć do doskonalenia wł</w:t>
      </w:r>
      <w:r w:rsidRPr="003135FF">
        <w:t>a</w:t>
      </w:r>
      <w:r w:rsidRPr="003135FF">
        <w:t>snej pracy. Jest to szczególnie widoczne</w:t>
      </w:r>
      <w:r w:rsidR="00997B88">
        <w:t xml:space="preserve"> w </w:t>
      </w:r>
      <w:r w:rsidRPr="003135FF">
        <w:t xml:space="preserve">koncepcji Zarządzania przez jakość (ang. Total </w:t>
      </w:r>
      <w:proofErr w:type="spellStart"/>
      <w:r w:rsidRPr="003135FF">
        <w:t>Quality</w:t>
      </w:r>
      <w:proofErr w:type="spellEnd"/>
      <w:r w:rsidRPr="003135FF">
        <w:t xml:space="preserve"> Management, </w:t>
      </w:r>
      <w:r>
        <w:t>czyli</w:t>
      </w:r>
      <w:r w:rsidRPr="003135FF">
        <w:t>: kompleksowe zarządzanie jakością, totalne zarządzanie jakością)</w:t>
      </w:r>
      <w:r>
        <w:t>.</w:t>
      </w:r>
      <w:r w:rsidRPr="003135FF">
        <w:t xml:space="preserve"> </w:t>
      </w:r>
      <w:proofErr w:type="spellStart"/>
      <w:r>
        <w:t>TQM</w:t>
      </w:r>
      <w:proofErr w:type="spellEnd"/>
      <w:r>
        <w:t xml:space="preserve"> to</w:t>
      </w:r>
      <w:r w:rsidRPr="003135FF">
        <w:t xml:space="preserve"> podejście do zarządzania organizacją,</w:t>
      </w:r>
      <w:r w:rsidR="00997B88">
        <w:t xml:space="preserve"> w </w:t>
      </w:r>
      <w:r w:rsidRPr="003135FF">
        <w:t xml:space="preserve">którym każdy </w:t>
      </w:r>
      <w:r w:rsidR="00004032">
        <w:t>wymiar</w:t>
      </w:r>
      <w:r w:rsidRPr="003135FF">
        <w:t xml:space="preserve"> działalności realiz</w:t>
      </w:r>
      <w:r w:rsidRPr="003135FF">
        <w:t>o</w:t>
      </w:r>
      <w:r w:rsidRPr="003135FF">
        <w:t xml:space="preserve">wany </w:t>
      </w:r>
      <w:r w:rsidR="00004032" w:rsidRPr="003135FF">
        <w:t>jest</w:t>
      </w:r>
      <w:r w:rsidR="00997B88">
        <w:t xml:space="preserve"> z </w:t>
      </w:r>
      <w:r w:rsidRPr="003135FF">
        <w:t xml:space="preserve">uwzględnieniem spojrzenia projakościowego. </w:t>
      </w:r>
      <w:r w:rsidR="00004032">
        <w:t>W</w:t>
      </w:r>
      <w:r w:rsidR="00004032" w:rsidRPr="003135FF">
        <w:t xml:space="preserve">szyscy pracownicy </w:t>
      </w:r>
      <w:r w:rsidR="00004032">
        <w:t>u</w:t>
      </w:r>
      <w:r w:rsidRPr="003135FF">
        <w:t>czestniczą</w:t>
      </w:r>
      <w:r w:rsidR="00997B88">
        <w:t xml:space="preserve"> w </w:t>
      </w:r>
      <w:r w:rsidRPr="003135FF">
        <w:t xml:space="preserve">nim przez pracę zespołową, </w:t>
      </w:r>
      <w:r w:rsidR="00004032" w:rsidRPr="003135FF">
        <w:t xml:space="preserve">samokontrolę, </w:t>
      </w:r>
      <w:r w:rsidRPr="003135FF">
        <w:t xml:space="preserve">zaangażowanie </w:t>
      </w:r>
      <w:r w:rsidR="00004032">
        <w:t>oraz</w:t>
      </w:r>
      <w:r w:rsidRPr="003135FF">
        <w:t xml:space="preserve"> stałe podnoszenie kwalif</w:t>
      </w:r>
      <w:r w:rsidRPr="003135FF">
        <w:t>i</w:t>
      </w:r>
      <w:r w:rsidRPr="003135FF">
        <w:lastRenderedPageBreak/>
        <w:t>kacji</w:t>
      </w:r>
      <w:r w:rsidR="0093124C">
        <w:rPr>
          <w:rStyle w:val="Odwoanieprzypisudolnego"/>
        </w:rPr>
        <w:footnoteReference w:id="21"/>
      </w:r>
      <w:r w:rsidR="0012642F">
        <w:t>.</w:t>
      </w:r>
      <w:r w:rsidRPr="003135FF">
        <w:t xml:space="preserve"> Celem </w:t>
      </w:r>
      <w:r w:rsidR="00004032">
        <w:t xml:space="preserve">zarządzania jakością </w:t>
      </w:r>
      <w:r w:rsidRPr="003135FF">
        <w:t xml:space="preserve">jest </w:t>
      </w:r>
      <w:r w:rsidR="00004032">
        <w:t>osiąganie</w:t>
      </w:r>
      <w:r w:rsidRPr="003135FF">
        <w:t xml:space="preserve"> długotrwałego sukcesu, którego źródłem </w:t>
      </w:r>
      <w:r w:rsidR="00004032">
        <w:t>jest</w:t>
      </w:r>
      <w:r w:rsidRPr="003135FF">
        <w:t xml:space="preserve"> zadowolenie klienta</w:t>
      </w:r>
      <w:r w:rsidR="00997B88">
        <w:t xml:space="preserve"> i </w:t>
      </w:r>
      <w:r w:rsidRPr="003135FF">
        <w:t xml:space="preserve">korzyści dla organizacji </w:t>
      </w:r>
      <w:r w:rsidR="00004032">
        <w:t>oraz jej członków,</w:t>
      </w:r>
      <w:r w:rsidR="00997B88">
        <w:t xml:space="preserve"> a </w:t>
      </w:r>
      <w:r w:rsidR="00004032">
        <w:t xml:space="preserve">także </w:t>
      </w:r>
      <w:r w:rsidRPr="003135FF">
        <w:t>dla społecze</w:t>
      </w:r>
      <w:r w:rsidRPr="003135FF">
        <w:t>ń</w:t>
      </w:r>
      <w:r w:rsidRPr="003135FF">
        <w:t>stwa.</w:t>
      </w:r>
      <w:r w:rsidR="00F50B20">
        <w:t xml:space="preserve"> </w:t>
      </w:r>
      <w:r w:rsidR="00DD5CB4">
        <w:t>Zasady zarządzania jakością zdefiniowano</w:t>
      </w:r>
      <w:r w:rsidR="00997B88">
        <w:t xml:space="preserve"> w </w:t>
      </w:r>
      <w:r w:rsidR="00DD5CB4">
        <w:t>normie ISO 9000. Przedstawiają one p</w:t>
      </w:r>
      <w:r w:rsidR="00DD5CB4">
        <w:t>o</w:t>
      </w:r>
      <w:r w:rsidR="00DD5CB4">
        <w:t>dejście znormalizowane do Zarządzania poprzez jakość.</w:t>
      </w:r>
      <w:r w:rsidR="00997B88">
        <w:t xml:space="preserve"> W </w:t>
      </w:r>
      <w:r w:rsidR="00DD5CB4">
        <w:t>pie</w:t>
      </w:r>
      <w:r w:rsidR="0012642F">
        <w:t>rwotnej wersji wskazano 8 zasad</w:t>
      </w:r>
      <w:r w:rsidR="00FC5D93">
        <w:rPr>
          <w:rStyle w:val="Odwoanieprzypisudolnego"/>
        </w:rPr>
        <w:footnoteReference w:id="22"/>
      </w:r>
      <w:r w:rsidR="0012642F">
        <w:t>,</w:t>
      </w:r>
      <w:r w:rsidR="00DD5CB4">
        <w:t xml:space="preserve"> jednak nowelizacja normy ISO 9001</w:t>
      </w:r>
      <w:r w:rsidR="00997B88">
        <w:t xml:space="preserve"> w </w:t>
      </w:r>
      <w:r w:rsidR="00DD5CB4">
        <w:t>2015 roku usunęła jedną</w:t>
      </w:r>
      <w:r w:rsidR="00997B88">
        <w:t xml:space="preserve"> z </w:t>
      </w:r>
      <w:r w:rsidR="00DD5CB4">
        <w:t>nich</w:t>
      </w:r>
      <w:r w:rsidR="00997B88">
        <w:t xml:space="preserve"> i </w:t>
      </w:r>
      <w:r w:rsidR="0012642F">
        <w:t>pozostawiła 7</w:t>
      </w:r>
      <w:r w:rsidR="00D73578">
        <w:rPr>
          <w:rStyle w:val="Odwoanieprzypisudolnego"/>
        </w:rPr>
        <w:footnoteReference w:id="23"/>
      </w:r>
      <w:r w:rsidR="0012642F">
        <w:t>.</w:t>
      </w:r>
      <w:r w:rsidR="00DD5CB4">
        <w:t xml:space="preserve"> Do zasad tych należą:</w:t>
      </w:r>
    </w:p>
    <w:p w:rsidR="00DD5CB4" w:rsidRDefault="00DD5CB4" w:rsidP="00763E9A">
      <w:pPr>
        <w:pStyle w:val="Wypunktowanie"/>
      </w:pPr>
      <w:r>
        <w:t xml:space="preserve">orientacja na klienta - </w:t>
      </w:r>
      <w:r w:rsidRPr="00DD5CB4">
        <w:t>zrozumienie potrzeb klienta</w:t>
      </w:r>
      <w:r w:rsidR="00997B88">
        <w:t xml:space="preserve"> i </w:t>
      </w:r>
      <w:r w:rsidRPr="00DD5CB4">
        <w:t>stron zainteresowanych. Wspó</w:t>
      </w:r>
      <w:r w:rsidRPr="00DD5CB4">
        <w:t>ł</w:t>
      </w:r>
      <w:r w:rsidRPr="00DD5CB4">
        <w:t>praca</w:t>
      </w:r>
      <w:r w:rsidR="00997B88">
        <w:t xml:space="preserve"> z </w:t>
      </w:r>
      <w:r w:rsidRPr="00DD5CB4">
        <w:t xml:space="preserve">klientem </w:t>
      </w:r>
      <w:r w:rsidR="00763E9A">
        <w:t>obejmuje</w:t>
      </w:r>
      <w:r w:rsidRPr="00DD5CB4">
        <w:t xml:space="preserve"> przede wszystkim </w:t>
      </w:r>
      <w:r w:rsidR="00763E9A">
        <w:t>dostęp do</w:t>
      </w:r>
      <w:r w:rsidRPr="00DD5CB4">
        <w:t xml:space="preserve"> informacji</w:t>
      </w:r>
      <w:r w:rsidR="00997B88">
        <w:t xml:space="preserve"> o </w:t>
      </w:r>
      <w:r w:rsidRPr="00DD5CB4">
        <w:t>organizacji, jej produ</w:t>
      </w:r>
      <w:r w:rsidRPr="00DD5CB4">
        <w:t>k</w:t>
      </w:r>
      <w:r w:rsidRPr="00DD5CB4">
        <w:t>tach</w:t>
      </w:r>
      <w:r w:rsidR="00997B88">
        <w:t xml:space="preserve"> i </w:t>
      </w:r>
      <w:r w:rsidR="00763E9A">
        <w:t>procesach</w:t>
      </w:r>
      <w:r w:rsidRPr="00DD5CB4">
        <w:t>.</w:t>
      </w:r>
      <w:r w:rsidR="00763E9A" w:rsidRPr="00763E9A">
        <w:t xml:space="preserve"> Klient </w:t>
      </w:r>
      <w:r w:rsidR="00763E9A">
        <w:t>ma</w:t>
      </w:r>
      <w:r w:rsidR="00763E9A" w:rsidRPr="00763E9A">
        <w:t xml:space="preserve"> </w:t>
      </w:r>
      <w:r w:rsidR="008264A3">
        <w:t>również</w:t>
      </w:r>
      <w:r w:rsidR="00763E9A" w:rsidRPr="00763E9A">
        <w:t xml:space="preserve"> łatwy dostęp do pracowników </w:t>
      </w:r>
      <w:r w:rsidR="00763E9A">
        <w:t>oraz</w:t>
      </w:r>
      <w:r w:rsidR="00763E9A" w:rsidRPr="00763E9A">
        <w:t xml:space="preserve"> kierownictwa, </w:t>
      </w:r>
      <w:r w:rsidR="00763E9A">
        <w:t>tak by</w:t>
      </w:r>
      <w:r w:rsidR="00763E9A" w:rsidRPr="00763E9A">
        <w:t xml:space="preserve"> móc uzupełnić swoją wiedzę potrzebną do </w:t>
      </w:r>
      <w:r w:rsidR="00763E9A">
        <w:t>podjęcia</w:t>
      </w:r>
      <w:r w:rsidR="00763E9A" w:rsidRPr="00763E9A">
        <w:t xml:space="preserve"> decyzji</w:t>
      </w:r>
      <w:r w:rsidR="00997B88">
        <w:t xml:space="preserve"> o </w:t>
      </w:r>
      <w:r w:rsidR="00763E9A" w:rsidRPr="00763E9A">
        <w:t xml:space="preserve">zakupie wyrobów </w:t>
      </w:r>
      <w:r w:rsidR="00763E9A">
        <w:t>bądź</w:t>
      </w:r>
      <w:r w:rsidR="00763E9A" w:rsidRPr="00763E9A">
        <w:t xml:space="preserve"> usług.</w:t>
      </w:r>
      <w:r w:rsidR="00997B88">
        <w:t xml:space="preserve"> W </w:t>
      </w:r>
      <w:r w:rsidR="00763E9A" w:rsidRPr="00763E9A">
        <w:t xml:space="preserve">celu </w:t>
      </w:r>
      <w:r w:rsidR="00763E9A">
        <w:t>spełniania</w:t>
      </w:r>
      <w:r w:rsidR="00763E9A" w:rsidRPr="00763E9A">
        <w:t xml:space="preserve"> wymagań </w:t>
      </w:r>
      <w:r w:rsidR="00763E9A">
        <w:t xml:space="preserve">klientów </w:t>
      </w:r>
      <w:r w:rsidR="00763E9A" w:rsidRPr="00763E9A">
        <w:t xml:space="preserve">organizacja </w:t>
      </w:r>
      <w:r w:rsidR="00763E9A">
        <w:t>doskonali się</w:t>
      </w:r>
      <w:r w:rsidR="00763E9A" w:rsidRPr="00763E9A">
        <w:t xml:space="preserve"> wykorzystując informacje </w:t>
      </w:r>
      <w:r w:rsidR="00763E9A">
        <w:t xml:space="preserve">pochodzące </w:t>
      </w:r>
      <w:r w:rsidR="00763E9A" w:rsidRPr="00763E9A">
        <w:t xml:space="preserve">od nich. Wymaga </w:t>
      </w:r>
      <w:r w:rsidR="00763E9A">
        <w:t>to</w:t>
      </w:r>
      <w:r w:rsidR="00763E9A" w:rsidRPr="00763E9A">
        <w:t xml:space="preserve"> sprawnej komunikacji zewnętrznej, jak</w:t>
      </w:r>
      <w:r w:rsidR="00997B88">
        <w:t xml:space="preserve"> i </w:t>
      </w:r>
      <w:r w:rsidR="00763E9A">
        <w:t xml:space="preserve">również </w:t>
      </w:r>
      <w:r w:rsidR="00763E9A" w:rsidRPr="00763E9A">
        <w:t>wewnętr</w:t>
      </w:r>
      <w:r w:rsidR="00763E9A" w:rsidRPr="00763E9A">
        <w:t>z</w:t>
      </w:r>
      <w:r w:rsidR="00763E9A" w:rsidRPr="00763E9A">
        <w:t>nej, szybkiego podejmowania decyzji</w:t>
      </w:r>
      <w:r w:rsidR="00997B88">
        <w:t xml:space="preserve"> i </w:t>
      </w:r>
      <w:r w:rsidR="00763E9A" w:rsidRPr="00763E9A">
        <w:t xml:space="preserve">przyjęcia </w:t>
      </w:r>
      <w:r w:rsidR="00763E9A">
        <w:t>nieustannego</w:t>
      </w:r>
      <w:r w:rsidR="00763E9A" w:rsidRPr="00763E9A">
        <w:t xml:space="preserve"> doskonalenia, jako zasady działania wszystkich działów</w:t>
      </w:r>
      <w:r w:rsidR="00763E9A">
        <w:t xml:space="preserve"> tej</w:t>
      </w:r>
      <w:r w:rsidR="00903918">
        <w:t xml:space="preserve"> organizacji,</w:t>
      </w:r>
    </w:p>
    <w:p w:rsidR="00DD5CB4" w:rsidRDefault="00763E9A" w:rsidP="00962523">
      <w:pPr>
        <w:pStyle w:val="Wypunktowanie"/>
      </w:pPr>
      <w:r>
        <w:t>p</w:t>
      </w:r>
      <w:r w:rsidR="00DD5CB4">
        <w:t>rzywództwo</w:t>
      </w:r>
      <w:r>
        <w:t xml:space="preserve"> -</w:t>
      </w:r>
      <w:r w:rsidR="00997B88">
        <w:t xml:space="preserve"> w </w:t>
      </w:r>
      <w:r>
        <w:t xml:space="preserve">temacie zarządzania jakością przywództwo należy rozumieć jako czynności oraz postawy kierownictwa, które przejawiają się </w:t>
      </w:r>
      <w:r w:rsidR="00962523">
        <w:t xml:space="preserve">m.in. </w:t>
      </w:r>
      <w:r>
        <w:t>poprzez:</w:t>
      </w:r>
      <w:r w:rsidR="00962523">
        <w:t xml:space="preserve"> </w:t>
      </w:r>
      <w:r>
        <w:t>opracowanie wizji</w:t>
      </w:r>
      <w:r w:rsidR="00997B88">
        <w:t xml:space="preserve"> i </w:t>
      </w:r>
      <w:r>
        <w:t>uzgodnienie</w:t>
      </w:r>
      <w:r w:rsidR="00997B88">
        <w:t xml:space="preserve"> z </w:t>
      </w:r>
      <w:r>
        <w:t>nią polityki jakości,</w:t>
      </w:r>
      <w:r w:rsidR="00962523">
        <w:t xml:space="preserve"> </w:t>
      </w:r>
      <w:r>
        <w:t xml:space="preserve">określanie wzorców </w:t>
      </w:r>
      <w:proofErr w:type="spellStart"/>
      <w:r>
        <w:t>zachowań</w:t>
      </w:r>
      <w:proofErr w:type="spellEnd"/>
      <w:r>
        <w:t>,</w:t>
      </w:r>
      <w:r w:rsidR="00962523">
        <w:t xml:space="preserve"> ustanowienie </w:t>
      </w:r>
      <w:r>
        <w:t>otwartej komunikacji</w:t>
      </w:r>
      <w:r w:rsidR="00962523">
        <w:t>, przejrzyste ustalanie zadań</w:t>
      </w:r>
      <w:r w:rsidR="00997B88">
        <w:t xml:space="preserve"> i </w:t>
      </w:r>
      <w:r>
        <w:t>odpowiedzialno</w:t>
      </w:r>
      <w:r w:rsidR="00962523">
        <w:t>ści, i</w:t>
      </w:r>
      <w:r>
        <w:t>dentyfikację, likwidowanie lub monitorowanie zagrożeń zewnętrznych</w:t>
      </w:r>
      <w:r w:rsidR="00997B88">
        <w:t xml:space="preserve"> i </w:t>
      </w:r>
      <w:r>
        <w:t>wewnętrznych</w:t>
      </w:r>
      <w:r w:rsidR="00962523">
        <w:t>,</w:t>
      </w:r>
    </w:p>
    <w:p w:rsidR="00DD5CB4" w:rsidRDefault="00962523" w:rsidP="00962523">
      <w:pPr>
        <w:pStyle w:val="Wypunktowanie"/>
      </w:pPr>
      <w:r>
        <w:t>z</w:t>
      </w:r>
      <w:r w:rsidR="00DD5CB4">
        <w:t>aangażowanie pracowników</w:t>
      </w:r>
      <w:r>
        <w:t xml:space="preserve"> - w</w:t>
      </w:r>
      <w:r w:rsidRPr="00962523">
        <w:t xml:space="preserve">łaściwie pojęte </w:t>
      </w:r>
      <w:r>
        <w:t>oraz</w:t>
      </w:r>
      <w:r w:rsidRPr="00962523">
        <w:t xml:space="preserve"> wdrożone przywództwo </w:t>
      </w:r>
      <w:r>
        <w:t>zwię</w:t>
      </w:r>
      <w:r>
        <w:t>k</w:t>
      </w:r>
      <w:r>
        <w:t>sza</w:t>
      </w:r>
      <w:r w:rsidRPr="00962523">
        <w:t xml:space="preserve"> zaangażowanie pracowników. </w:t>
      </w:r>
      <w:r>
        <w:t>Aby go</w:t>
      </w:r>
      <w:r w:rsidRPr="00962523">
        <w:t xml:space="preserve"> </w:t>
      </w:r>
      <w:r>
        <w:t>podtrzymać</w:t>
      </w:r>
      <w:r w:rsidRPr="00962523">
        <w:t xml:space="preserve"> należy </w:t>
      </w:r>
      <w:r>
        <w:t>m. in.</w:t>
      </w:r>
      <w:r w:rsidRPr="00962523">
        <w:t xml:space="preserve"> utrzymać otwartą kom</w:t>
      </w:r>
      <w:r w:rsidRPr="00962523">
        <w:t>u</w:t>
      </w:r>
      <w:r w:rsidRPr="00962523">
        <w:t>nikację pomiędzy kierownictwem</w:t>
      </w:r>
      <w:r w:rsidR="00997B88">
        <w:t xml:space="preserve"> a </w:t>
      </w:r>
      <w:r w:rsidRPr="00962523">
        <w:t>podwładnymi,</w:t>
      </w:r>
    </w:p>
    <w:p w:rsidR="00962523" w:rsidRDefault="00962523" w:rsidP="00962523">
      <w:pPr>
        <w:pStyle w:val="Wypunktowanie"/>
      </w:pPr>
      <w:r>
        <w:t>p</w:t>
      </w:r>
      <w:r w:rsidR="00DD5CB4">
        <w:t>odejście procesowe</w:t>
      </w:r>
      <w:r>
        <w:t xml:space="preserve"> -  należy rozumieć je jako identyfikację procesów, ustalenie ich zależności oraz kolejności, określenie kryteriów, metod zapewnienia</w:t>
      </w:r>
      <w:r w:rsidR="00997B88">
        <w:t xml:space="preserve"> i </w:t>
      </w:r>
      <w:r>
        <w:t>oceny skuteczności, stałe monitorowanie, mierzenie oraz analizowanie</w:t>
      </w:r>
      <w:r w:rsidR="00997B88">
        <w:t xml:space="preserve"> i </w:t>
      </w:r>
      <w:r>
        <w:t>wprowadzanie potrzebnych działań kor</w:t>
      </w:r>
      <w:r>
        <w:t>y</w:t>
      </w:r>
      <w:r>
        <w:t>gujących, aby osiągnąć zaplanowane wyniki</w:t>
      </w:r>
      <w:r w:rsidR="00997B88">
        <w:t xml:space="preserve"> i </w:t>
      </w:r>
      <w:r w:rsidR="00903918">
        <w:t>doskonalenia,</w:t>
      </w:r>
    </w:p>
    <w:p w:rsidR="00DD5CB4" w:rsidRDefault="00717BC4" w:rsidP="00717BC4">
      <w:pPr>
        <w:pStyle w:val="Wypunktowanie"/>
      </w:pPr>
      <w:r>
        <w:t>d</w:t>
      </w:r>
      <w:r w:rsidR="00DD5CB4">
        <w:t xml:space="preserve">oskonalenie </w:t>
      </w:r>
      <w:r>
        <w:t xml:space="preserve">– proces ten </w:t>
      </w:r>
      <w:r w:rsidRPr="00717BC4">
        <w:t xml:space="preserve">polega na wykorzystaniu ustaleń </w:t>
      </w:r>
      <w:r>
        <w:t>pochodzących</w:t>
      </w:r>
      <w:r w:rsidR="00997B88">
        <w:t xml:space="preserve"> z </w:t>
      </w:r>
      <w:r w:rsidRPr="00717BC4">
        <w:t>aud</w:t>
      </w:r>
      <w:r>
        <w:t>y</w:t>
      </w:r>
      <w:r w:rsidRPr="00717BC4">
        <w:t>tów, analiz danych, decy</w:t>
      </w:r>
      <w:r>
        <w:t>zji, które zostały podjęte na przeglądzie</w:t>
      </w:r>
      <w:r w:rsidRPr="00717BC4">
        <w:t xml:space="preserve"> zarządzania do planowania </w:t>
      </w:r>
      <w:r>
        <w:t>oraz</w:t>
      </w:r>
      <w:r w:rsidRPr="00717BC4">
        <w:t xml:space="preserve"> prowadzenia działań korygujących </w:t>
      </w:r>
      <w:r>
        <w:t>oraz</w:t>
      </w:r>
      <w:r w:rsidR="00903918">
        <w:t xml:space="preserve"> zapobiegawczych,</w:t>
      </w:r>
    </w:p>
    <w:p w:rsidR="00DD5CB4" w:rsidRDefault="00717BC4" w:rsidP="00717BC4">
      <w:pPr>
        <w:pStyle w:val="Wypunktowanie"/>
      </w:pPr>
      <w:r>
        <w:lastRenderedPageBreak/>
        <w:t>p</w:t>
      </w:r>
      <w:r w:rsidR="00DD5CB4">
        <w:t>odejmowanie decyzji na podstawie faktów</w:t>
      </w:r>
      <w:r>
        <w:t xml:space="preserve"> - wszystkie</w:t>
      </w:r>
      <w:r w:rsidRPr="00717BC4">
        <w:t xml:space="preserve"> decyzje podejmowanie</w:t>
      </w:r>
      <w:r w:rsidR="00997B88">
        <w:t xml:space="preserve"> w </w:t>
      </w:r>
      <w:r w:rsidRPr="00717BC4">
        <w:t xml:space="preserve">systemie zarządzania </w:t>
      </w:r>
      <w:r>
        <w:t>przez jakość</w:t>
      </w:r>
      <w:r w:rsidRPr="00717BC4">
        <w:t xml:space="preserve"> należy opierać na </w:t>
      </w:r>
      <w:r>
        <w:t>poprzedzających je</w:t>
      </w:r>
      <w:r w:rsidRPr="00717BC4">
        <w:t xml:space="preserve"> badaniach </w:t>
      </w:r>
      <w:r>
        <w:t>oraz</w:t>
      </w:r>
      <w:r w:rsidRPr="00717BC4">
        <w:t xml:space="preserve"> analizach.</w:t>
      </w:r>
      <w:r>
        <w:t xml:space="preserve"> Organizacja powinna</w:t>
      </w:r>
      <w:r w:rsidRPr="00717BC4">
        <w:t xml:space="preserve"> zapew</w:t>
      </w:r>
      <w:r>
        <w:t xml:space="preserve">nić, </w:t>
      </w:r>
      <w:r w:rsidRPr="00717BC4">
        <w:t xml:space="preserve">by dane były wiarygodne, dokładne </w:t>
      </w:r>
      <w:r>
        <w:t>oraz</w:t>
      </w:r>
      <w:r w:rsidRPr="00717BC4">
        <w:t xml:space="preserve"> dostępne dla pracowników</w:t>
      </w:r>
      <w:r>
        <w:t>, którzy je potrzebują</w:t>
      </w:r>
      <w:r w:rsidR="00903918">
        <w:t>,</w:t>
      </w:r>
    </w:p>
    <w:p w:rsidR="00C50267" w:rsidRDefault="00717BC4" w:rsidP="00717BC4">
      <w:pPr>
        <w:pStyle w:val="Wypunktowanie"/>
      </w:pPr>
      <w:r>
        <w:t xml:space="preserve">zarządzanie relacjami - </w:t>
      </w:r>
      <w:r w:rsidRPr="00717BC4">
        <w:t xml:space="preserve">celem </w:t>
      </w:r>
      <w:r>
        <w:t>dokonywania</w:t>
      </w:r>
      <w:r w:rsidRPr="00717BC4">
        <w:t xml:space="preserve"> kwalifikacji dostawców</w:t>
      </w:r>
      <w:r>
        <w:t xml:space="preserve"> jest</w:t>
      </w:r>
      <w:r w:rsidRPr="00717BC4">
        <w:t xml:space="preserve"> wyłonienie tych, którzy dostarczają </w:t>
      </w:r>
      <w:r>
        <w:t>produkty</w:t>
      </w:r>
      <w:r w:rsidRPr="00717BC4">
        <w:t xml:space="preserve"> na </w:t>
      </w:r>
      <w:r>
        <w:t>najlepszych</w:t>
      </w:r>
      <w:r w:rsidRPr="00717BC4">
        <w:t xml:space="preserve"> warunkach. </w:t>
      </w:r>
      <w:r>
        <w:t>O</w:t>
      </w:r>
      <w:r w:rsidRPr="00717BC4">
        <w:t xml:space="preserve">kreślając kryteria kwalifikacji </w:t>
      </w:r>
      <w:r>
        <w:t xml:space="preserve">należy </w:t>
      </w:r>
      <w:r w:rsidRPr="00717BC4">
        <w:t xml:space="preserve">uwzględnić nie tylko cenę, ale </w:t>
      </w:r>
      <w:r>
        <w:t>również</w:t>
      </w:r>
      <w:r w:rsidRPr="00717BC4">
        <w:t xml:space="preserve"> szereg </w:t>
      </w:r>
      <w:r>
        <w:t>inne czynniki</w:t>
      </w:r>
      <w:r w:rsidRPr="00717BC4">
        <w:t xml:space="preserve">, </w:t>
      </w:r>
      <w:r>
        <w:t xml:space="preserve">takie </w:t>
      </w:r>
      <w:r w:rsidRPr="00717BC4">
        <w:t>jak np.</w:t>
      </w:r>
      <w:r>
        <w:t>:</w:t>
      </w:r>
      <w:r w:rsidRPr="00717BC4">
        <w:t xml:space="preserve"> </w:t>
      </w:r>
      <w:r w:rsidR="000B6E0E" w:rsidRPr="00717BC4">
        <w:t>sposób o</w:t>
      </w:r>
      <w:r w:rsidR="000B6E0E" w:rsidRPr="00717BC4">
        <w:t>b</w:t>
      </w:r>
      <w:r w:rsidR="000B6E0E" w:rsidRPr="00717BC4">
        <w:t xml:space="preserve">sługi, </w:t>
      </w:r>
      <w:r w:rsidRPr="00717BC4">
        <w:t>speł</w:t>
      </w:r>
      <w:r w:rsidR="000B6E0E">
        <w:t>nia</w:t>
      </w:r>
      <w:r w:rsidRPr="00717BC4">
        <w:t xml:space="preserve">nie szczegółowych parametrów, logistykę </w:t>
      </w:r>
      <w:r w:rsidR="000B6E0E">
        <w:t>lub</w:t>
      </w:r>
      <w:r w:rsidRPr="00717BC4">
        <w:t xml:space="preserve"> terminowość. </w:t>
      </w:r>
      <w:r w:rsidR="000B6E0E">
        <w:t>O</w:t>
      </w:r>
      <w:r w:rsidRPr="00717BC4">
        <w:t>cena dostawców</w:t>
      </w:r>
      <w:r w:rsidR="00997B88">
        <w:t xml:space="preserve"> z </w:t>
      </w:r>
      <w:r w:rsidRPr="00717BC4">
        <w:t xml:space="preserve">uwzględnieniem korzyści </w:t>
      </w:r>
      <w:r w:rsidR="000B6E0E">
        <w:t>długoterminowych</w:t>
      </w:r>
      <w:r w:rsidRPr="00717BC4">
        <w:t xml:space="preserve"> umożliwia </w:t>
      </w:r>
      <w:r w:rsidR="000B6E0E">
        <w:t>tworzenie</w:t>
      </w:r>
      <w:r w:rsidR="0012642F">
        <w:t xml:space="preserve"> korzystnych relacji</w:t>
      </w:r>
      <w:r w:rsidR="00E83761">
        <w:rPr>
          <w:rStyle w:val="Odwoanieprzypisudolnego"/>
        </w:rPr>
        <w:footnoteReference w:id="24"/>
      </w:r>
      <w:r w:rsidR="0093124C">
        <w:rPr>
          <w:rStyle w:val="Odwoanieprzypisudolnego"/>
        </w:rPr>
        <w:footnoteReference w:id="25"/>
      </w:r>
      <w:r w:rsidR="0012642F">
        <w:t>.</w:t>
      </w:r>
    </w:p>
    <w:p w:rsidR="00725858" w:rsidRPr="00725858" w:rsidRDefault="00DA0E6C" w:rsidP="00725858">
      <w:r>
        <w:t>Koszty</w:t>
      </w:r>
      <w:r w:rsidR="00997B88">
        <w:t xml:space="preserve"> w </w:t>
      </w:r>
      <w:r>
        <w:t>projekcie określane są</w:t>
      </w:r>
      <w:r w:rsidR="00997B88">
        <w:t xml:space="preserve"> w </w:t>
      </w:r>
      <w:r>
        <w:t>jednostkach pieniężnych. Nazywane jest to budż</w:t>
      </w:r>
      <w:r>
        <w:t>e</w:t>
      </w:r>
      <w:r>
        <w:t>tem projektu. Obliczane są one na podstawie zadań, jakie przewidziane są do wykonania</w:t>
      </w:r>
      <w:r w:rsidR="00997B88">
        <w:t xml:space="preserve"> w </w:t>
      </w:r>
      <w:r>
        <w:t>projekcie. Czasem zdarza się, że klient ustali swoją górną granicę dla budżetu, wtedy d</w:t>
      </w:r>
      <w:r>
        <w:t>o</w:t>
      </w:r>
      <w:r>
        <w:t>stosowywany jest zakres do budżetu, żeby nie przekroczyć ustalonego limitu.  Zarządzanie kosztami</w:t>
      </w:r>
      <w:r w:rsidR="00997B88">
        <w:t xml:space="preserve"> w </w:t>
      </w:r>
      <w:r>
        <w:t>projekcie powinno gwarantować przeprowadzenie projektu</w:t>
      </w:r>
      <w:r w:rsidR="00997B88">
        <w:t xml:space="preserve"> w </w:t>
      </w:r>
      <w:r>
        <w:t>ustalonym budż</w:t>
      </w:r>
      <w:r>
        <w:t>e</w:t>
      </w:r>
      <w:r>
        <w:t>cie. Dobre zarządzanie kosztami polega na zasobów, jakie są potrzebne do jego realizacji, oszacowanie kosztów jego realizacji, budżetowaniu kosztów oraz kontroli ustalonego budż</w:t>
      </w:r>
      <w:r>
        <w:t>e</w:t>
      </w:r>
      <w:r>
        <w:t>tu.</w:t>
      </w:r>
    </w:p>
    <w:p w:rsidR="006F3D8E" w:rsidRPr="00A324C1" w:rsidRDefault="00A324C1" w:rsidP="00A324C1">
      <w:r>
        <w:t>Czas</w:t>
      </w:r>
      <w:r w:rsidR="00997B88">
        <w:t xml:space="preserve"> w </w:t>
      </w:r>
      <w:r>
        <w:t>projekcie można zdefiniować jako przestrzeń od rozpoczęcia projektu do m</w:t>
      </w:r>
      <w:r>
        <w:t>o</w:t>
      </w:r>
      <w:r>
        <w:t xml:space="preserve">mentu zakończenia projektu. Jest to ten rodzaj zasobu, którego zmagazynować się nie da, gdyż zużywa się, nie bacząc na to, jak jest wykorzystywany. </w:t>
      </w:r>
      <w:r w:rsidR="006F3D8E" w:rsidRPr="006F3D8E">
        <w:t xml:space="preserve">Zarządzanie czasem </w:t>
      </w:r>
      <w:r w:rsidR="006F3D8E">
        <w:t>jest plan</w:t>
      </w:r>
      <w:r w:rsidR="006F3D8E">
        <w:t>o</w:t>
      </w:r>
      <w:r w:rsidR="006F3D8E">
        <w:t>waniem</w:t>
      </w:r>
      <w:r w:rsidR="00997B88">
        <w:t xml:space="preserve"> i </w:t>
      </w:r>
      <w:r w:rsidR="006F3D8E">
        <w:t>systematycznym</w:t>
      </w:r>
      <w:r w:rsidR="006F3D8E" w:rsidRPr="006F3D8E">
        <w:t xml:space="preserve"> wykonywanie</w:t>
      </w:r>
      <w:r w:rsidR="006F3D8E">
        <w:t>m</w:t>
      </w:r>
      <w:r w:rsidR="006F3D8E" w:rsidRPr="006F3D8E">
        <w:t xml:space="preserve"> zaplanowanych</w:t>
      </w:r>
      <w:r w:rsidR="006F3D8E">
        <w:t xml:space="preserve"> wcześniej</w:t>
      </w:r>
      <w:r w:rsidR="006F3D8E" w:rsidRPr="006F3D8E">
        <w:t xml:space="preserve"> zdań zmierzających do realizacji </w:t>
      </w:r>
      <w:r w:rsidR="006F3D8E">
        <w:t>ustalonego</w:t>
      </w:r>
      <w:r w:rsidR="006F3D8E" w:rsidRPr="006F3D8E">
        <w:t xml:space="preserve"> celu. </w:t>
      </w:r>
      <w:r w:rsidR="006F3D8E">
        <w:t>Jak twierdzi</w:t>
      </w:r>
      <w:r w:rsidR="006F3D8E" w:rsidRPr="006F3D8E">
        <w:t xml:space="preserve"> </w:t>
      </w:r>
      <w:proofErr w:type="spellStart"/>
      <w:r w:rsidR="006F3D8E" w:rsidRPr="006F3D8E">
        <w:t>L.J</w:t>
      </w:r>
      <w:proofErr w:type="spellEnd"/>
      <w:r w:rsidR="006F3D8E" w:rsidRPr="006F3D8E">
        <w:t xml:space="preserve">. </w:t>
      </w:r>
      <w:proofErr w:type="spellStart"/>
      <w:r w:rsidR="006F3D8E" w:rsidRPr="006F3D8E">
        <w:t>Seiwerta</w:t>
      </w:r>
      <w:proofErr w:type="spellEnd"/>
      <w:r w:rsidR="006F3D8E" w:rsidRPr="006F3D8E">
        <w:t xml:space="preserve"> zarządzanie czasem jest to "</w:t>
      </w:r>
      <w:r w:rsidR="006F3D8E" w:rsidRPr="006F3D8E">
        <w:rPr>
          <w:i/>
        </w:rPr>
        <w:t>konsekwen</w:t>
      </w:r>
      <w:r w:rsidR="006F3D8E" w:rsidRPr="006F3D8E">
        <w:rPr>
          <w:i/>
        </w:rPr>
        <w:t>t</w:t>
      </w:r>
      <w:r w:rsidR="006F3D8E" w:rsidRPr="006F3D8E">
        <w:rPr>
          <w:i/>
        </w:rPr>
        <w:t>ne</w:t>
      </w:r>
      <w:r w:rsidR="00997B88">
        <w:rPr>
          <w:i/>
        </w:rPr>
        <w:t xml:space="preserve"> i </w:t>
      </w:r>
      <w:r w:rsidR="006F3D8E" w:rsidRPr="006F3D8E">
        <w:rPr>
          <w:i/>
        </w:rPr>
        <w:t>zorientowane na cel stosowanie</w:t>
      </w:r>
      <w:r w:rsidR="00997B88">
        <w:rPr>
          <w:i/>
        </w:rPr>
        <w:t xml:space="preserve"> w </w:t>
      </w:r>
      <w:r w:rsidR="006F3D8E" w:rsidRPr="006F3D8E">
        <w:rPr>
          <w:i/>
        </w:rPr>
        <w:t>praktyce sprawdzonych technik pracy</w:t>
      </w:r>
      <w:r w:rsidR="00997B88">
        <w:rPr>
          <w:i/>
        </w:rPr>
        <w:t xml:space="preserve"> w </w:t>
      </w:r>
      <w:r w:rsidR="006F3D8E" w:rsidRPr="006F3D8E">
        <w:rPr>
          <w:i/>
        </w:rPr>
        <w:t>taki sposób, że kierowanie samym sobą</w:t>
      </w:r>
      <w:r w:rsidR="00997B88">
        <w:rPr>
          <w:i/>
        </w:rPr>
        <w:t xml:space="preserve"> i </w:t>
      </w:r>
      <w:r w:rsidR="006F3D8E" w:rsidRPr="006F3D8E">
        <w:rPr>
          <w:i/>
        </w:rPr>
        <w:t>swoim otoczeniem odbywa się bez trudu,</w:t>
      </w:r>
      <w:r w:rsidR="00997B88">
        <w:rPr>
          <w:i/>
        </w:rPr>
        <w:t xml:space="preserve"> a </w:t>
      </w:r>
      <w:r w:rsidR="006F3D8E" w:rsidRPr="006F3D8E">
        <w:rPr>
          <w:i/>
        </w:rPr>
        <w:t>otrzymany do dyspozycji czas jest wykorzystany sensownie</w:t>
      </w:r>
      <w:r w:rsidR="00997B88">
        <w:rPr>
          <w:i/>
        </w:rPr>
        <w:t xml:space="preserve"> i </w:t>
      </w:r>
      <w:r w:rsidR="006F3D8E" w:rsidRPr="006F3D8E">
        <w:rPr>
          <w:i/>
        </w:rPr>
        <w:t>optymalnie</w:t>
      </w:r>
      <w:r w:rsidR="0012642F">
        <w:t>"</w:t>
      </w:r>
      <w:r w:rsidR="006F3D8E">
        <w:rPr>
          <w:rStyle w:val="Odwoanieprzypisudolnego"/>
        </w:rPr>
        <w:footnoteReference w:id="26"/>
      </w:r>
      <w:r w:rsidR="0012642F">
        <w:t>.</w:t>
      </w:r>
      <w:r w:rsidR="006F3D8E">
        <w:t xml:space="preserve"> Celem kierownika projektu jest zatem jak najbardziej efektywne oraz produktywne zagospodarowanie przeznaczonego na projekt czasu.</w:t>
      </w:r>
    </w:p>
    <w:p w:rsidR="00127693" w:rsidRDefault="00F50B20" w:rsidP="00127693">
      <w:r>
        <w:t>Trzy omawiane wcześniej parametry: koszt, czas oraz zakres, nazywany czasem z</w:t>
      </w:r>
      <w:r>
        <w:t>a</w:t>
      </w:r>
      <w:r>
        <w:t>miennie jakością bądź wydajnością skł</w:t>
      </w:r>
      <w:r w:rsidR="0012642F">
        <w:t>adają się na trójkąt projektowy</w:t>
      </w:r>
      <w:r>
        <w:rPr>
          <w:rStyle w:val="Odwoanieprzypisudolnego"/>
        </w:rPr>
        <w:footnoteReference w:id="27"/>
      </w:r>
      <w:r w:rsidR="0012642F">
        <w:t>.</w:t>
      </w:r>
      <w:r>
        <w:t xml:space="preserve"> Jest on p</w:t>
      </w:r>
      <w:r w:rsidR="00CF3109">
        <w:t>odstaw</w:t>
      </w:r>
      <w:r w:rsidR="00CF3109">
        <w:t>o</w:t>
      </w:r>
      <w:r w:rsidR="00CF3109">
        <w:t>wym kryterium, którego nie da się pominąć gdy mowa</w:t>
      </w:r>
      <w:r w:rsidR="00997B88">
        <w:t xml:space="preserve"> o </w:t>
      </w:r>
      <w:r w:rsidR="00CF3109">
        <w:t>kryteriach sukcesu</w:t>
      </w:r>
      <w:r w:rsidR="00903918">
        <w:t>.</w:t>
      </w:r>
      <w:r>
        <w:t xml:space="preserve"> Jest</w:t>
      </w:r>
      <w:r w:rsidR="00997B88">
        <w:t xml:space="preserve"> w </w:t>
      </w:r>
      <w:r w:rsidR="00CF3109">
        <w:t xml:space="preserve">zależności </w:t>
      </w:r>
      <w:r w:rsidR="00CF3109">
        <w:lastRenderedPageBreak/>
        <w:t>od źródła</w:t>
      </w:r>
      <w:r>
        <w:t xml:space="preserve"> nazywany</w:t>
      </w:r>
      <w:r w:rsidR="00CF3109">
        <w:t>: trójkąt</w:t>
      </w:r>
      <w:r>
        <w:t>em</w:t>
      </w:r>
      <w:r w:rsidR="00CF3109">
        <w:t xml:space="preserve"> projektowy</w:t>
      </w:r>
      <w:r>
        <w:t>m</w:t>
      </w:r>
      <w:r w:rsidR="00CF3109">
        <w:t xml:space="preserve">, </w:t>
      </w:r>
      <w:proofErr w:type="spellStart"/>
      <w:r w:rsidR="00CF3109">
        <w:t>hat</w:t>
      </w:r>
      <w:proofErr w:type="spellEnd"/>
      <w:r w:rsidR="00CF3109">
        <w:t>-trick</w:t>
      </w:r>
      <w:r>
        <w:t>iem</w:t>
      </w:r>
      <w:r w:rsidR="00CF3109">
        <w:t xml:space="preserve"> projektowy</w:t>
      </w:r>
      <w:r>
        <w:t>m</w:t>
      </w:r>
      <w:r w:rsidR="00CF3109">
        <w:t>, żelazny</w:t>
      </w:r>
      <w:r>
        <w:t>m</w:t>
      </w:r>
      <w:r w:rsidR="00CF3109">
        <w:t xml:space="preserve"> lub zł</w:t>
      </w:r>
      <w:r w:rsidR="00CF3109">
        <w:t>o</w:t>
      </w:r>
      <w:r w:rsidR="00CF3109">
        <w:t>ty</w:t>
      </w:r>
      <w:r>
        <w:t>m</w:t>
      </w:r>
      <w:r w:rsidR="00CF3109">
        <w:t xml:space="preserve"> trójkąt</w:t>
      </w:r>
      <w:r>
        <w:t>em</w:t>
      </w:r>
      <w:r w:rsidR="00CF3109">
        <w:t>, czy też trójkąt</w:t>
      </w:r>
      <w:r>
        <w:t>em</w:t>
      </w:r>
      <w:r w:rsidR="00CF3109">
        <w:t xml:space="preserve"> ograniczeń</w:t>
      </w:r>
      <w:r w:rsidR="00997B88">
        <w:t xml:space="preserve"> w </w:t>
      </w:r>
      <w:r>
        <w:t>projekcie</w:t>
      </w:r>
      <w:r w:rsidR="00CF3109">
        <w:t xml:space="preserve">. </w:t>
      </w:r>
      <w:r w:rsidR="00127693">
        <w:t>Trójkąt projektowy ma uświadomić osobom realizującym projekt (a przede wszystkim kierownikowi projektu), że te cztery obsz</w:t>
      </w:r>
      <w:r w:rsidR="00127693">
        <w:t>a</w:t>
      </w:r>
      <w:r w:rsidR="00127693">
        <w:t>ry (parametry) są ze sobą ściśle powiązane</w:t>
      </w:r>
      <w:r w:rsidR="00997B88">
        <w:t xml:space="preserve"> i </w:t>
      </w:r>
      <w:r w:rsidR="00127693">
        <w:t>oddziałują na siebie, co oznacza, że zmiana je</w:t>
      </w:r>
      <w:r w:rsidR="00127693">
        <w:t>d</w:t>
      </w:r>
      <w:r w:rsidR="00127693">
        <w:t>nego</w:t>
      </w:r>
      <w:r w:rsidR="00997B88">
        <w:t xml:space="preserve"> z </w:t>
      </w:r>
      <w:r w:rsidR="00127693">
        <w:t>nich spowoduje zmianę pozostałych parametrów. I chociaż nie jest to łatwe,</w:t>
      </w:r>
      <w:r w:rsidR="00997B88">
        <w:t xml:space="preserve"> w </w:t>
      </w:r>
      <w:r w:rsidR="00127693">
        <w:t>każdym pr</w:t>
      </w:r>
      <w:r w:rsidR="00127693">
        <w:t>o</w:t>
      </w:r>
      <w:r w:rsidR="00127693">
        <w:t>jekcie należy dążyć do utrzymania równowagi pomiędzy poszczególnymi ograniczeniami</w:t>
      </w:r>
      <w:r w:rsidR="00997B88">
        <w:t xml:space="preserve"> w </w:t>
      </w:r>
      <w:r w:rsidR="00127693">
        <w:t>trójkącie, co ma kluczowe znaczenie</w:t>
      </w:r>
      <w:r w:rsidR="00997B88">
        <w:t xml:space="preserve"> w </w:t>
      </w:r>
      <w:r w:rsidR="00127693">
        <w:t>sytuacji, gdy</w:t>
      </w:r>
      <w:r w:rsidR="00997B88">
        <w:t xml:space="preserve"> w </w:t>
      </w:r>
      <w:r w:rsidR="00127693">
        <w:t>projekcie trzeba wprow</w:t>
      </w:r>
      <w:r w:rsidR="0012642F">
        <w:t>adzić jakieś zmiany</w:t>
      </w:r>
      <w:r w:rsidR="00C627A7">
        <w:rPr>
          <w:rStyle w:val="Odwoanieprzypisudolnego"/>
        </w:rPr>
        <w:footnoteReference w:id="28"/>
      </w:r>
      <w:r w:rsidR="0012642F">
        <w:t>.</w:t>
      </w:r>
    </w:p>
    <w:p w:rsidR="00FB47BC" w:rsidRDefault="00FB47BC" w:rsidP="00F12E3D">
      <w:pPr>
        <w:pStyle w:val="Rysunek"/>
      </w:pPr>
      <w:r>
        <w:rPr>
          <w:noProof/>
          <w:lang w:eastAsia="pl-PL"/>
        </w:rPr>
        <w:drawing>
          <wp:inline distT="0" distB="0" distL="0" distR="0" wp14:anchorId="04425855" wp14:editId="004367E9">
            <wp:extent cx="2400300" cy="1536192"/>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631" t="4225" r="5263" b="16902"/>
                    <a:stretch/>
                  </pic:blipFill>
                  <pic:spPr bwMode="auto">
                    <a:xfrm>
                      <a:off x="0" y="0"/>
                      <a:ext cx="2402938" cy="1537881"/>
                    </a:xfrm>
                    <a:prstGeom prst="rect">
                      <a:avLst/>
                    </a:prstGeom>
                    <a:noFill/>
                    <a:ln>
                      <a:noFill/>
                    </a:ln>
                    <a:extLst>
                      <a:ext uri="{53640926-AAD7-44D8-BBD7-CCE9431645EC}">
                        <a14:shadowObscured xmlns:a14="http://schemas.microsoft.com/office/drawing/2010/main"/>
                      </a:ext>
                    </a:extLst>
                  </pic:spPr>
                </pic:pic>
              </a:graphicData>
            </a:graphic>
          </wp:inline>
        </w:drawing>
      </w:r>
    </w:p>
    <w:p w:rsidR="00127693" w:rsidRDefault="00C627A7" w:rsidP="00127693">
      <w:pPr>
        <w:pStyle w:val="Nrrys"/>
      </w:pPr>
      <w:bookmarkStart w:id="9" w:name="_Toc54366547"/>
      <w:r>
        <w:t>Rysunek 1</w:t>
      </w:r>
      <w:r w:rsidR="00127693">
        <w:t xml:space="preserve">. </w:t>
      </w:r>
      <w:r>
        <w:t>Trójkąt projektowy</w:t>
      </w:r>
      <w:bookmarkEnd w:id="9"/>
    </w:p>
    <w:p w:rsidR="00127693" w:rsidRDefault="00127693" w:rsidP="00127693">
      <w:pPr>
        <w:pStyle w:val="rdo"/>
      </w:pPr>
      <w:r>
        <w:t xml:space="preserve">Źródło: </w:t>
      </w:r>
      <w:r w:rsidR="00C627A7">
        <w:t xml:space="preserve">Opracowanie własne na podstawie </w:t>
      </w:r>
      <w:r w:rsidR="00C627A7" w:rsidRPr="00C627A7">
        <w:t xml:space="preserve">M. Trocki, </w:t>
      </w:r>
      <w:r w:rsidR="00C627A7" w:rsidRPr="00C627A7">
        <w:rPr>
          <w:i/>
        </w:rPr>
        <w:t>Nowoczesne zarządzanie projektami</w:t>
      </w:r>
      <w:r w:rsidR="00C627A7">
        <w:t>,</w:t>
      </w:r>
      <w:r w:rsidR="00C627A7" w:rsidRPr="00C627A7">
        <w:t xml:space="preserve"> PWE, Warszawa 2012,</w:t>
      </w:r>
      <w:r w:rsidR="00C627A7">
        <w:t xml:space="preserve"> s. 21</w:t>
      </w:r>
      <w:r w:rsidR="005A6D11">
        <w:t>.</w:t>
      </w:r>
    </w:p>
    <w:p w:rsidR="00996D96" w:rsidRDefault="00D02FE1" w:rsidP="00F50B20">
      <w:pPr>
        <w:ind w:firstLine="0"/>
      </w:pPr>
      <w:r>
        <w:t>Na świecie jednak znajduje się mnóstwo projektów, które mimo spełnienia parametrów tró</w:t>
      </w:r>
      <w:r>
        <w:t>j</w:t>
      </w:r>
      <w:r>
        <w:t>kąta projektowego nie odniosły sukcesu. Przykładem może być budowa metra</w:t>
      </w:r>
      <w:r w:rsidR="00997B88">
        <w:t xml:space="preserve"> w </w:t>
      </w:r>
      <w:r>
        <w:t>Los Ang</w:t>
      </w:r>
      <w:r>
        <w:t>e</w:t>
      </w:r>
      <w:r>
        <w:t>les. Ukończono ją</w:t>
      </w:r>
      <w:r w:rsidR="00997B88">
        <w:t xml:space="preserve"> w </w:t>
      </w:r>
      <w:r>
        <w:t>terminie, zmieściła się również</w:t>
      </w:r>
      <w:r w:rsidR="00997B88">
        <w:t xml:space="preserve"> w </w:t>
      </w:r>
      <w:r>
        <w:t>budżecie oraz zaplanowanym zakresie. Po pewnym czasie niestety projekt uznano za niepowodzenie, gdyż mieszkańcy nie chcieli porzucić swoich samochodów na rzec</w:t>
      </w:r>
      <w:r w:rsidR="0012642F">
        <w:t>z publicznego transportu metrem</w:t>
      </w:r>
      <w:r w:rsidR="00735A2A">
        <w:rPr>
          <w:rStyle w:val="Odwoanieprzypisudolnego"/>
        </w:rPr>
        <w:footnoteReference w:id="29"/>
      </w:r>
      <w:r w:rsidR="0012642F">
        <w:t>.</w:t>
      </w:r>
      <w:r w:rsidR="00997B88">
        <w:t xml:space="preserve"> W </w:t>
      </w:r>
      <w:r>
        <w:t>latach siede</w:t>
      </w:r>
      <w:r>
        <w:t>m</w:t>
      </w:r>
      <w:r>
        <w:t>dziesiątych dostrzeżono zarówno względność oceny sukcesu, jak</w:t>
      </w:r>
      <w:r w:rsidR="00997B88">
        <w:t xml:space="preserve"> i </w:t>
      </w:r>
      <w:r>
        <w:t>to jak może ona się zmi</w:t>
      </w:r>
      <w:r>
        <w:t>e</w:t>
      </w:r>
      <w:r>
        <w:t>niać</w:t>
      </w:r>
      <w:r w:rsidR="00997B88">
        <w:t xml:space="preserve"> w </w:t>
      </w:r>
      <w:r>
        <w:t>czasie</w:t>
      </w:r>
      <w:r w:rsidR="0018239F">
        <w:rPr>
          <w:rStyle w:val="Odwoanieprzypisudolnego"/>
        </w:rPr>
        <w:footnoteReference w:id="30"/>
      </w:r>
      <w:r w:rsidR="0012642F">
        <w:t>.</w:t>
      </w:r>
      <w:r w:rsidR="0018239F">
        <w:t xml:space="preserve"> </w:t>
      </w:r>
      <w:r w:rsidR="00996D96">
        <w:t xml:space="preserve">Koncepcję tę bardziej rozwinęli później A. </w:t>
      </w:r>
      <w:proofErr w:type="spellStart"/>
      <w:r w:rsidR="00996D96">
        <w:t>Shenhar</w:t>
      </w:r>
      <w:proofErr w:type="spellEnd"/>
      <w:r w:rsidR="00996D96">
        <w:t xml:space="preserve">, O. </w:t>
      </w:r>
      <w:proofErr w:type="spellStart"/>
      <w:r w:rsidR="00996D96">
        <w:t>Levy</w:t>
      </w:r>
      <w:proofErr w:type="spellEnd"/>
      <w:r w:rsidR="00997B88">
        <w:t xml:space="preserve"> i </w:t>
      </w:r>
      <w:r w:rsidR="00996D96">
        <w:t xml:space="preserve">D. </w:t>
      </w:r>
      <w:proofErr w:type="spellStart"/>
      <w:r w:rsidR="00996D96">
        <w:t>Dvir</w:t>
      </w:r>
      <w:proofErr w:type="spellEnd"/>
      <w:r w:rsidR="00996D96">
        <w:t>. Z</w:t>
      </w:r>
      <w:r w:rsidR="00996D96">
        <w:t>a</w:t>
      </w:r>
      <w:r w:rsidR="00996D96">
        <w:t>proponowali mierzenie sukcesu projektu poniższymi czterema wymiarami:</w:t>
      </w:r>
    </w:p>
    <w:p w:rsidR="00996D96" w:rsidRDefault="00996D96" w:rsidP="00996D96">
      <w:pPr>
        <w:pStyle w:val="Wypunktowanie"/>
      </w:pPr>
      <w:r>
        <w:t>wydajność projektu, która mierzona jest trójkątem projektowym,</w:t>
      </w:r>
    </w:p>
    <w:p w:rsidR="00996D96" w:rsidRDefault="00996D96" w:rsidP="00996D96">
      <w:pPr>
        <w:pStyle w:val="Wypunktowanie"/>
      </w:pPr>
      <w:r>
        <w:t>wpływ projektu na klienta, gdzie zakłada się, że zdefiniowany cel projektu może ró</w:t>
      </w:r>
      <w:r>
        <w:t>ż</w:t>
      </w:r>
      <w:r>
        <w:t>nić się od celu zamierzonego projektu,</w:t>
      </w:r>
      <w:r w:rsidR="00997B88">
        <w:t xml:space="preserve"> w </w:t>
      </w:r>
      <w:r>
        <w:t>tym wypadku mierzona jest ich zgodność,</w:t>
      </w:r>
    </w:p>
    <w:p w:rsidR="00996D96" w:rsidRDefault="00996D96" w:rsidP="00996D96">
      <w:pPr>
        <w:pStyle w:val="Wypunktowanie"/>
      </w:pPr>
      <w:r>
        <w:t>sukces biznesu, jest wymiarem, który mierzy faktyczny wpływ wyniku zrealizowan</w:t>
      </w:r>
      <w:r>
        <w:t>e</w:t>
      </w:r>
      <w:r>
        <w:t>go projektu na organizację,</w:t>
      </w:r>
    </w:p>
    <w:p w:rsidR="00996D96" w:rsidRDefault="00996D96" w:rsidP="00996D96">
      <w:pPr>
        <w:pStyle w:val="Wypunktowanie"/>
      </w:pPr>
      <w:r>
        <w:lastRenderedPageBreak/>
        <w:t>przygotowanie do przyszłości,  taki wymiar mierzy zgodność wyniku zrealizowanego projektu ze cela</w:t>
      </w:r>
      <w:r w:rsidR="0012642F">
        <w:t>mi strategicznymi organizacji</w:t>
      </w:r>
      <w:r w:rsidR="0018239F">
        <w:rPr>
          <w:rStyle w:val="Odwoanieprzypisudolnego"/>
        </w:rPr>
        <w:footnoteReference w:id="31"/>
      </w:r>
      <w:r w:rsidR="0012642F">
        <w:t>.</w:t>
      </w:r>
    </w:p>
    <w:p w:rsidR="00996D96" w:rsidRDefault="00996D96" w:rsidP="00716E93">
      <w:pPr>
        <w:pStyle w:val="Wypunktowanie"/>
        <w:numPr>
          <w:ilvl w:val="0"/>
          <w:numId w:val="0"/>
        </w:numPr>
      </w:pPr>
      <w:r>
        <w:t>R. Atkinson, uznaje jednak, że wymienione składowe nie są dość wyczerpujące,</w:t>
      </w:r>
      <w:r w:rsidR="00997B88">
        <w:t xml:space="preserve"> a </w:t>
      </w:r>
      <w:r>
        <w:t xml:space="preserve">ideą było </w:t>
      </w:r>
      <w:r w:rsidR="00716E93">
        <w:t>tylko</w:t>
      </w:r>
      <w:r>
        <w:t xml:space="preserve"> ich skategoryzowanie </w:t>
      </w:r>
      <w:r w:rsidR="00716E93">
        <w:t>oraz</w:t>
      </w:r>
      <w:r>
        <w:t xml:space="preserve"> identyfikacja trzech </w:t>
      </w:r>
      <w:r w:rsidR="00716E93">
        <w:t xml:space="preserve">wymiarów </w:t>
      </w:r>
      <w:r>
        <w:t xml:space="preserve">kryteriów innych niż tylko trójkąt projektowy. </w:t>
      </w:r>
      <w:r w:rsidR="00716E93">
        <w:t>M</w:t>
      </w:r>
      <w:r>
        <w:t>odel</w:t>
      </w:r>
      <w:r w:rsidR="00716E93">
        <w:t xml:space="preserve"> </w:t>
      </w:r>
      <w:r>
        <w:t xml:space="preserve">„kwadratowej ścieżki” </w:t>
      </w:r>
      <w:r w:rsidR="00716E93">
        <w:t xml:space="preserve">zaproponowany przez </w:t>
      </w:r>
      <w:r>
        <w:t>R. Atkinsona jest cytowany</w:t>
      </w:r>
      <w:r w:rsidR="00997B88">
        <w:t xml:space="preserve"> w </w:t>
      </w:r>
      <w:r w:rsidR="00716E93">
        <w:t xml:space="preserve">wielu </w:t>
      </w:r>
      <w:r>
        <w:t>publikacjach</w:t>
      </w:r>
      <w:r w:rsidR="00997B88">
        <w:t xml:space="preserve"> w </w:t>
      </w:r>
      <w:r w:rsidR="00716E93">
        <w:t>temacie</w:t>
      </w:r>
      <w:r>
        <w:t xml:space="preserve"> kryteriów sukcesu projektów</w:t>
      </w:r>
      <w:r w:rsidR="00716E93">
        <w:t>. O</w:t>
      </w:r>
      <w:r>
        <w:t>bejmuje</w:t>
      </w:r>
      <w:r w:rsidR="00716E93">
        <w:t xml:space="preserve"> on trzy główne obszary</w:t>
      </w:r>
      <w:r>
        <w:t>:</w:t>
      </w:r>
    </w:p>
    <w:p w:rsidR="00996D96" w:rsidRPr="00716E93" w:rsidRDefault="00996D96" w:rsidP="00716E93">
      <w:pPr>
        <w:pStyle w:val="Wypunktowanie"/>
      </w:pPr>
      <w:r w:rsidRPr="00716E93">
        <w:t>trójkąt projektowy,</w:t>
      </w:r>
    </w:p>
    <w:p w:rsidR="00996D96" w:rsidRPr="00716E93" w:rsidRDefault="00996D96" w:rsidP="00716E93">
      <w:pPr>
        <w:pStyle w:val="Wypunktowanie"/>
      </w:pPr>
      <w:r w:rsidRPr="00716E93">
        <w:t>korzyści organizacji,</w:t>
      </w:r>
    </w:p>
    <w:p w:rsidR="00996D96" w:rsidRDefault="0012642F" w:rsidP="00716E93">
      <w:pPr>
        <w:pStyle w:val="Wypunktowanie"/>
      </w:pPr>
      <w:r>
        <w:t>korzyści interesariuszy</w:t>
      </w:r>
      <w:r w:rsidR="00716E93">
        <w:rPr>
          <w:rStyle w:val="Odwoanieprzypisudolnego"/>
        </w:rPr>
        <w:footnoteReference w:id="32"/>
      </w:r>
      <w:r>
        <w:t>.</w:t>
      </w:r>
    </w:p>
    <w:p w:rsidR="00716E93" w:rsidRPr="00716E93" w:rsidRDefault="00716E93" w:rsidP="00716E93">
      <w:pPr>
        <w:pStyle w:val="Wypunktowanie"/>
        <w:numPr>
          <w:ilvl w:val="0"/>
          <w:numId w:val="0"/>
        </w:numPr>
      </w:pPr>
    </w:p>
    <w:p w:rsidR="00716E93" w:rsidRDefault="00127693" w:rsidP="00716E93">
      <w:pPr>
        <w:pStyle w:val="Rysunek"/>
      </w:pPr>
      <w:r>
        <w:t xml:space="preserve"> </w:t>
      </w:r>
      <w:r w:rsidR="00583A35">
        <w:rPr>
          <w:noProof/>
          <w:lang w:eastAsia="pl-PL"/>
        </w:rPr>
        <w:drawing>
          <wp:inline distT="0" distB="0" distL="0" distR="0" wp14:anchorId="4BF6EC67" wp14:editId="5AD80076">
            <wp:extent cx="3822700" cy="2192825"/>
            <wp:effectExtent l="0" t="0" r="635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700" cy="2192825"/>
                    </a:xfrm>
                    <a:prstGeom prst="rect">
                      <a:avLst/>
                    </a:prstGeom>
                    <a:noFill/>
                    <a:ln>
                      <a:noFill/>
                    </a:ln>
                  </pic:spPr>
                </pic:pic>
              </a:graphicData>
            </a:graphic>
          </wp:inline>
        </w:drawing>
      </w:r>
    </w:p>
    <w:p w:rsidR="00716E93" w:rsidRPr="00716E93" w:rsidRDefault="00716E93" w:rsidP="00716E93">
      <w:pPr>
        <w:pStyle w:val="Nrrys"/>
      </w:pPr>
    </w:p>
    <w:p w:rsidR="00716E93" w:rsidRPr="0099027A" w:rsidRDefault="00716E93" w:rsidP="00716E93">
      <w:pPr>
        <w:pStyle w:val="Nrrys"/>
        <w:rPr>
          <w:lang w:val="en-US"/>
        </w:rPr>
      </w:pPr>
      <w:bookmarkStart w:id="10" w:name="_Toc54366548"/>
      <w:proofErr w:type="spellStart"/>
      <w:r w:rsidRPr="0099027A">
        <w:rPr>
          <w:lang w:val="en-US"/>
        </w:rPr>
        <w:t>Rysunek</w:t>
      </w:r>
      <w:proofErr w:type="spellEnd"/>
      <w:r w:rsidRPr="0099027A">
        <w:rPr>
          <w:lang w:val="en-US"/>
        </w:rPr>
        <w:t xml:space="preserve"> 2. </w:t>
      </w:r>
      <w:proofErr w:type="spellStart"/>
      <w:r w:rsidRPr="0099027A">
        <w:rPr>
          <w:lang w:val="en-US"/>
        </w:rPr>
        <w:t>Kwadratowa</w:t>
      </w:r>
      <w:proofErr w:type="spellEnd"/>
      <w:r w:rsidRPr="0099027A">
        <w:rPr>
          <w:lang w:val="en-US"/>
        </w:rPr>
        <w:t xml:space="preserve"> </w:t>
      </w:r>
      <w:proofErr w:type="spellStart"/>
      <w:r w:rsidRPr="0099027A">
        <w:rPr>
          <w:lang w:val="en-US"/>
        </w:rPr>
        <w:t>ścieżka</w:t>
      </w:r>
      <w:bookmarkEnd w:id="10"/>
      <w:proofErr w:type="spellEnd"/>
    </w:p>
    <w:p w:rsidR="00E42B0D" w:rsidRPr="0099027A" w:rsidRDefault="00716E93" w:rsidP="00E42B0D">
      <w:pPr>
        <w:pStyle w:val="rdo"/>
        <w:rPr>
          <w:lang w:val="en-US"/>
        </w:rPr>
      </w:pPr>
      <w:proofErr w:type="spellStart"/>
      <w:r w:rsidRPr="0099027A">
        <w:rPr>
          <w:lang w:val="en-US"/>
        </w:rPr>
        <w:t>Źródło</w:t>
      </w:r>
      <w:proofErr w:type="spellEnd"/>
      <w:r w:rsidRPr="0099027A">
        <w:rPr>
          <w:lang w:val="en-US"/>
        </w:rPr>
        <w:t xml:space="preserve">: </w:t>
      </w:r>
      <w:proofErr w:type="spellStart"/>
      <w:r w:rsidRPr="00E84E52">
        <w:rPr>
          <w:lang w:val="en-US"/>
        </w:rPr>
        <w:t>Opracowanie</w:t>
      </w:r>
      <w:proofErr w:type="spellEnd"/>
      <w:r w:rsidRPr="0099027A">
        <w:rPr>
          <w:lang w:val="en-US"/>
        </w:rPr>
        <w:t xml:space="preserve"> </w:t>
      </w:r>
      <w:proofErr w:type="spellStart"/>
      <w:r w:rsidRPr="00E84E52">
        <w:rPr>
          <w:lang w:val="en-US"/>
        </w:rPr>
        <w:t>własne</w:t>
      </w:r>
      <w:proofErr w:type="spellEnd"/>
      <w:r w:rsidRPr="0099027A">
        <w:rPr>
          <w:lang w:val="en-US"/>
        </w:rPr>
        <w:t xml:space="preserve"> </w:t>
      </w:r>
      <w:proofErr w:type="spellStart"/>
      <w:r w:rsidRPr="00E84E52">
        <w:rPr>
          <w:lang w:val="en-US"/>
        </w:rPr>
        <w:t>na</w:t>
      </w:r>
      <w:proofErr w:type="spellEnd"/>
      <w:r w:rsidRPr="00E84E52">
        <w:rPr>
          <w:lang w:val="en-US"/>
        </w:rPr>
        <w:t xml:space="preserve"> </w:t>
      </w:r>
      <w:proofErr w:type="spellStart"/>
      <w:r w:rsidRPr="00E84E52">
        <w:rPr>
          <w:lang w:val="en-US"/>
        </w:rPr>
        <w:t>podstawie</w:t>
      </w:r>
      <w:proofErr w:type="spellEnd"/>
      <w:r w:rsidRPr="00E84E52">
        <w:rPr>
          <w:lang w:val="en-US"/>
        </w:rPr>
        <w:t xml:space="preserve"> </w:t>
      </w:r>
      <w:r w:rsidRPr="0099027A">
        <w:rPr>
          <w:lang w:val="en-US"/>
        </w:rPr>
        <w:t xml:space="preserve">R. Atkinson, </w:t>
      </w:r>
      <w:r w:rsidRPr="0099027A">
        <w:rPr>
          <w:i/>
          <w:lang w:val="en-US"/>
        </w:rPr>
        <w:t>Project management: cost, time and quality, two best guesses and</w:t>
      </w:r>
      <w:r w:rsidR="00997B88">
        <w:rPr>
          <w:i/>
          <w:lang w:val="en-US"/>
        </w:rPr>
        <w:t xml:space="preserve"> a </w:t>
      </w:r>
      <w:r w:rsidRPr="0099027A">
        <w:rPr>
          <w:i/>
          <w:lang w:val="en-US"/>
        </w:rPr>
        <w:t>phenomenon, it's time to accept other success criteria</w:t>
      </w:r>
      <w:r w:rsidRPr="0099027A">
        <w:rPr>
          <w:lang w:val="en-US"/>
        </w:rPr>
        <w:t>, International Journal of Project Management, 6(17), 1999, s. 337-342</w:t>
      </w:r>
    </w:p>
    <w:p w:rsidR="00057021" w:rsidRDefault="00057021" w:rsidP="00057021">
      <w:pPr>
        <w:pStyle w:val="Nagwek2"/>
      </w:pPr>
      <w:bookmarkStart w:id="11" w:name="_Toc54354531"/>
      <w:r>
        <w:t>1.2. Cykl życia projektu</w:t>
      </w:r>
      <w:bookmarkEnd w:id="11"/>
    </w:p>
    <w:p w:rsidR="00E42B0D" w:rsidRPr="00E42B0D" w:rsidRDefault="00E42B0D" w:rsidP="00E42B0D"/>
    <w:p w:rsidR="0020565A" w:rsidRDefault="0020565A" w:rsidP="0020565A">
      <w:r w:rsidRPr="00297D90">
        <w:t xml:space="preserve">Zarządzanie projektami </w:t>
      </w:r>
      <w:r>
        <w:t>odbywa się</w:t>
      </w:r>
      <w:r w:rsidRPr="00297D90">
        <w:t xml:space="preserve"> zdecydowanie sprawniej</w:t>
      </w:r>
      <w:r w:rsidR="00997B88">
        <w:t xml:space="preserve"> i </w:t>
      </w:r>
      <w:r>
        <w:t>płynniej</w:t>
      </w:r>
      <w:r w:rsidRPr="00297D90">
        <w:t xml:space="preserve">, </w:t>
      </w:r>
      <w:r>
        <w:t>gdy</w:t>
      </w:r>
      <w:r w:rsidRPr="00297D90">
        <w:t xml:space="preserve"> </w:t>
      </w:r>
      <w:r>
        <w:t>zespół projektowy zdaje</w:t>
      </w:r>
      <w:r w:rsidRPr="00297D90">
        <w:t xml:space="preserve"> sobie sprawę</w:t>
      </w:r>
      <w:r w:rsidR="00997B88">
        <w:t xml:space="preserve"> z </w:t>
      </w:r>
      <w:r>
        <w:t xml:space="preserve">następnych, </w:t>
      </w:r>
      <w:r w:rsidRPr="00297D90">
        <w:t xml:space="preserve">kolejnych kroków, </w:t>
      </w:r>
      <w:r>
        <w:t>jaki</w:t>
      </w:r>
      <w:r w:rsidRPr="00297D90">
        <w:t xml:space="preserve"> powinny być podjęte, by </w:t>
      </w:r>
      <w:r>
        <w:lastRenderedPageBreak/>
        <w:t>projekt zakończył</w:t>
      </w:r>
      <w:r w:rsidRPr="00297D90">
        <w:t xml:space="preserve"> się sukcesem całego zespołu</w:t>
      </w:r>
      <w:r>
        <w:t>. Pozwoli to</w:t>
      </w:r>
      <w:r w:rsidRPr="00297D90">
        <w:t xml:space="preserve"> na szybkie </w:t>
      </w:r>
      <w:r>
        <w:t>oraz</w:t>
      </w:r>
      <w:r w:rsidRPr="00297D90">
        <w:t xml:space="preserve"> jak najsprawnie</w:t>
      </w:r>
      <w:r w:rsidRPr="00297D90">
        <w:t>j</w:t>
      </w:r>
      <w:r w:rsidRPr="00297D90">
        <w:t xml:space="preserve">sze zrealizowanie wszystkich </w:t>
      </w:r>
      <w:r>
        <w:t xml:space="preserve">zamierzonych </w:t>
      </w:r>
      <w:r w:rsidRPr="00297D90">
        <w:t>celów.</w:t>
      </w:r>
    </w:p>
    <w:p w:rsidR="0020565A" w:rsidRDefault="0020565A" w:rsidP="0020565A">
      <w:r>
        <w:t>Cykl życia projektu jest narzędziem pozwalającym określić rozpoczęcie oraz zako</w:t>
      </w:r>
      <w:r>
        <w:t>ń</w:t>
      </w:r>
      <w:r>
        <w:t>czenie projektu. Poprzez podział realizacji projektu na różne etapy możemy wydzielić jeszcze mniejsze jego części składowe, gdzie ich liczba zależy od rodzaju projektu oraz szczegółowej analizy. Opis cyklu życia może być bardziej ogólny bądź bardziej szczegółowy, obejmujący różne wykresy, formularze</w:t>
      </w:r>
      <w:r w:rsidR="00997B88">
        <w:t xml:space="preserve"> i </w:t>
      </w:r>
      <w:r>
        <w:t xml:space="preserve">listy kontrolne, które pozwalają zachować pożądaną strukturę oraz spójność. Tak szczegółowe podejście nazywane jest </w:t>
      </w:r>
      <w:r w:rsidR="0012642F">
        <w:t>metodyką zarządzania projektami</w:t>
      </w:r>
      <w:r>
        <w:rPr>
          <w:rStyle w:val="Odwoanieprzypisudolnego"/>
        </w:rPr>
        <w:footnoteReference w:id="33"/>
      </w:r>
      <w:r w:rsidR="0012642F">
        <w:t>.</w:t>
      </w:r>
    </w:p>
    <w:p w:rsidR="006B3A18" w:rsidRDefault="006B3A18" w:rsidP="000D054C">
      <w:r>
        <w:t>Projekty da się rozdzielić</w:t>
      </w:r>
      <w:r w:rsidR="00997B88">
        <w:t xml:space="preserve"> w </w:t>
      </w:r>
      <w:r>
        <w:t>czasie na różne etapy (fazy)</w:t>
      </w:r>
      <w:r w:rsidR="000D054C">
        <w:t xml:space="preserve">. </w:t>
      </w:r>
      <w:r>
        <w:t>Etapy projektu</w:t>
      </w:r>
      <w:r w:rsidR="000D054C">
        <w:t xml:space="preserve"> są</w:t>
      </w:r>
      <w:r>
        <w:t xml:space="preserve"> to odrębne okresy tworzące</w:t>
      </w:r>
      <w:r w:rsidR="000D054C">
        <w:t xml:space="preserve"> daną</w:t>
      </w:r>
      <w:r>
        <w:t xml:space="preserve"> sekwencję</w:t>
      </w:r>
      <w:r w:rsidR="00997B88">
        <w:t xml:space="preserve"> w </w:t>
      </w:r>
      <w:r>
        <w:t xml:space="preserve">ramach </w:t>
      </w:r>
      <w:r w:rsidR="000D054C">
        <w:t>przedsięwzięcia</w:t>
      </w:r>
      <w:r w:rsidR="00997B88">
        <w:t xml:space="preserve"> i </w:t>
      </w:r>
      <w:r w:rsidR="000D054C">
        <w:t xml:space="preserve">są </w:t>
      </w:r>
      <w:r>
        <w:t>wyraźnie oddzielone od p</w:t>
      </w:r>
      <w:r>
        <w:t>o</w:t>
      </w:r>
      <w:r>
        <w:t>zostałych okresów</w:t>
      </w:r>
      <w:r w:rsidR="000D054C">
        <w:t>. Każda faza</w:t>
      </w:r>
      <w:r>
        <w:t xml:space="preserve"> projektu związa</w:t>
      </w:r>
      <w:r w:rsidR="000D054C">
        <w:t>na</w:t>
      </w:r>
      <w:r>
        <w:t xml:space="preserve"> </w:t>
      </w:r>
      <w:r w:rsidR="000D054C">
        <w:t>jest</w:t>
      </w:r>
      <w:r w:rsidR="00997B88">
        <w:t xml:space="preserve"> z </w:t>
      </w:r>
      <w:r w:rsidR="000D054C">
        <w:t>produktami</w:t>
      </w:r>
      <w:r>
        <w:t xml:space="preserve"> cząstko</w:t>
      </w:r>
      <w:r w:rsidR="000D054C">
        <w:t>wymi</w:t>
      </w:r>
      <w:r>
        <w:t xml:space="preserve">, </w:t>
      </w:r>
      <w:r w:rsidR="000D054C">
        <w:t>które z</w:t>
      </w:r>
      <w:r w:rsidR="000D054C">
        <w:t>a</w:t>
      </w:r>
      <w:r w:rsidR="000D054C">
        <w:t>kończone są ważnymi punktami decyzyjnymi będącymi podstawą dla następnego etapu pr</w:t>
      </w:r>
      <w:r w:rsidR="000D054C">
        <w:t>o</w:t>
      </w:r>
      <w:r w:rsidR="000D054C">
        <w:t>jektu, tzw. kamieniami milowymi.</w:t>
      </w:r>
      <w:r>
        <w:t xml:space="preserve"> </w:t>
      </w:r>
    </w:p>
    <w:p w:rsidR="0020565A" w:rsidRDefault="0020565A" w:rsidP="0020565A">
      <w:r>
        <w:t>Poprzez wzgląd na różnorodność projektów ustalono ogólny schemat cyklu życia pr</w:t>
      </w:r>
      <w:r>
        <w:t>o</w:t>
      </w:r>
      <w:r>
        <w:t>jektu. Wyrażania się</w:t>
      </w:r>
      <w:r w:rsidR="00997B88">
        <w:t xml:space="preserve"> w </w:t>
      </w:r>
      <w:r>
        <w:t>nim fazę wstępną, fazę pośrednią (jedną bądź więcej)</w:t>
      </w:r>
      <w:r w:rsidR="00997B88">
        <w:t xml:space="preserve"> i </w:t>
      </w:r>
      <w:r>
        <w:t>fazę końcową. Główne elementy zarządzania projektami zawsze są takie same. Te elementy zazwyczaj fun</w:t>
      </w:r>
      <w:r>
        <w:t>k</w:t>
      </w:r>
      <w:r>
        <w:t>cjonują</w:t>
      </w:r>
      <w:r w:rsidR="00997B88">
        <w:t xml:space="preserve"> w </w:t>
      </w:r>
      <w:r>
        <w:t>ramach procesu czteroetapowego, czyli określenie oraz organizowanie projektu, planowanie projektu, realizacja/zarządzanie wykonaniem</w:t>
      </w:r>
      <w:r w:rsidR="0012642F">
        <w:t xml:space="preserve"> projektu, zakończenie projektu</w:t>
      </w:r>
      <w:r>
        <w:rPr>
          <w:rStyle w:val="Odwoanieprzypisudolnego"/>
        </w:rPr>
        <w:footnoteReference w:id="34"/>
      </w:r>
      <w:r w:rsidR="0012642F">
        <w:t>.</w:t>
      </w:r>
      <w:r w:rsidRPr="00297D90">
        <w:t xml:space="preserve"> </w:t>
      </w:r>
      <w:r>
        <w:t>Według R. Wysockiego na model cyklu zarządzania projektem (</w:t>
      </w:r>
      <w:proofErr w:type="spellStart"/>
      <w:r>
        <w:t>PMLC</w:t>
      </w:r>
      <w:proofErr w:type="spellEnd"/>
      <w:r>
        <w:t>) składają się właśnie wcześniej opisane procesu: definiowanie,  planowanie, realizowanie oraz zamknięcie proje</w:t>
      </w:r>
      <w:r>
        <w:t>k</w:t>
      </w:r>
      <w:r>
        <w:t>tu. Na etapie planowania, realizacji</w:t>
      </w:r>
      <w:r w:rsidR="00997B88">
        <w:t xml:space="preserve"> i </w:t>
      </w:r>
      <w:r>
        <w:t>zamknięcia projektu o</w:t>
      </w:r>
      <w:r w:rsidR="0012642F">
        <w:t>dbywają się działania kontrolne</w:t>
      </w:r>
      <w:r>
        <w:rPr>
          <w:rStyle w:val="Odwoanieprzypisudolnego"/>
        </w:rPr>
        <w:footnoteReference w:id="35"/>
      </w:r>
      <w:r w:rsidR="0012642F">
        <w:t>.</w:t>
      </w:r>
      <w:r w:rsidR="000D054C" w:rsidRPr="000D054C">
        <w:t xml:space="preserve"> </w:t>
      </w:r>
      <w:r w:rsidR="000D054C">
        <w:t>Dla poszczególnych faz ustala się cele,</w:t>
      </w:r>
      <w:r w:rsidR="00997B88">
        <w:t xml:space="preserve"> a </w:t>
      </w:r>
      <w:r w:rsidR="000D054C">
        <w:t>niekiedy także limity czasowe.</w:t>
      </w:r>
      <w:r w:rsidR="00BC40AE">
        <w:t xml:space="preserve"> Poniższy rysunek obrazuje cykl życia projektu.</w:t>
      </w:r>
    </w:p>
    <w:p w:rsidR="00FC7891" w:rsidRDefault="004D62F3" w:rsidP="0057555C">
      <w:pPr>
        <w:pStyle w:val="Rysunek"/>
      </w:pPr>
      <w:r>
        <w:rPr>
          <w:noProof/>
          <w:lang w:eastAsia="pl-PL"/>
        </w:rPr>
        <w:lastRenderedPageBreak/>
        <w:drawing>
          <wp:inline distT="0" distB="0" distL="0" distR="0" wp14:anchorId="2B968EED" wp14:editId="49F5EEB1">
            <wp:extent cx="4911887" cy="2518117"/>
            <wp:effectExtent l="0" t="0" r="317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85" t="3800" r="982"/>
                    <a:stretch/>
                  </pic:blipFill>
                  <pic:spPr bwMode="auto">
                    <a:xfrm>
                      <a:off x="0" y="0"/>
                      <a:ext cx="4924124" cy="2524391"/>
                    </a:xfrm>
                    <a:prstGeom prst="rect">
                      <a:avLst/>
                    </a:prstGeom>
                    <a:noFill/>
                    <a:ln>
                      <a:noFill/>
                    </a:ln>
                    <a:extLst>
                      <a:ext uri="{53640926-AAD7-44D8-BBD7-CCE9431645EC}">
                        <a14:shadowObscured xmlns:a14="http://schemas.microsoft.com/office/drawing/2010/main"/>
                      </a:ext>
                    </a:extLst>
                  </pic:spPr>
                </pic:pic>
              </a:graphicData>
            </a:graphic>
          </wp:inline>
        </w:drawing>
      </w:r>
    </w:p>
    <w:p w:rsidR="004D62F3" w:rsidRDefault="004D62F3" w:rsidP="004D62F3">
      <w:pPr>
        <w:pStyle w:val="Nrrys"/>
      </w:pPr>
      <w:bookmarkStart w:id="12" w:name="_Toc54366549"/>
      <w:r>
        <w:t>Rysunek 3. Cykl życia projektu</w:t>
      </w:r>
      <w:bookmarkEnd w:id="12"/>
    </w:p>
    <w:p w:rsidR="00D73B55" w:rsidRDefault="004D62F3" w:rsidP="004D62F3">
      <w:pPr>
        <w:pStyle w:val="rdo"/>
      </w:pPr>
      <w:r>
        <w:t xml:space="preserve">Źródło: Opracowanie własne na podstawie </w:t>
      </w:r>
      <w:r w:rsidRPr="004D62F3">
        <w:t xml:space="preserve">M. Trocki, B. </w:t>
      </w:r>
      <w:proofErr w:type="spellStart"/>
      <w:r w:rsidRPr="004D62F3">
        <w:t>Grucza</w:t>
      </w:r>
      <w:proofErr w:type="spellEnd"/>
      <w:r w:rsidRPr="004D62F3">
        <w:t xml:space="preserve">, K. Ogonek, </w:t>
      </w:r>
      <w:r w:rsidRPr="004D62F3">
        <w:rPr>
          <w:i/>
        </w:rPr>
        <w:t>Zarządzanie projektami</w:t>
      </w:r>
      <w:r>
        <w:t>, PWE, Warszawa 2003, s. 32</w:t>
      </w:r>
      <w:r w:rsidR="005A6D11">
        <w:t>.</w:t>
      </w:r>
    </w:p>
    <w:p w:rsidR="006B3A18" w:rsidRDefault="006B3A18" w:rsidP="006B3A18">
      <w:r>
        <w:t xml:space="preserve">Poniższa tabela przedstawia </w:t>
      </w:r>
      <w:r w:rsidR="00BC40AE">
        <w:t xml:space="preserve">natomiast </w:t>
      </w:r>
      <w:r>
        <w:t>podział projektu na etapy, czyli model faz</w:t>
      </w:r>
      <w:r>
        <w:t>o</w:t>
      </w:r>
      <w:r w:rsidR="0012642F">
        <w:t>wy</w:t>
      </w:r>
      <w:r w:rsidR="000D054C">
        <w:rPr>
          <w:rStyle w:val="Odwoanieprzypisudolnego"/>
        </w:rPr>
        <w:footnoteReference w:id="36"/>
      </w:r>
      <w:r w:rsidR="0012642F">
        <w:t>.</w:t>
      </w:r>
    </w:p>
    <w:p w:rsidR="006B3A18" w:rsidRPr="006B3A18" w:rsidRDefault="006B3A18" w:rsidP="006B3A18">
      <w:pPr>
        <w:pStyle w:val="Nrtabeli"/>
      </w:pPr>
      <w:bookmarkStart w:id="13" w:name="_Toc54366558"/>
      <w:r>
        <w:t>Tabela 2. Model fazowy</w:t>
      </w:r>
      <w:bookmarkEnd w:id="13"/>
    </w:p>
    <w:tbl>
      <w:tblPr>
        <w:tblStyle w:val="Tabela-Siatka"/>
        <w:tblW w:w="9446" w:type="dxa"/>
        <w:tblLook w:val="04A0" w:firstRow="1" w:lastRow="0" w:firstColumn="1" w:lastColumn="0" w:noHBand="0" w:noVBand="1"/>
      </w:tblPr>
      <w:tblGrid>
        <w:gridCol w:w="1668"/>
        <w:gridCol w:w="1984"/>
        <w:gridCol w:w="1985"/>
        <w:gridCol w:w="1842"/>
        <w:gridCol w:w="1967"/>
      </w:tblGrid>
      <w:tr w:rsidR="00894945" w:rsidRPr="00894945" w:rsidTr="00D73B55">
        <w:tc>
          <w:tcPr>
            <w:tcW w:w="1668" w:type="dxa"/>
          </w:tcPr>
          <w:p w:rsidR="00894945" w:rsidRPr="00894945" w:rsidRDefault="00894945" w:rsidP="00894945">
            <w:pPr>
              <w:pStyle w:val="Tretabeli"/>
              <w:rPr>
                <w:b/>
              </w:rPr>
            </w:pPr>
            <w:r w:rsidRPr="00894945">
              <w:rPr>
                <w:b/>
              </w:rPr>
              <w:t>Fazy</w:t>
            </w:r>
          </w:p>
        </w:tc>
        <w:tc>
          <w:tcPr>
            <w:tcW w:w="1984" w:type="dxa"/>
          </w:tcPr>
          <w:p w:rsidR="00894945" w:rsidRPr="00894945" w:rsidRDefault="00894945" w:rsidP="00894945">
            <w:pPr>
              <w:pStyle w:val="Tretabeli"/>
              <w:rPr>
                <w:b/>
              </w:rPr>
            </w:pPr>
            <w:r w:rsidRPr="00894945">
              <w:rPr>
                <w:b/>
              </w:rPr>
              <w:t>Faza definiowania projektu</w:t>
            </w:r>
          </w:p>
        </w:tc>
        <w:tc>
          <w:tcPr>
            <w:tcW w:w="1985" w:type="dxa"/>
          </w:tcPr>
          <w:p w:rsidR="00894945" w:rsidRPr="00894945" w:rsidRDefault="00894945" w:rsidP="00894945">
            <w:pPr>
              <w:pStyle w:val="Tretabeli"/>
              <w:rPr>
                <w:b/>
              </w:rPr>
            </w:pPr>
            <w:r w:rsidRPr="00894945">
              <w:rPr>
                <w:b/>
              </w:rPr>
              <w:t>Faza planowania</w:t>
            </w:r>
            <w:r w:rsidR="00997B88">
              <w:rPr>
                <w:b/>
              </w:rPr>
              <w:t xml:space="preserve"> i </w:t>
            </w:r>
            <w:r w:rsidRPr="00894945">
              <w:rPr>
                <w:b/>
              </w:rPr>
              <w:t>organizowania wykonawstwa pr</w:t>
            </w:r>
            <w:r w:rsidRPr="00894945">
              <w:rPr>
                <w:b/>
              </w:rPr>
              <w:t>o</w:t>
            </w:r>
            <w:r w:rsidRPr="00894945">
              <w:rPr>
                <w:b/>
              </w:rPr>
              <w:t>jektu</w:t>
            </w:r>
          </w:p>
        </w:tc>
        <w:tc>
          <w:tcPr>
            <w:tcW w:w="1842" w:type="dxa"/>
          </w:tcPr>
          <w:p w:rsidR="00894945" w:rsidRPr="00894945" w:rsidRDefault="00894945" w:rsidP="00894945">
            <w:pPr>
              <w:pStyle w:val="Tretabeli"/>
              <w:rPr>
                <w:b/>
              </w:rPr>
            </w:pPr>
            <w:r w:rsidRPr="00894945">
              <w:rPr>
                <w:b/>
              </w:rPr>
              <w:t>Faza wykona</w:t>
            </w:r>
            <w:r w:rsidRPr="00894945">
              <w:rPr>
                <w:b/>
              </w:rPr>
              <w:t>w</w:t>
            </w:r>
            <w:r w:rsidRPr="00894945">
              <w:rPr>
                <w:b/>
              </w:rPr>
              <w:t>stwa projektu</w:t>
            </w:r>
          </w:p>
        </w:tc>
        <w:tc>
          <w:tcPr>
            <w:tcW w:w="1967" w:type="dxa"/>
          </w:tcPr>
          <w:p w:rsidR="00894945" w:rsidRPr="00894945" w:rsidRDefault="00894945" w:rsidP="00894945">
            <w:pPr>
              <w:pStyle w:val="Tretabeli"/>
              <w:rPr>
                <w:b/>
              </w:rPr>
            </w:pPr>
            <w:r w:rsidRPr="00894945">
              <w:rPr>
                <w:b/>
              </w:rPr>
              <w:t>Faza zakończenia projektu</w:t>
            </w:r>
          </w:p>
        </w:tc>
      </w:tr>
      <w:tr w:rsidR="00894945" w:rsidTr="00D73B55">
        <w:tc>
          <w:tcPr>
            <w:tcW w:w="1668" w:type="dxa"/>
          </w:tcPr>
          <w:p w:rsidR="00894945" w:rsidRPr="00894945" w:rsidRDefault="00894945" w:rsidP="00894945">
            <w:pPr>
              <w:pStyle w:val="Tretabeli"/>
              <w:rPr>
                <w:b/>
              </w:rPr>
            </w:pPr>
            <w:r w:rsidRPr="00894945">
              <w:rPr>
                <w:b/>
              </w:rPr>
              <w:t>Charakter dzi</w:t>
            </w:r>
            <w:r w:rsidRPr="00894945">
              <w:rPr>
                <w:b/>
              </w:rPr>
              <w:t>a</w:t>
            </w:r>
            <w:r w:rsidRPr="00894945">
              <w:rPr>
                <w:b/>
              </w:rPr>
              <w:t>łalności</w:t>
            </w:r>
          </w:p>
        </w:tc>
        <w:tc>
          <w:tcPr>
            <w:tcW w:w="1984" w:type="dxa"/>
          </w:tcPr>
          <w:p w:rsidR="00894945" w:rsidRDefault="00D73B55" w:rsidP="00894945">
            <w:pPr>
              <w:pStyle w:val="Tretabeli"/>
            </w:pPr>
            <w:r>
              <w:t>działalność konce</w:t>
            </w:r>
            <w:r>
              <w:t>p</w:t>
            </w:r>
            <w:r>
              <w:t>cyjna</w:t>
            </w:r>
          </w:p>
        </w:tc>
        <w:tc>
          <w:tcPr>
            <w:tcW w:w="1985" w:type="dxa"/>
          </w:tcPr>
          <w:p w:rsidR="00894945" w:rsidRDefault="00D73B55" w:rsidP="00894945">
            <w:pPr>
              <w:pStyle w:val="Tretabeli"/>
            </w:pPr>
            <w:r>
              <w:t>działalność organiz</w:t>
            </w:r>
            <w:r>
              <w:t>a</w:t>
            </w:r>
            <w:r>
              <w:t>cyjna</w:t>
            </w:r>
            <w:r w:rsidR="00997B88">
              <w:t xml:space="preserve"> i </w:t>
            </w:r>
            <w:r>
              <w:t>planistyczna</w:t>
            </w:r>
          </w:p>
        </w:tc>
        <w:tc>
          <w:tcPr>
            <w:tcW w:w="1842" w:type="dxa"/>
          </w:tcPr>
          <w:p w:rsidR="00894945" w:rsidRDefault="00D73B55" w:rsidP="00894945">
            <w:pPr>
              <w:pStyle w:val="Tretabeli"/>
            </w:pPr>
            <w:r>
              <w:t>działalność wyk</w:t>
            </w:r>
            <w:r>
              <w:t>o</w:t>
            </w:r>
            <w:r>
              <w:t>nawcza, kontrolna</w:t>
            </w:r>
            <w:r w:rsidR="00997B88">
              <w:t xml:space="preserve"> i </w:t>
            </w:r>
            <w:r>
              <w:t>koordynacyjna</w:t>
            </w:r>
          </w:p>
        </w:tc>
        <w:tc>
          <w:tcPr>
            <w:tcW w:w="1967" w:type="dxa"/>
          </w:tcPr>
          <w:p w:rsidR="00894945" w:rsidRDefault="00D73B55" w:rsidP="00894945">
            <w:pPr>
              <w:pStyle w:val="Tretabeli"/>
            </w:pPr>
            <w:r>
              <w:t>działalność wdroż</w:t>
            </w:r>
            <w:r>
              <w:t>e</w:t>
            </w:r>
            <w:r>
              <w:t>niowa</w:t>
            </w:r>
            <w:r w:rsidR="00997B88">
              <w:t xml:space="preserve"> i </w:t>
            </w:r>
            <w:r>
              <w:t>sprawozdawcza</w:t>
            </w:r>
          </w:p>
        </w:tc>
      </w:tr>
      <w:tr w:rsidR="00894945" w:rsidTr="00D73B55">
        <w:tc>
          <w:tcPr>
            <w:tcW w:w="1668" w:type="dxa"/>
          </w:tcPr>
          <w:p w:rsidR="00894945" w:rsidRPr="00894945" w:rsidRDefault="00894945" w:rsidP="00894945">
            <w:pPr>
              <w:pStyle w:val="Tretabeli"/>
              <w:rPr>
                <w:b/>
              </w:rPr>
            </w:pPr>
            <w:r w:rsidRPr="00894945">
              <w:rPr>
                <w:b/>
              </w:rPr>
              <w:t>Etapy</w:t>
            </w:r>
          </w:p>
        </w:tc>
        <w:tc>
          <w:tcPr>
            <w:tcW w:w="1984" w:type="dxa"/>
          </w:tcPr>
          <w:p w:rsidR="00894945" w:rsidRDefault="00D73B55" w:rsidP="00D73B55">
            <w:pPr>
              <w:pStyle w:val="Tretabeli"/>
            </w:pPr>
            <w:r>
              <w:t>inicjowanie</w:t>
            </w:r>
            <w:r w:rsidR="00997B88">
              <w:t xml:space="preserve"> i </w:t>
            </w:r>
            <w:r>
              <w:t>definiowanie pr</w:t>
            </w:r>
            <w:r>
              <w:t>o</w:t>
            </w:r>
            <w:r>
              <w:t>jektu, organizowanie zespołu projektowego</w:t>
            </w:r>
          </w:p>
        </w:tc>
        <w:tc>
          <w:tcPr>
            <w:tcW w:w="1985" w:type="dxa"/>
          </w:tcPr>
          <w:p w:rsidR="00894945" w:rsidRDefault="00D73B55" w:rsidP="00D73B55">
            <w:pPr>
              <w:pStyle w:val="Tretabeli"/>
            </w:pPr>
            <w:r>
              <w:t>określanie struktury projektu, planowanie przebiegu</w:t>
            </w:r>
            <w:r w:rsidR="00997B88">
              <w:t xml:space="preserve"> i </w:t>
            </w:r>
            <w:r>
              <w:t>zasobów projektu, organiz</w:t>
            </w:r>
            <w:r>
              <w:t>o</w:t>
            </w:r>
            <w:r>
              <w:t>wanie wykonawstwa projektu</w:t>
            </w:r>
          </w:p>
        </w:tc>
        <w:tc>
          <w:tcPr>
            <w:tcW w:w="1842" w:type="dxa"/>
          </w:tcPr>
          <w:p w:rsidR="00894945" w:rsidRDefault="00D73B55" w:rsidP="00894945">
            <w:pPr>
              <w:pStyle w:val="Tretabeli"/>
            </w:pPr>
            <w:r>
              <w:t>wykonawstwo projektu, kontrola</w:t>
            </w:r>
            <w:r w:rsidR="00997B88">
              <w:t xml:space="preserve"> i </w:t>
            </w:r>
            <w:r>
              <w:t>koordynacja w</w:t>
            </w:r>
            <w:r>
              <w:t>y</w:t>
            </w:r>
            <w:r>
              <w:t>konawstwa projektu</w:t>
            </w:r>
          </w:p>
        </w:tc>
        <w:tc>
          <w:tcPr>
            <w:tcW w:w="1967" w:type="dxa"/>
          </w:tcPr>
          <w:p w:rsidR="00894945" w:rsidRDefault="00D73B55" w:rsidP="00894945">
            <w:pPr>
              <w:pStyle w:val="Tretabeli"/>
            </w:pPr>
            <w:r>
              <w:t>zamknięcie projektu</w:t>
            </w:r>
          </w:p>
        </w:tc>
      </w:tr>
      <w:tr w:rsidR="00894945" w:rsidTr="00D73B55">
        <w:tc>
          <w:tcPr>
            <w:tcW w:w="1668" w:type="dxa"/>
          </w:tcPr>
          <w:p w:rsidR="00894945" w:rsidRPr="00894945" w:rsidRDefault="00894945" w:rsidP="00894945">
            <w:pPr>
              <w:pStyle w:val="Tretabeli"/>
              <w:rPr>
                <w:b/>
              </w:rPr>
            </w:pPr>
            <w:r w:rsidRPr="00894945">
              <w:rPr>
                <w:b/>
              </w:rPr>
              <w:t>Koszty, nakłady</w:t>
            </w:r>
          </w:p>
        </w:tc>
        <w:tc>
          <w:tcPr>
            <w:tcW w:w="1984" w:type="dxa"/>
          </w:tcPr>
          <w:p w:rsidR="00894945" w:rsidRDefault="00D73B55" w:rsidP="00894945">
            <w:pPr>
              <w:pStyle w:val="Tretabeli"/>
            </w:pPr>
            <w:r>
              <w:t>niewielkie, wolno rosnące</w:t>
            </w:r>
          </w:p>
        </w:tc>
        <w:tc>
          <w:tcPr>
            <w:tcW w:w="1985" w:type="dxa"/>
          </w:tcPr>
          <w:p w:rsidR="00894945" w:rsidRDefault="00D73B55" w:rsidP="00894945">
            <w:pPr>
              <w:pStyle w:val="Tretabeli"/>
            </w:pPr>
            <w:r>
              <w:t>średnie, rosnące</w:t>
            </w:r>
          </w:p>
        </w:tc>
        <w:tc>
          <w:tcPr>
            <w:tcW w:w="1842" w:type="dxa"/>
          </w:tcPr>
          <w:p w:rsidR="00894945" w:rsidRDefault="00D73B55" w:rsidP="00894945">
            <w:pPr>
              <w:pStyle w:val="Tretabeli"/>
            </w:pPr>
            <w:r>
              <w:t>wysokie, rosnące do maksymalnego poziomu</w:t>
            </w:r>
          </w:p>
        </w:tc>
        <w:tc>
          <w:tcPr>
            <w:tcW w:w="1967" w:type="dxa"/>
          </w:tcPr>
          <w:p w:rsidR="00894945" w:rsidRDefault="00D73B55" w:rsidP="00894945">
            <w:pPr>
              <w:pStyle w:val="Tretabeli"/>
            </w:pPr>
            <w:r>
              <w:t>średnie, spadające</w:t>
            </w:r>
          </w:p>
        </w:tc>
      </w:tr>
      <w:tr w:rsidR="00894945" w:rsidTr="00D73B55">
        <w:tc>
          <w:tcPr>
            <w:tcW w:w="1668" w:type="dxa"/>
          </w:tcPr>
          <w:p w:rsidR="00894945" w:rsidRPr="00894945" w:rsidRDefault="00894945" w:rsidP="00894945">
            <w:pPr>
              <w:pStyle w:val="Tretabeli"/>
              <w:rPr>
                <w:b/>
              </w:rPr>
            </w:pPr>
            <w:r w:rsidRPr="00894945">
              <w:rPr>
                <w:b/>
              </w:rPr>
              <w:t>Uczestnicy</w:t>
            </w:r>
          </w:p>
        </w:tc>
        <w:tc>
          <w:tcPr>
            <w:tcW w:w="1984" w:type="dxa"/>
          </w:tcPr>
          <w:p w:rsidR="00894945" w:rsidRDefault="00D73B55" w:rsidP="00D73B55">
            <w:pPr>
              <w:pStyle w:val="Tretabeli"/>
            </w:pPr>
            <w:r>
              <w:t>zleceniodawca, ki</w:t>
            </w:r>
            <w:r>
              <w:t>e</w:t>
            </w:r>
            <w:r>
              <w:t>rownictwo przedsi</w:t>
            </w:r>
            <w:r>
              <w:t>ę</w:t>
            </w:r>
            <w:r>
              <w:t>biorstwa, specjaliści odpowiedzialni za projekt</w:t>
            </w:r>
          </w:p>
        </w:tc>
        <w:tc>
          <w:tcPr>
            <w:tcW w:w="1985" w:type="dxa"/>
          </w:tcPr>
          <w:p w:rsidR="00894945" w:rsidRDefault="00D73B55" w:rsidP="00894945">
            <w:pPr>
              <w:pStyle w:val="Tretabeli"/>
            </w:pPr>
            <w:r>
              <w:t>zespół projektowy, kierownictwo jedn</w:t>
            </w:r>
            <w:r>
              <w:t>o</w:t>
            </w:r>
            <w:r>
              <w:t>stek wykonawczych</w:t>
            </w:r>
          </w:p>
        </w:tc>
        <w:tc>
          <w:tcPr>
            <w:tcW w:w="1842" w:type="dxa"/>
          </w:tcPr>
          <w:p w:rsidR="00894945" w:rsidRDefault="00D73B55" w:rsidP="00894945">
            <w:pPr>
              <w:pStyle w:val="Tretabeli"/>
            </w:pPr>
            <w:r>
              <w:t>jednostki wyk</w:t>
            </w:r>
            <w:r>
              <w:t>o</w:t>
            </w:r>
            <w:r>
              <w:t>nawcze, zespół projektowy</w:t>
            </w:r>
          </w:p>
        </w:tc>
        <w:tc>
          <w:tcPr>
            <w:tcW w:w="1967" w:type="dxa"/>
          </w:tcPr>
          <w:p w:rsidR="00894945" w:rsidRDefault="00D73B55" w:rsidP="00894945">
            <w:pPr>
              <w:pStyle w:val="Tretabeli"/>
            </w:pPr>
            <w:r>
              <w:t>jednostki wykona</w:t>
            </w:r>
            <w:r>
              <w:t>w</w:t>
            </w:r>
            <w:r>
              <w:t>cze, zespół projekt</w:t>
            </w:r>
            <w:r>
              <w:t>o</w:t>
            </w:r>
            <w:r>
              <w:t>wy, kierownictwo przedsiębiorstwa, zleceniodawca</w:t>
            </w:r>
          </w:p>
        </w:tc>
      </w:tr>
    </w:tbl>
    <w:p w:rsidR="005C25D0" w:rsidRDefault="005C25D0" w:rsidP="00F7137C"/>
    <w:p w:rsidR="00F7137C" w:rsidRDefault="00F7137C" w:rsidP="00F7137C">
      <w:r>
        <w:t>Inicjacja</w:t>
      </w:r>
      <w:r w:rsidR="00806CA3">
        <w:t>, czy też inaczej definiowanie</w:t>
      </w:r>
      <w:r w:rsidRPr="00F7137C">
        <w:t xml:space="preserve"> jest </w:t>
      </w:r>
      <w:r>
        <w:t>p</w:t>
      </w:r>
      <w:r w:rsidRPr="00F7137C">
        <w:t xml:space="preserve">ierwszym etapem </w:t>
      </w:r>
      <w:r>
        <w:t>projektu.</w:t>
      </w:r>
      <w:r w:rsidRPr="00F7137C">
        <w:t xml:space="preserve"> </w:t>
      </w:r>
      <w:r w:rsidR="00806CA3">
        <w:t>M</w:t>
      </w:r>
      <w:r w:rsidRPr="00F7137C">
        <w:t>a charakter koncepcyj</w:t>
      </w:r>
      <w:r>
        <w:t>ny</w:t>
      </w:r>
      <w:r w:rsidR="00997B88">
        <w:t xml:space="preserve"> i </w:t>
      </w:r>
      <w:r>
        <w:t>j</w:t>
      </w:r>
      <w:r w:rsidRPr="00F7137C">
        <w:t>est bardzo ważne</w:t>
      </w:r>
      <w:r w:rsidR="00997B88">
        <w:t xml:space="preserve"> w </w:t>
      </w:r>
      <w:r>
        <w:t>etapach</w:t>
      </w:r>
      <w:r w:rsidRPr="00F7137C">
        <w:t xml:space="preserve"> późniejszych. Na etapie </w:t>
      </w:r>
      <w:r>
        <w:t xml:space="preserve">definiowania </w:t>
      </w:r>
      <w:r w:rsidRPr="00F7137C">
        <w:t>należy</w:t>
      </w:r>
      <w:r>
        <w:t>:</w:t>
      </w:r>
      <w:r w:rsidRPr="00F7137C">
        <w:t xml:space="preserve"> </w:t>
      </w:r>
    </w:p>
    <w:p w:rsidR="00F7137C" w:rsidRDefault="00F7137C" w:rsidP="00F7137C">
      <w:pPr>
        <w:pStyle w:val="Wypunktowanie"/>
      </w:pPr>
      <w:r>
        <w:t>zdefiniować główną ideę projektu</w:t>
      </w:r>
      <w:r w:rsidR="00997B88">
        <w:t xml:space="preserve"> i </w:t>
      </w:r>
      <w:r>
        <w:t>określić pożądany efekt,</w:t>
      </w:r>
    </w:p>
    <w:p w:rsidR="00F7137C" w:rsidRDefault="00F7137C" w:rsidP="00F7137C">
      <w:pPr>
        <w:pStyle w:val="Wypunktowanie"/>
      </w:pPr>
      <w:r>
        <w:lastRenderedPageBreak/>
        <w:t>dokonać analizy możliwych do wystąpienia problemów,</w:t>
      </w:r>
    </w:p>
    <w:p w:rsidR="00F7137C" w:rsidRDefault="00F7137C" w:rsidP="00F7137C">
      <w:pPr>
        <w:pStyle w:val="Wypunktowanie"/>
      </w:pPr>
      <w:r>
        <w:t>przeprowadzić rozeznania</w:t>
      </w:r>
      <w:r w:rsidR="00997B88">
        <w:t xml:space="preserve"> w </w:t>
      </w:r>
      <w:r>
        <w:t>zakresie</w:t>
      </w:r>
      <w:r w:rsidR="007213E6">
        <w:t>:</w:t>
      </w:r>
      <w:r>
        <w:t xml:space="preserve"> </w:t>
      </w:r>
      <w:r w:rsidR="007213E6">
        <w:t>identyfikacji klienta</w:t>
      </w:r>
      <w:r w:rsidR="00997B88">
        <w:t xml:space="preserve"> i </w:t>
      </w:r>
      <w:r w:rsidR="007213E6">
        <w:t>jego oczekiwań, podo</w:t>
      </w:r>
      <w:r w:rsidR="007213E6">
        <w:t>b</w:t>
      </w:r>
      <w:r w:rsidR="007213E6">
        <w:t>nych rozwiązań na świecie oraz</w:t>
      </w:r>
      <w:r>
        <w:t xml:space="preserve"> </w:t>
      </w:r>
      <w:r w:rsidR="007213E6">
        <w:t>e</w:t>
      </w:r>
      <w:r>
        <w:t>fektów końcowych dla wszystkich inte</w:t>
      </w:r>
      <w:r w:rsidR="007213E6">
        <w:t>resariuszy,</w:t>
      </w:r>
    </w:p>
    <w:p w:rsidR="00F7137C" w:rsidRDefault="007213E6" w:rsidP="00F7137C">
      <w:pPr>
        <w:pStyle w:val="Wypunktowanie"/>
      </w:pPr>
      <w:r>
        <w:t>określić strukturę zarządzania projektem, wybrać kierownika projektu oraz członków zespołu projektowego,</w:t>
      </w:r>
    </w:p>
    <w:p w:rsidR="00F7137C" w:rsidRDefault="007213E6" w:rsidP="00F7137C">
      <w:pPr>
        <w:pStyle w:val="Wypunktowanie"/>
      </w:pPr>
      <w:r>
        <w:t>dokonać</w:t>
      </w:r>
      <w:r w:rsidR="00F7137C">
        <w:t xml:space="preserve"> analizy </w:t>
      </w:r>
      <w:r>
        <w:t xml:space="preserve">wykonalności projektu czyli </w:t>
      </w:r>
      <w:r w:rsidR="00F7137C">
        <w:t xml:space="preserve">możliwości realizacyjnych </w:t>
      </w:r>
      <w:r>
        <w:t>koncepcji</w:t>
      </w:r>
      <w:r w:rsidR="00F7137C">
        <w:t>,</w:t>
      </w:r>
    </w:p>
    <w:p w:rsidR="00F7137C" w:rsidRDefault="007213E6" w:rsidP="00F7137C">
      <w:pPr>
        <w:pStyle w:val="Wypunktowanie"/>
      </w:pPr>
      <w:r>
        <w:t>wstępnie oszacować koszty,</w:t>
      </w:r>
    </w:p>
    <w:p w:rsidR="00F7137C" w:rsidRDefault="007213E6" w:rsidP="00F7137C">
      <w:pPr>
        <w:pStyle w:val="Wypunktowanie"/>
      </w:pPr>
      <w:r>
        <w:t>wstępnie sporządzić harmonogram,</w:t>
      </w:r>
    </w:p>
    <w:p w:rsidR="00F7137C" w:rsidRDefault="007213E6" w:rsidP="00F7137C">
      <w:pPr>
        <w:pStyle w:val="Wypunktowanie"/>
      </w:pPr>
      <w:r>
        <w:t>zaplanować</w:t>
      </w:r>
      <w:r w:rsidR="00F7137C">
        <w:t xml:space="preserve"> </w:t>
      </w:r>
      <w:r>
        <w:t>parametry jakości, kosztów</w:t>
      </w:r>
      <w:r w:rsidR="00997B88">
        <w:t xml:space="preserve"> i </w:t>
      </w:r>
      <w:r>
        <w:t>czasu,</w:t>
      </w:r>
    </w:p>
    <w:p w:rsidR="00F7137C" w:rsidRPr="00F7137C" w:rsidRDefault="007213E6" w:rsidP="00F7137C">
      <w:pPr>
        <w:pStyle w:val="Wypunktowanie"/>
      </w:pPr>
      <w:r>
        <w:t>przygotować analizę</w:t>
      </w:r>
      <w:r w:rsidR="00F7137C">
        <w:t xml:space="preserve"> oto</w:t>
      </w:r>
      <w:r w:rsidR="0012642F">
        <w:t xml:space="preserve">czenia projektu np. metodą </w:t>
      </w:r>
      <w:proofErr w:type="spellStart"/>
      <w:r w:rsidR="0012642F">
        <w:t>SWOT</w:t>
      </w:r>
      <w:proofErr w:type="spellEnd"/>
      <w:r>
        <w:rPr>
          <w:rStyle w:val="Odwoanieprzypisudolnego"/>
        </w:rPr>
        <w:footnoteReference w:id="37"/>
      </w:r>
      <w:r w:rsidR="0012642F">
        <w:t>.</w:t>
      </w:r>
    </w:p>
    <w:p w:rsidR="002A6173" w:rsidRDefault="00DA78BB" w:rsidP="002D7A1C">
      <w:pPr>
        <w:ind w:firstLine="708"/>
      </w:pPr>
      <w:r>
        <w:t>Jak wspomniano wcześniej</w:t>
      </w:r>
      <w:r w:rsidR="00997B88">
        <w:t xml:space="preserve"> w </w:t>
      </w:r>
      <w:r w:rsidR="002D7A1C">
        <w:t>pierwszej fazie cyklu życia projektu należy określić c</w:t>
      </w:r>
      <w:r w:rsidR="002D7A1C">
        <w:t>e</w:t>
      </w:r>
      <w:r w:rsidR="002D7A1C">
        <w:t xml:space="preserve">le. </w:t>
      </w:r>
      <w:r w:rsidR="004E7D25">
        <w:t xml:space="preserve">Celami projektu są jego spodziewane efekty końcowe. </w:t>
      </w:r>
      <w:r w:rsidR="00806CA3">
        <w:t>Osiągnięte</w:t>
      </w:r>
      <w:r w:rsidR="004E7D25">
        <w:t xml:space="preserve"> są one przy projekcie zakończonym</w:t>
      </w:r>
      <w:r w:rsidR="00997B88">
        <w:t xml:space="preserve"> z </w:t>
      </w:r>
      <w:r w:rsidR="004E7D25">
        <w:t>sukcesem, czyli</w:t>
      </w:r>
      <w:r w:rsidR="00997B88">
        <w:t xml:space="preserve"> w </w:t>
      </w:r>
      <w:r w:rsidR="004E7D25">
        <w:t>ustalonym terminie, bez przekraczania budżetu oraz</w:t>
      </w:r>
      <w:r w:rsidR="00997B88">
        <w:t xml:space="preserve"> z </w:t>
      </w:r>
      <w:r w:rsidR="004E7D25">
        <w:t>zachowaniem określonej jakości.</w:t>
      </w:r>
      <w:r w:rsidR="002A6173" w:rsidRPr="002A6173">
        <w:t xml:space="preserve"> </w:t>
      </w:r>
      <w:r w:rsidR="002A6173">
        <w:t>R. Jones</w:t>
      </w:r>
      <w:r w:rsidR="00997B88">
        <w:t xml:space="preserve"> w </w:t>
      </w:r>
      <w:r w:rsidR="002A6173">
        <w:t>swojej książce napisał, że realizacja projektu bez jasno określonych celów jest czymś</w:t>
      </w:r>
      <w:r w:rsidR="00997B88">
        <w:t xml:space="preserve"> w </w:t>
      </w:r>
      <w:r w:rsidR="002A6173">
        <w:t>rodzaju prowadzenia samochodu</w:t>
      </w:r>
      <w:r w:rsidR="00997B88">
        <w:t xml:space="preserve"> z </w:t>
      </w:r>
      <w:r w:rsidR="002A6173">
        <w:t>zawiązanymi oczami. Być może kierowcy uda się dotrzeć na miejsce docelowe, ale na pewno będzie temu towarzyszyć ból oraz liczne ofiary</w:t>
      </w:r>
      <w:r w:rsidR="00997B88">
        <w:t xml:space="preserve"> w </w:t>
      </w:r>
      <w:r w:rsidR="0012642F">
        <w:t>ludziach”</w:t>
      </w:r>
      <w:r w:rsidR="002A6173">
        <w:rPr>
          <w:rStyle w:val="Odwoanieprzypisudolnego"/>
        </w:rPr>
        <w:footnoteReference w:id="38"/>
      </w:r>
      <w:r w:rsidR="0012642F">
        <w:t>.</w:t>
      </w:r>
    </w:p>
    <w:p w:rsidR="004E7D25" w:rsidRDefault="004E7D25" w:rsidP="002A6173">
      <w:pPr>
        <w:ind w:firstLine="0"/>
      </w:pPr>
      <w:r>
        <w:t xml:space="preserve">Cele </w:t>
      </w:r>
      <w:r w:rsidR="007E787B">
        <w:t>powinny spełniać</w:t>
      </w:r>
      <w:r w:rsidR="0012642F">
        <w:t xml:space="preserve"> pięć podstawowych funkcji</w:t>
      </w:r>
      <w:r w:rsidR="00E77648">
        <w:rPr>
          <w:rStyle w:val="Odwoanieprzypisudolnego"/>
        </w:rPr>
        <w:footnoteReference w:id="39"/>
      </w:r>
      <w:r w:rsidR="0012642F">
        <w:t>:</w:t>
      </w:r>
    </w:p>
    <w:p w:rsidR="004E7D25" w:rsidRDefault="004E7D25" w:rsidP="00967688">
      <w:pPr>
        <w:pStyle w:val="Wypunktowanie"/>
        <w:numPr>
          <w:ilvl w:val="0"/>
          <w:numId w:val="8"/>
        </w:numPr>
      </w:pPr>
      <w:r>
        <w:t xml:space="preserve">sterująca – </w:t>
      </w:r>
      <w:r w:rsidR="007E787B">
        <w:t>cele mają za zadanie wyznaczać</w:t>
      </w:r>
      <w:r>
        <w:t xml:space="preserve"> pożądany rezultat projektu,</w:t>
      </w:r>
    </w:p>
    <w:p w:rsidR="004E7D25" w:rsidRDefault="004E7D25" w:rsidP="00967688">
      <w:pPr>
        <w:pStyle w:val="Wypunktowanie"/>
        <w:numPr>
          <w:ilvl w:val="0"/>
          <w:numId w:val="8"/>
        </w:numPr>
      </w:pPr>
      <w:r>
        <w:t>ukierunkowująca – cele</w:t>
      </w:r>
      <w:r w:rsidR="007E787B">
        <w:t xml:space="preserve"> powinny</w:t>
      </w:r>
      <w:r>
        <w:t xml:space="preserve"> </w:t>
      </w:r>
      <w:r w:rsidR="007E787B">
        <w:t>definiować</w:t>
      </w:r>
      <w:r>
        <w:t xml:space="preserve"> kamienie milowe </w:t>
      </w:r>
      <w:r w:rsidR="007E787B">
        <w:t>oraz</w:t>
      </w:r>
      <w:r>
        <w:t xml:space="preserve"> punkt końcowy projektu,</w:t>
      </w:r>
    </w:p>
    <w:p w:rsidR="004E7D25" w:rsidRDefault="004E7D25" w:rsidP="00967688">
      <w:pPr>
        <w:pStyle w:val="Wypunktowanie"/>
        <w:numPr>
          <w:ilvl w:val="0"/>
          <w:numId w:val="8"/>
        </w:numPr>
      </w:pPr>
      <w:r>
        <w:t>koordynacyjna – cele</w:t>
      </w:r>
      <w:r w:rsidR="007E787B">
        <w:t xml:space="preserve"> mają</w:t>
      </w:r>
      <w:r>
        <w:t xml:space="preserve"> </w:t>
      </w:r>
      <w:r w:rsidR="007E787B">
        <w:t xml:space="preserve">usprawniać komunikację </w:t>
      </w:r>
      <w:r>
        <w:t>między interesariuszami,</w:t>
      </w:r>
    </w:p>
    <w:p w:rsidR="004E7D25" w:rsidRDefault="004E7D25" w:rsidP="00967688">
      <w:pPr>
        <w:pStyle w:val="Wypunktowanie"/>
        <w:numPr>
          <w:ilvl w:val="0"/>
          <w:numId w:val="8"/>
        </w:numPr>
      </w:pPr>
      <w:r>
        <w:t xml:space="preserve">monitorująca – cele </w:t>
      </w:r>
      <w:r w:rsidR="007E787B">
        <w:t>powinny pozwalać</w:t>
      </w:r>
      <w:r>
        <w:t xml:space="preserve"> stwierdzić czy </w:t>
      </w:r>
      <w:r w:rsidR="007E787B">
        <w:t>dany etap</w:t>
      </w:r>
      <w:r>
        <w:t xml:space="preserve"> projektu zo</w:t>
      </w:r>
      <w:r w:rsidR="007E787B">
        <w:t xml:space="preserve">stał już </w:t>
      </w:r>
      <w:r>
        <w:t>ukończo</w:t>
      </w:r>
      <w:r w:rsidR="007E787B">
        <w:t>ny</w:t>
      </w:r>
      <w:r>
        <w:t>,</w:t>
      </w:r>
    </w:p>
    <w:p w:rsidR="004E7D25" w:rsidRDefault="004E7D25" w:rsidP="00967688">
      <w:pPr>
        <w:pStyle w:val="Wypunktowanie"/>
        <w:numPr>
          <w:ilvl w:val="0"/>
          <w:numId w:val="8"/>
        </w:numPr>
      </w:pPr>
      <w:r>
        <w:t xml:space="preserve">konsolidacyjna – cele </w:t>
      </w:r>
      <w:r w:rsidR="007E787B">
        <w:t>mają skupiać</w:t>
      </w:r>
      <w:r>
        <w:t xml:space="preserve"> zespół wokół siebie.</w:t>
      </w:r>
    </w:p>
    <w:p w:rsidR="004E7D25" w:rsidRDefault="004E7D25" w:rsidP="002A6173">
      <w:pPr>
        <w:ind w:firstLine="0"/>
      </w:pPr>
      <w:r>
        <w:t xml:space="preserve">Cele projektu powinny </w:t>
      </w:r>
      <w:r w:rsidR="002A6173">
        <w:t>także posiadać cechy</w:t>
      </w:r>
      <w:r>
        <w:t xml:space="preserve"> </w:t>
      </w:r>
      <w:r w:rsidR="00962B7B">
        <w:t>zgodne</w:t>
      </w:r>
      <w:r w:rsidR="00997B88">
        <w:t xml:space="preserve"> z </w:t>
      </w:r>
      <w:r w:rsidR="00962B7B">
        <w:t xml:space="preserve">metodą </w:t>
      </w:r>
      <w:r w:rsidR="0012642F">
        <w:t>SMART</w:t>
      </w:r>
      <w:r w:rsidR="002A6173">
        <w:rPr>
          <w:rStyle w:val="Odwoanieprzypisudolnego"/>
        </w:rPr>
        <w:footnoteReference w:id="40"/>
      </w:r>
      <w:r w:rsidR="0012642F">
        <w:t>:</w:t>
      </w:r>
    </w:p>
    <w:p w:rsidR="004E7D25" w:rsidRDefault="00CE5F74" w:rsidP="00967688">
      <w:pPr>
        <w:pStyle w:val="Wypunktowanie"/>
        <w:numPr>
          <w:ilvl w:val="0"/>
          <w:numId w:val="9"/>
        </w:numPr>
      </w:pPr>
      <w:proofErr w:type="spellStart"/>
      <w:r>
        <w:t>s</w:t>
      </w:r>
      <w:r w:rsidR="004E7D25">
        <w:t>pecific</w:t>
      </w:r>
      <w:proofErr w:type="spellEnd"/>
      <w:r w:rsidR="004E7D25">
        <w:t xml:space="preserve"> (</w:t>
      </w:r>
      <w:r w:rsidR="00962B7B">
        <w:t>proste</w:t>
      </w:r>
      <w:r w:rsidR="004E7D25">
        <w:t xml:space="preserve">, </w:t>
      </w:r>
      <w:r w:rsidR="00962B7B">
        <w:t>jasne, zrozumiałe</w:t>
      </w:r>
      <w:r w:rsidR="004E7D25">
        <w:t xml:space="preserve">) – cele są jasno </w:t>
      </w:r>
      <w:r w:rsidR="00962B7B">
        <w:t>sprecyzowane</w:t>
      </w:r>
      <w:r w:rsidR="004E7D25">
        <w:t xml:space="preserve"> </w:t>
      </w:r>
      <w:r w:rsidR="00962B7B">
        <w:t>oraz</w:t>
      </w:r>
      <w:r w:rsidR="004E7D25">
        <w:t xml:space="preserve"> znane są met</w:t>
      </w:r>
      <w:r w:rsidR="004E7D25">
        <w:t>o</w:t>
      </w:r>
      <w:r w:rsidR="004E7D25">
        <w:t xml:space="preserve">dy </w:t>
      </w:r>
      <w:r>
        <w:t>ich osiągnięcia</w:t>
      </w:r>
      <w:r w:rsidR="004E7D25">
        <w:t>,</w:t>
      </w:r>
    </w:p>
    <w:p w:rsidR="004E7D25" w:rsidRDefault="00CE5F74" w:rsidP="00967688">
      <w:pPr>
        <w:pStyle w:val="Wypunktowanie"/>
        <w:numPr>
          <w:ilvl w:val="0"/>
          <w:numId w:val="9"/>
        </w:numPr>
      </w:pPr>
      <w:proofErr w:type="spellStart"/>
      <w:r>
        <w:lastRenderedPageBreak/>
        <w:t>measurable</w:t>
      </w:r>
      <w:proofErr w:type="spellEnd"/>
      <w:r>
        <w:t xml:space="preserve"> (mierzalne</w:t>
      </w:r>
      <w:r w:rsidR="004E7D25">
        <w:t>) –</w:t>
      </w:r>
      <w:r>
        <w:t xml:space="preserve"> </w:t>
      </w:r>
      <w:r w:rsidR="004E7D25">
        <w:t xml:space="preserve">możliwe </w:t>
      </w:r>
      <w:r>
        <w:t xml:space="preserve">jest </w:t>
      </w:r>
      <w:r w:rsidR="004E7D25">
        <w:t>wy</w:t>
      </w:r>
      <w:r>
        <w:t xml:space="preserve">znaczenie mierzalnych wskaźników celów, które będą informować </w:t>
      </w:r>
      <w:r w:rsidR="004E7D25">
        <w:t>kie</w:t>
      </w:r>
      <w:r>
        <w:t>dy zostaną one osiągnięte</w:t>
      </w:r>
      <w:r w:rsidR="004E7D25">
        <w:t>,</w:t>
      </w:r>
    </w:p>
    <w:p w:rsidR="004E7D25" w:rsidRDefault="00CE5F74" w:rsidP="00967688">
      <w:pPr>
        <w:pStyle w:val="Wypunktowanie"/>
        <w:numPr>
          <w:ilvl w:val="0"/>
          <w:numId w:val="9"/>
        </w:numPr>
      </w:pPr>
      <w:proofErr w:type="spellStart"/>
      <w:r>
        <w:t>achievable</w:t>
      </w:r>
      <w:proofErr w:type="spellEnd"/>
      <w:r>
        <w:t xml:space="preserve"> (osiągalne</w:t>
      </w:r>
      <w:r w:rsidR="004E7D25">
        <w:t xml:space="preserve">) – </w:t>
      </w:r>
      <w:r>
        <w:t xml:space="preserve">cele są </w:t>
      </w:r>
      <w:r w:rsidR="004E7D25">
        <w:t>możl</w:t>
      </w:r>
      <w:r>
        <w:t>iwe</w:t>
      </w:r>
      <w:r w:rsidR="004E7D25">
        <w:t xml:space="preserve"> do osiągnięcia </w:t>
      </w:r>
      <w:r>
        <w:t>za pomocą</w:t>
      </w:r>
      <w:r w:rsidR="004E7D25">
        <w:t xml:space="preserve"> posiadanych zas</w:t>
      </w:r>
      <w:r w:rsidR="004E7D25">
        <w:t>o</w:t>
      </w:r>
      <w:r w:rsidR="004E7D25">
        <w:t>bów,</w:t>
      </w:r>
    </w:p>
    <w:p w:rsidR="004E7D25" w:rsidRDefault="00CE5F74" w:rsidP="00967688">
      <w:pPr>
        <w:pStyle w:val="Wypunktowanie"/>
        <w:numPr>
          <w:ilvl w:val="0"/>
          <w:numId w:val="9"/>
        </w:numPr>
      </w:pPr>
      <w:proofErr w:type="spellStart"/>
      <w:r>
        <w:t>realistic</w:t>
      </w:r>
      <w:proofErr w:type="spellEnd"/>
      <w:r>
        <w:t xml:space="preserve"> (realne</w:t>
      </w:r>
      <w:r w:rsidR="004E7D25">
        <w:t>),</w:t>
      </w:r>
    </w:p>
    <w:p w:rsidR="004E7D25" w:rsidRDefault="00CE5F74" w:rsidP="00967688">
      <w:pPr>
        <w:pStyle w:val="Wypunktowanie"/>
        <w:numPr>
          <w:ilvl w:val="0"/>
          <w:numId w:val="9"/>
        </w:numPr>
      </w:pPr>
      <w:proofErr w:type="spellStart"/>
      <w:r>
        <w:t>time-framed</w:t>
      </w:r>
      <w:proofErr w:type="spellEnd"/>
      <w:r>
        <w:t xml:space="preserve"> – cele są osadzone</w:t>
      </w:r>
      <w:r w:rsidR="00997B88">
        <w:t xml:space="preserve"> w </w:t>
      </w:r>
      <w:r>
        <w:t>czasie, mają</w:t>
      </w:r>
      <w:r w:rsidR="004E7D25">
        <w:t xml:space="preserve"> termin wyko</w:t>
      </w:r>
      <w:r w:rsidR="0012642F">
        <w:t>nania</w:t>
      </w:r>
      <w:r w:rsidR="002A6173">
        <w:rPr>
          <w:rStyle w:val="Odwoanieprzypisudolnego"/>
        </w:rPr>
        <w:footnoteReference w:id="41"/>
      </w:r>
      <w:r w:rsidR="0012642F">
        <w:t>.</w:t>
      </w:r>
    </w:p>
    <w:p w:rsidR="004C5ECA" w:rsidRDefault="004E7D25" w:rsidP="004C5ECA">
      <w:pPr>
        <w:ind w:firstLine="0"/>
      </w:pPr>
      <w:r>
        <w:t xml:space="preserve">Podział celów </w:t>
      </w:r>
      <w:r w:rsidR="00CE5F74">
        <w:t>projektu</w:t>
      </w:r>
      <w:r>
        <w:t xml:space="preserve"> </w:t>
      </w:r>
      <w:r w:rsidR="004C5ECA">
        <w:t xml:space="preserve">zazwyczaj odbywa się </w:t>
      </w:r>
      <w:r>
        <w:t xml:space="preserve">na kilku poziomach. Cele wyższego rzędu </w:t>
      </w:r>
      <w:r w:rsidR="004C5ECA">
        <w:t>dzi</w:t>
      </w:r>
      <w:r w:rsidR="004C5ECA">
        <w:t>e</w:t>
      </w:r>
      <w:r w:rsidR="004C5ECA">
        <w:t xml:space="preserve">li się </w:t>
      </w:r>
      <w:r>
        <w:t xml:space="preserve">na kilka </w:t>
      </w:r>
      <w:r w:rsidR="0012642F">
        <w:t>innych celów niższego rzędu</w:t>
      </w:r>
      <w:r w:rsidR="004C5ECA">
        <w:rPr>
          <w:rStyle w:val="Odwoanieprzypisudolnego"/>
        </w:rPr>
        <w:footnoteReference w:id="42"/>
      </w:r>
      <w:r w:rsidR="0012642F">
        <w:t>.</w:t>
      </w:r>
      <w:r w:rsidR="004C5ECA">
        <w:t xml:space="preserve"> Przykłady hierarchii celów: </w:t>
      </w:r>
    </w:p>
    <w:p w:rsidR="004E7D25" w:rsidRDefault="004C5ECA" w:rsidP="00967688">
      <w:pPr>
        <w:pStyle w:val="Wypunktowanie"/>
        <w:numPr>
          <w:ilvl w:val="0"/>
          <w:numId w:val="10"/>
        </w:numPr>
      </w:pPr>
      <w:r>
        <w:t>c</w:t>
      </w:r>
      <w:r w:rsidR="004E7D25">
        <w:t>el główny</w:t>
      </w:r>
      <w:r>
        <w:t xml:space="preserve"> -&gt; c</w:t>
      </w:r>
      <w:r w:rsidR="004E7D25">
        <w:t>ele I-go rzędu (strategiczne)</w:t>
      </w:r>
      <w:r>
        <w:t xml:space="preserve"> -&gt; c</w:t>
      </w:r>
      <w:r w:rsidR="004E7D25">
        <w:t>ele II-go rzędu (taktyczne)</w:t>
      </w:r>
      <w:r>
        <w:t xml:space="preserve"> -&gt; c</w:t>
      </w:r>
      <w:r w:rsidR="004E7D25">
        <w:t>ele III-go rzędu (operacyjne)</w:t>
      </w:r>
      <w:r>
        <w:t xml:space="preserve"> </w:t>
      </w:r>
    </w:p>
    <w:p w:rsidR="004E7D25" w:rsidRDefault="004C5ECA" w:rsidP="00967688">
      <w:pPr>
        <w:pStyle w:val="Wypunktowanie"/>
        <w:numPr>
          <w:ilvl w:val="0"/>
          <w:numId w:val="10"/>
        </w:numPr>
      </w:pPr>
      <w:r>
        <w:t>c</w:t>
      </w:r>
      <w:r w:rsidR="004E7D25">
        <w:t>ele, które muszą być</w:t>
      </w:r>
      <w:r>
        <w:t xml:space="preserve"> -&gt; c</w:t>
      </w:r>
      <w:r w:rsidR="004E7D25">
        <w:t>ele, które powinny być</w:t>
      </w:r>
      <w:r>
        <w:t xml:space="preserve"> -&gt; c</w:t>
      </w:r>
      <w:r w:rsidR="004E7D25">
        <w:t>ele, które mogą być</w:t>
      </w:r>
      <w:r>
        <w:t xml:space="preserve"> -&gt; n</w:t>
      </w:r>
      <w:r w:rsidR="004E7D25">
        <w:t>ie cele</w:t>
      </w:r>
    </w:p>
    <w:p w:rsidR="004E7D25" w:rsidRDefault="004C5ECA" w:rsidP="00967688">
      <w:pPr>
        <w:pStyle w:val="Wypunktowanie"/>
        <w:numPr>
          <w:ilvl w:val="0"/>
          <w:numId w:val="10"/>
        </w:numPr>
      </w:pPr>
      <w:r>
        <w:t>c</w:t>
      </w:r>
      <w:r w:rsidR="004E7D25">
        <w:t>el główny</w:t>
      </w:r>
      <w:r>
        <w:t xml:space="preserve"> -&gt; c</w:t>
      </w:r>
      <w:r w:rsidR="004E7D25">
        <w:t>ele produktowe (wraz</w:t>
      </w:r>
      <w:r w:rsidR="00997B88">
        <w:t xml:space="preserve"> z </w:t>
      </w:r>
      <w:r w:rsidR="004E7D25">
        <w:t>nadaniem im priorytetów)</w:t>
      </w:r>
      <w:r>
        <w:t>.</w:t>
      </w:r>
    </w:p>
    <w:p w:rsidR="00C73B9D" w:rsidRDefault="002D7A1C" w:rsidP="00BA2B09">
      <w:r>
        <w:t>Kolejnym etapem jest przegląd środowiska wewnętrznego</w:t>
      </w:r>
      <w:r w:rsidR="00997B88">
        <w:t xml:space="preserve"> i </w:t>
      </w:r>
      <w:r>
        <w:t>zewnętrznego, czyli anal</w:t>
      </w:r>
      <w:r>
        <w:t>i</w:t>
      </w:r>
      <w:r>
        <w:t xml:space="preserve">za interesariuszy projektu. </w:t>
      </w:r>
      <w:r w:rsidR="006B3D10">
        <w:t>Pojęcie interesariuszy zostało zdefiniowane</w:t>
      </w:r>
      <w:r w:rsidR="00BA2B09" w:rsidRPr="00BA2B09">
        <w:t xml:space="preserve"> R.</w:t>
      </w:r>
      <w:r w:rsidR="004C5F9A">
        <w:t xml:space="preserve"> </w:t>
      </w:r>
      <w:r w:rsidR="00BA2B09" w:rsidRPr="00BA2B09">
        <w:t>E. Freeman</w:t>
      </w:r>
      <w:r w:rsidR="00BA2B09">
        <w:t>a</w:t>
      </w:r>
      <w:r w:rsidR="00997B88">
        <w:t xml:space="preserve"> w </w:t>
      </w:r>
      <w:r w:rsidR="00BA2B09">
        <w:t xml:space="preserve">latach 80-tych, jako </w:t>
      </w:r>
      <w:r w:rsidR="006B3D10">
        <w:t>każda grupa bądź jednostka, na którą przedsiębiorstwo wpływa bądź która wywiera wpływ na ociągnię</w:t>
      </w:r>
      <w:r w:rsidR="0012642F">
        <w:t>cie celów tego przedsiębiorstwa</w:t>
      </w:r>
      <w:r w:rsidR="006B3D10">
        <w:rPr>
          <w:rStyle w:val="Odwoanieprzypisudolnego"/>
        </w:rPr>
        <w:footnoteReference w:id="43"/>
      </w:r>
      <w:r w:rsidR="0012642F">
        <w:t>.</w:t>
      </w:r>
      <w:r w:rsidR="006B3D10">
        <w:t xml:space="preserve"> Interesariuszy określa się także jako instytucje oraz organizacje, które mają swoją stawkę</w:t>
      </w:r>
      <w:r w:rsidR="00997B88">
        <w:t xml:space="preserve"> w </w:t>
      </w:r>
      <w:r w:rsidR="006B3D10">
        <w:t>działaniu, czyli</w:t>
      </w:r>
      <w:r w:rsidR="00997B88">
        <w:t xml:space="preserve"> w </w:t>
      </w:r>
      <w:r w:rsidR="006B3D10">
        <w:t>decyzjach</w:t>
      </w:r>
      <w:r w:rsidR="00997B88">
        <w:t xml:space="preserve"> i </w:t>
      </w:r>
      <w:r w:rsidR="006B3D10">
        <w:t>efektach organizacji</w:t>
      </w:r>
      <w:r w:rsidR="00997B88">
        <w:t xml:space="preserve"> i </w:t>
      </w:r>
      <w:r w:rsidR="006B3D10">
        <w:t>mogą wywrzeć efekty</w:t>
      </w:r>
      <w:r w:rsidR="0012642F">
        <w:t>wną presję na przedsiębiorstwie</w:t>
      </w:r>
      <w:r w:rsidR="006B3D10">
        <w:rPr>
          <w:rStyle w:val="Odwoanieprzypisudolnego"/>
        </w:rPr>
        <w:footnoteReference w:id="44"/>
      </w:r>
      <w:r w:rsidR="0012642F">
        <w:t>.</w:t>
      </w:r>
      <w:r w:rsidR="006B3D10">
        <w:t xml:space="preserve"> </w:t>
      </w:r>
      <w:r w:rsidR="00640F14">
        <w:t>Interesariuszy postrzega się</w:t>
      </w:r>
      <w:r w:rsidR="009D120D">
        <w:t xml:space="preserve"> jako </w:t>
      </w:r>
      <w:r w:rsidR="00640F14">
        <w:t xml:space="preserve">bardzo </w:t>
      </w:r>
      <w:r w:rsidR="009D120D">
        <w:t xml:space="preserve">ważny czynnik </w:t>
      </w:r>
      <w:r w:rsidR="00640F14">
        <w:t>dla</w:t>
      </w:r>
      <w:r w:rsidR="009D120D">
        <w:t xml:space="preserve"> sukcesu projek</w:t>
      </w:r>
      <w:r w:rsidR="00640F14">
        <w:t>tu</w:t>
      </w:r>
      <w:r w:rsidR="00640F14">
        <w:rPr>
          <w:rStyle w:val="Odwoanieprzypisudolnego"/>
        </w:rPr>
        <w:footnoteReference w:id="45"/>
      </w:r>
      <w:r w:rsidR="0012642F">
        <w:t>.</w:t>
      </w:r>
      <w:r w:rsidR="009D120D">
        <w:t xml:space="preserve"> E. </w:t>
      </w:r>
      <w:proofErr w:type="spellStart"/>
      <w:r w:rsidR="009D120D">
        <w:t>Verzuch</w:t>
      </w:r>
      <w:proofErr w:type="spellEnd"/>
      <w:r w:rsidR="00997B88">
        <w:t xml:space="preserve"> w </w:t>
      </w:r>
      <w:r w:rsidR="00D742AB">
        <w:t>swojej publikacji</w:t>
      </w:r>
      <w:r w:rsidR="009D120D">
        <w:t xml:space="preserve"> </w:t>
      </w:r>
      <w:r w:rsidR="00D742AB">
        <w:t>porównuje rolę</w:t>
      </w:r>
      <w:r w:rsidR="00997B88">
        <w:t xml:space="preserve"> i </w:t>
      </w:r>
      <w:r w:rsidR="00D742AB">
        <w:t>znaczenie interesariuszy</w:t>
      </w:r>
      <w:r w:rsidR="009D120D">
        <w:t xml:space="preserve"> do funkcji, jaką spełnia serce</w:t>
      </w:r>
      <w:r w:rsidR="00D742AB">
        <w:t>. Opisuje, że interesariusze są sercem sukcesu projektu</w:t>
      </w:r>
      <w:r w:rsidR="00640F14">
        <w:rPr>
          <w:rStyle w:val="Odwoanieprzypisudolnego"/>
        </w:rPr>
        <w:footnoteReference w:id="46"/>
      </w:r>
      <w:r w:rsidR="0012642F">
        <w:t>.</w:t>
      </w:r>
      <w:r w:rsidR="009D120D">
        <w:t xml:space="preserve"> </w:t>
      </w:r>
      <w:r w:rsidR="00D742AB">
        <w:t xml:space="preserve">Nie oznacza to nic innego jak </w:t>
      </w:r>
      <w:r w:rsidR="009D120D">
        <w:t xml:space="preserve">to, że </w:t>
      </w:r>
      <w:r w:rsidR="00D742AB">
        <w:t xml:space="preserve">już </w:t>
      </w:r>
      <w:r w:rsidR="009D120D">
        <w:t xml:space="preserve">na etapie inicjowania projektu </w:t>
      </w:r>
      <w:r w:rsidR="00D742AB">
        <w:t>trzeba</w:t>
      </w:r>
      <w:r w:rsidR="009D120D">
        <w:t xml:space="preserve"> </w:t>
      </w:r>
      <w:r w:rsidR="00D742AB">
        <w:t>skrupulatnie</w:t>
      </w:r>
      <w:r w:rsidR="009D120D">
        <w:t xml:space="preserve"> rozpoznać </w:t>
      </w:r>
      <w:r w:rsidR="00D742AB">
        <w:t>oraz</w:t>
      </w:r>
      <w:r w:rsidR="009D120D">
        <w:t xml:space="preserve"> przeanalizować potrz</w:t>
      </w:r>
      <w:r w:rsidR="009D120D">
        <w:t>e</w:t>
      </w:r>
      <w:r w:rsidR="009D120D">
        <w:t>by</w:t>
      </w:r>
      <w:r w:rsidR="00997B88">
        <w:t xml:space="preserve"> i </w:t>
      </w:r>
      <w:r w:rsidR="009D120D">
        <w:t>oczekiwania</w:t>
      </w:r>
      <w:r w:rsidR="00D742AB">
        <w:t xml:space="preserve"> dla</w:t>
      </w:r>
      <w:r w:rsidR="009D120D">
        <w:t xml:space="preserve"> wszystkich intere</w:t>
      </w:r>
      <w:r w:rsidR="00D742AB">
        <w:t>sariuszy po to, aby</w:t>
      </w:r>
      <w:r w:rsidR="009D120D">
        <w:t xml:space="preserve"> zwiększyć szanse na sukces proje</w:t>
      </w:r>
      <w:r w:rsidR="009D120D">
        <w:t>k</w:t>
      </w:r>
      <w:r w:rsidR="00D742AB">
        <w:t>tu</w:t>
      </w:r>
      <w:r w:rsidR="009D120D">
        <w:t xml:space="preserve">. Pierwszym </w:t>
      </w:r>
      <w:r w:rsidR="00D742AB">
        <w:t>krokiem</w:t>
      </w:r>
      <w:r w:rsidR="009D120D">
        <w:t xml:space="preserve"> jest identyfikacja grup interesariuszy dla projek</w:t>
      </w:r>
      <w:r w:rsidR="0012642F">
        <w:t>tu</w:t>
      </w:r>
      <w:r w:rsidR="00C73610">
        <w:rPr>
          <w:rStyle w:val="Odwoanieprzypisudolnego"/>
        </w:rPr>
        <w:footnoteReference w:id="47"/>
      </w:r>
      <w:r w:rsidR="0012642F">
        <w:t xml:space="preserve">. </w:t>
      </w:r>
      <w:r w:rsidR="00C73610">
        <w:t>K</w:t>
      </w:r>
      <w:r w:rsidR="00D742AB">
        <w:t>olejnym</w:t>
      </w:r>
      <w:r w:rsidR="00C73610">
        <w:t xml:space="preserve"> kr</w:t>
      </w:r>
      <w:r w:rsidR="00C73610">
        <w:t>o</w:t>
      </w:r>
      <w:r w:rsidR="00C73610">
        <w:t>kiem</w:t>
      </w:r>
      <w:r w:rsidR="009D120D">
        <w:t xml:space="preserve"> </w:t>
      </w:r>
      <w:r w:rsidR="00C73610">
        <w:t xml:space="preserve">jest </w:t>
      </w:r>
      <w:r w:rsidR="00C73610" w:rsidRPr="00640F14">
        <w:t>szczegóło</w:t>
      </w:r>
      <w:r w:rsidR="00C73610">
        <w:t>wa</w:t>
      </w:r>
      <w:r w:rsidR="00C73610" w:rsidRPr="00640F14">
        <w:t xml:space="preserve"> ana</w:t>
      </w:r>
      <w:r w:rsidR="00C73610">
        <w:t>liza</w:t>
      </w:r>
      <w:r w:rsidR="00C73610" w:rsidRPr="00640F14">
        <w:t xml:space="preserve"> </w:t>
      </w:r>
      <w:r w:rsidR="00C73610">
        <w:t xml:space="preserve">każdej grupa interesariuszy projektu </w:t>
      </w:r>
      <w:r w:rsidR="00C73610" w:rsidRPr="00640F14">
        <w:t>(wewnętrznych</w:t>
      </w:r>
      <w:r w:rsidR="00997B88">
        <w:t xml:space="preserve"> </w:t>
      </w:r>
      <w:r w:rsidR="00997B88">
        <w:lastRenderedPageBreak/>
        <w:t>i </w:t>
      </w:r>
      <w:r w:rsidR="00C73610" w:rsidRPr="00640F14">
        <w:t>zewnętrz</w:t>
      </w:r>
      <w:r w:rsidR="00C73610">
        <w:t>nych): ich roli</w:t>
      </w:r>
      <w:r w:rsidR="00C73610" w:rsidRPr="00640F14">
        <w:t>, wpływ</w:t>
      </w:r>
      <w:r w:rsidR="00C73610">
        <w:t>u, siły</w:t>
      </w:r>
      <w:r w:rsidR="00C73610" w:rsidRPr="00640F14">
        <w:t xml:space="preserve"> oddziaływa</w:t>
      </w:r>
      <w:r w:rsidR="00C73610">
        <w:t>nia, ich</w:t>
      </w:r>
      <w:r w:rsidR="00C73610" w:rsidRPr="00640F14">
        <w:t xml:space="preserve"> zaintereso</w:t>
      </w:r>
      <w:r w:rsidR="00C73610">
        <w:t>wań oraz celów</w:t>
      </w:r>
      <w:r w:rsidR="00C73610">
        <w:rPr>
          <w:rStyle w:val="Odwoanieprzypisudolnego"/>
        </w:rPr>
        <w:footnoteReference w:id="48"/>
      </w:r>
      <w:r w:rsidR="0012642F">
        <w:t>.</w:t>
      </w:r>
      <w:r w:rsidR="009D120D">
        <w:t xml:space="preserve"> </w:t>
      </w:r>
      <w:r w:rsidR="00C73610">
        <w:t>Warto zwrócić uwagę także na</w:t>
      </w:r>
      <w:r w:rsidR="00640F14">
        <w:t xml:space="preserve"> wzajemne powiązania </w:t>
      </w:r>
      <w:r w:rsidR="00C73610">
        <w:t>oraz</w:t>
      </w:r>
      <w:r w:rsidR="00640F14">
        <w:t xml:space="preserve"> zależności </w:t>
      </w:r>
      <w:r w:rsidR="00C73610">
        <w:t>między</w:t>
      </w:r>
      <w:r w:rsidR="00640F14">
        <w:t xml:space="preserve"> </w:t>
      </w:r>
      <w:r w:rsidR="00C73610">
        <w:t>grupami interesari</w:t>
      </w:r>
      <w:r w:rsidR="00C73610">
        <w:t>u</w:t>
      </w:r>
      <w:r w:rsidR="00C73610">
        <w:t>szy</w:t>
      </w:r>
      <w:r w:rsidR="00640F14">
        <w:t>,</w:t>
      </w:r>
      <w:r w:rsidR="00997B88">
        <w:t xml:space="preserve"> a </w:t>
      </w:r>
      <w:r w:rsidR="00C73610">
        <w:t>także</w:t>
      </w:r>
      <w:r w:rsidR="00640F14">
        <w:t xml:space="preserve"> interakcje interesariuszy wewnętrznych</w:t>
      </w:r>
      <w:r w:rsidR="00997B88">
        <w:t xml:space="preserve"> i </w:t>
      </w:r>
      <w:r w:rsidR="00640F14">
        <w:t xml:space="preserve">zewnętrznych. </w:t>
      </w:r>
      <w:r w:rsidR="00C73610">
        <w:t>Analiza oraz r</w:t>
      </w:r>
      <w:r w:rsidR="00640F14">
        <w:t>ozpozna</w:t>
      </w:r>
      <w:r w:rsidR="00C73610">
        <w:t xml:space="preserve">nie </w:t>
      </w:r>
      <w:r w:rsidR="00640F14">
        <w:t xml:space="preserve">potrzeb interesariuszy projektu jest </w:t>
      </w:r>
      <w:r w:rsidR="00C73610">
        <w:t>fundamentem</w:t>
      </w:r>
      <w:r w:rsidR="00640F14">
        <w:t xml:space="preserve"> do </w:t>
      </w:r>
      <w:r w:rsidR="00C73610">
        <w:t>formułowania</w:t>
      </w:r>
      <w:r w:rsidR="00640F14">
        <w:t xml:space="preserve"> ogólnej wizji projektu. Jak pod</w:t>
      </w:r>
      <w:r w:rsidR="00C73610">
        <w:t xml:space="preserve">kreśla R. </w:t>
      </w:r>
      <w:proofErr w:type="spellStart"/>
      <w:r w:rsidR="00C73610">
        <w:t>Kliem</w:t>
      </w:r>
      <w:proofErr w:type="spellEnd"/>
      <w:r>
        <w:t>,</w:t>
      </w:r>
      <w:r w:rsidR="00C73610">
        <w:t xml:space="preserve"> </w:t>
      </w:r>
      <w:r>
        <w:t>p</w:t>
      </w:r>
      <w:r w:rsidR="00640F14">
        <w:t>rawidłowo zdefiniowana wizja projektu ma zasadnicze znaczenie dla pozyskania akceptacji</w:t>
      </w:r>
      <w:r w:rsidR="00997B88">
        <w:t xml:space="preserve"> i </w:t>
      </w:r>
      <w:r w:rsidR="00640F14">
        <w:t>przychy</w:t>
      </w:r>
      <w:r w:rsidR="0012642F">
        <w:t>lności ze strony interesariuszy</w:t>
      </w:r>
      <w:r w:rsidR="00C73610">
        <w:rPr>
          <w:rStyle w:val="Odwoanieprzypisudolnego"/>
        </w:rPr>
        <w:footnoteReference w:id="49"/>
      </w:r>
      <w:r w:rsidR="0012642F">
        <w:t>.</w:t>
      </w:r>
    </w:p>
    <w:p w:rsidR="00392D7A" w:rsidRDefault="00392D7A" w:rsidP="00640F14">
      <w:r>
        <w:t>Do głównych interesariuszy</w:t>
      </w:r>
      <w:r w:rsidR="00997B88">
        <w:t xml:space="preserve"> w </w:t>
      </w:r>
      <w:r>
        <w:t>projekcie zaliczają się:</w:t>
      </w:r>
    </w:p>
    <w:p w:rsidR="00392D7A" w:rsidRDefault="00392D7A" w:rsidP="00967688">
      <w:pPr>
        <w:pStyle w:val="Wypunktowanie"/>
        <w:numPr>
          <w:ilvl w:val="0"/>
          <w:numId w:val="11"/>
        </w:numPr>
      </w:pPr>
      <w:r>
        <w:t>kierownicy projektu, które są osobami dowiedzionymi za realizację projektu,</w:t>
      </w:r>
    </w:p>
    <w:p w:rsidR="00392D7A" w:rsidRDefault="00392D7A" w:rsidP="00967688">
      <w:pPr>
        <w:pStyle w:val="Wypunktowanie"/>
        <w:numPr>
          <w:ilvl w:val="0"/>
          <w:numId w:val="11"/>
        </w:numPr>
      </w:pPr>
      <w:r>
        <w:t>zespół projektowy,</w:t>
      </w:r>
      <w:r w:rsidR="00997B88">
        <w:t xml:space="preserve"> w </w:t>
      </w:r>
      <w:r>
        <w:t>którego skład wchodzą osoby bezpośrednio podlegające ki</w:t>
      </w:r>
      <w:r>
        <w:t>e</w:t>
      </w:r>
      <w:r>
        <w:t>rownikowi projektu,</w:t>
      </w:r>
    </w:p>
    <w:p w:rsidR="00392D7A" w:rsidRDefault="00392D7A" w:rsidP="00967688">
      <w:pPr>
        <w:pStyle w:val="Wypunktowanie"/>
        <w:numPr>
          <w:ilvl w:val="0"/>
          <w:numId w:val="11"/>
        </w:numPr>
      </w:pPr>
      <w:r>
        <w:t>kierownicy funkcyjni, którymi są kierownicy innych działów danego przedsiębio</w:t>
      </w:r>
      <w:r>
        <w:t>r</w:t>
      </w:r>
      <w:r>
        <w:t>stwa,</w:t>
      </w:r>
    </w:p>
    <w:p w:rsidR="00392D7A" w:rsidRDefault="00392D7A" w:rsidP="00967688">
      <w:pPr>
        <w:pStyle w:val="Wypunktowanie"/>
        <w:numPr>
          <w:ilvl w:val="0"/>
          <w:numId w:val="11"/>
        </w:numPr>
      </w:pPr>
      <w:r>
        <w:t>sponsorzy projektu, którymi są osoby, bądź grupy osób które finansują realizację pr</w:t>
      </w:r>
      <w:r>
        <w:t>o</w:t>
      </w:r>
      <w:r>
        <w:t>jektu,</w:t>
      </w:r>
    </w:p>
    <w:p w:rsidR="00392D7A" w:rsidRDefault="00392D7A" w:rsidP="00967688">
      <w:pPr>
        <w:pStyle w:val="Wypunktowanie"/>
        <w:numPr>
          <w:ilvl w:val="0"/>
          <w:numId w:val="11"/>
        </w:numPr>
      </w:pPr>
      <w:r>
        <w:t>związki zawodowe, które zajmują się</w:t>
      </w:r>
      <w:r w:rsidR="00997B88">
        <w:t xml:space="preserve"> w </w:t>
      </w:r>
      <w:r>
        <w:t>sprawami personalnymi</w:t>
      </w:r>
      <w:r w:rsidR="00997B88">
        <w:t xml:space="preserve"> w </w:t>
      </w:r>
      <w:r>
        <w:t>przedsiębiorstwie,</w:t>
      </w:r>
    </w:p>
    <w:p w:rsidR="00392D7A" w:rsidRDefault="00392D7A" w:rsidP="00967688">
      <w:pPr>
        <w:pStyle w:val="Wypunktowanie"/>
        <w:numPr>
          <w:ilvl w:val="0"/>
          <w:numId w:val="11"/>
        </w:numPr>
      </w:pPr>
      <w:r>
        <w:t>klienci, których rola polega</w:t>
      </w:r>
      <w:r w:rsidR="00A87F9C">
        <w:t xml:space="preserve"> zazwyczaj</w:t>
      </w:r>
      <w:r>
        <w:t xml:space="preserve"> na wymianie środków pieniężnych</w:t>
      </w:r>
      <w:r w:rsidR="00A87F9C">
        <w:t xml:space="preserve"> na usługi bądź wyroby organizacji. Są nimi osoby fizyczne, przedsiębiorstwa, dystrybutorzy, szkoły czy nawet szpitale,</w:t>
      </w:r>
    </w:p>
    <w:p w:rsidR="00A87F9C" w:rsidRDefault="00A87F9C" w:rsidP="00967688">
      <w:pPr>
        <w:pStyle w:val="Wypunktowanie"/>
        <w:numPr>
          <w:ilvl w:val="0"/>
          <w:numId w:val="11"/>
        </w:numPr>
      </w:pPr>
      <w:r>
        <w:t>grupy szczególnych interesów, czyli grupy szerzące poglądy na temat konkretnego z</w:t>
      </w:r>
      <w:r>
        <w:t>a</w:t>
      </w:r>
      <w:r>
        <w:t>gadnienia, wyrażające opinie na dany temat,</w:t>
      </w:r>
    </w:p>
    <w:p w:rsidR="00A87F9C" w:rsidRDefault="00A87F9C" w:rsidP="00967688">
      <w:pPr>
        <w:pStyle w:val="Wypunktowanie"/>
        <w:numPr>
          <w:ilvl w:val="0"/>
          <w:numId w:val="11"/>
        </w:numPr>
      </w:pPr>
      <w:r>
        <w:t>udziałowcy, którzy mają wpływ na przedsiębiorstwo poprzez prawo do głosowania. Czerpią oni dochody ze swoich akcji,</w:t>
      </w:r>
    </w:p>
    <w:p w:rsidR="00A87F9C" w:rsidRDefault="00A87F9C" w:rsidP="00967688">
      <w:pPr>
        <w:pStyle w:val="Wypunktowanie"/>
        <w:numPr>
          <w:ilvl w:val="0"/>
          <w:numId w:val="11"/>
        </w:numPr>
      </w:pPr>
      <w:r>
        <w:t xml:space="preserve">rząd, </w:t>
      </w:r>
    </w:p>
    <w:p w:rsidR="00A87F9C" w:rsidRDefault="00A87F9C" w:rsidP="00967688">
      <w:pPr>
        <w:pStyle w:val="Wypunktowanie"/>
        <w:numPr>
          <w:ilvl w:val="0"/>
          <w:numId w:val="11"/>
        </w:numPr>
      </w:pPr>
      <w:r>
        <w:t>dostawcy, którzy dostarczają przedsiębiorstwu materiały, surowce bądź inne usługi,</w:t>
      </w:r>
    </w:p>
    <w:p w:rsidR="00A87F9C" w:rsidRDefault="00A87F9C" w:rsidP="00967688">
      <w:pPr>
        <w:pStyle w:val="Wypunktowanie"/>
        <w:numPr>
          <w:ilvl w:val="0"/>
          <w:numId w:val="11"/>
        </w:numPr>
      </w:pPr>
      <w:r>
        <w:t>media, które umożliwiają kontakt pomiędzy zewnętrznymi oraz wewnętrznymi po</w:t>
      </w:r>
      <w:r>
        <w:t>d</w:t>
      </w:r>
      <w:r>
        <w:t>miotami rynku, rozpowszechniają informacje</w:t>
      </w:r>
      <w:r w:rsidR="00997B88">
        <w:t xml:space="preserve"> o </w:t>
      </w:r>
      <w:r>
        <w:t>działaniach przedsiębiorstwa, jak ró</w:t>
      </w:r>
      <w:r>
        <w:t>w</w:t>
      </w:r>
      <w:r>
        <w:t>nież</w:t>
      </w:r>
      <w:r w:rsidR="00997B88">
        <w:t xml:space="preserve"> o </w:t>
      </w:r>
      <w:r>
        <w:t>realizacji projektu.</w:t>
      </w:r>
    </w:p>
    <w:p w:rsidR="00BC40AE" w:rsidRDefault="00BC40AE" w:rsidP="00BC40AE">
      <w:pPr>
        <w:pStyle w:val="Wypunktowanie"/>
        <w:numPr>
          <w:ilvl w:val="0"/>
          <w:numId w:val="0"/>
        </w:numPr>
      </w:pPr>
      <w:r>
        <w:t>Poniższy rysunek przedstawia macierz interesariuszy projektu.</w:t>
      </w:r>
    </w:p>
    <w:p w:rsidR="0057555C" w:rsidRDefault="0057555C" w:rsidP="0057555C">
      <w:pPr>
        <w:pStyle w:val="Rysunek"/>
      </w:pPr>
      <w:r>
        <w:rPr>
          <w:noProof/>
          <w:lang w:eastAsia="pl-PL"/>
        </w:rPr>
        <w:lastRenderedPageBreak/>
        <w:drawing>
          <wp:inline distT="0" distB="0" distL="0" distR="0" wp14:anchorId="7AD2D8E9" wp14:editId="05D84FF8">
            <wp:extent cx="2254250" cy="238184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163" r="832"/>
                    <a:stretch/>
                  </pic:blipFill>
                  <pic:spPr bwMode="auto">
                    <a:xfrm>
                      <a:off x="0" y="0"/>
                      <a:ext cx="2254898" cy="2382533"/>
                    </a:xfrm>
                    <a:prstGeom prst="rect">
                      <a:avLst/>
                    </a:prstGeom>
                    <a:noFill/>
                    <a:ln>
                      <a:noFill/>
                    </a:ln>
                    <a:extLst>
                      <a:ext uri="{53640926-AAD7-44D8-BBD7-CCE9431645EC}">
                        <a14:shadowObscured xmlns:a14="http://schemas.microsoft.com/office/drawing/2010/main"/>
                      </a:ext>
                    </a:extLst>
                  </pic:spPr>
                </pic:pic>
              </a:graphicData>
            </a:graphic>
          </wp:inline>
        </w:drawing>
      </w:r>
    </w:p>
    <w:p w:rsidR="0057555C" w:rsidRDefault="0057555C" w:rsidP="0057555C">
      <w:pPr>
        <w:pStyle w:val="Nrrys"/>
      </w:pPr>
      <w:bookmarkStart w:id="14" w:name="_Toc54366550"/>
      <w:r>
        <w:t>Rysunek 4. Macierz wpływu</w:t>
      </w:r>
      <w:r w:rsidR="00997B88">
        <w:t xml:space="preserve"> i </w:t>
      </w:r>
      <w:r>
        <w:t>nastawienia interesariuszy do projektu</w:t>
      </w:r>
      <w:bookmarkEnd w:id="14"/>
    </w:p>
    <w:p w:rsidR="0057555C" w:rsidRDefault="0057555C" w:rsidP="0057555C">
      <w:pPr>
        <w:pStyle w:val="rdo"/>
      </w:pPr>
      <w:r>
        <w:t xml:space="preserve">Źródło: Opracowanie własne. </w:t>
      </w:r>
    </w:p>
    <w:p w:rsidR="00A30402" w:rsidRDefault="00A30402" w:rsidP="002D7A1C">
      <w:pPr>
        <w:ind w:firstLine="0"/>
      </w:pPr>
      <w:r>
        <w:t>Analiza interesariuszy powinna dać informacje</w:t>
      </w:r>
      <w:r w:rsidR="00997B88">
        <w:t xml:space="preserve"> o </w:t>
      </w:r>
      <w:r>
        <w:t>tym kto ma wpływ na projekt, jak go p</w:t>
      </w:r>
      <w:r>
        <w:t>o</w:t>
      </w:r>
      <w:r>
        <w:t>strzega, jakie są relacje</w:t>
      </w:r>
      <w:r w:rsidR="00997B88">
        <w:t xml:space="preserve"> z </w:t>
      </w:r>
      <w:r>
        <w:t>nimi, jak mogą pomóc lub przeszkodzić</w:t>
      </w:r>
      <w:r w:rsidR="00997B88">
        <w:t xml:space="preserve"> i </w:t>
      </w:r>
      <w:r>
        <w:t>jak można na nich wpł</w:t>
      </w:r>
      <w:r>
        <w:t>y</w:t>
      </w:r>
      <w:r>
        <w:t>wać. Kierownik projektu ma dostęp do różnych strategii, przy pomocy których po uprzedniej analizie może wpływać na środowisko proj</w:t>
      </w:r>
      <w:r w:rsidR="0012642F">
        <w:t>ektu. Tymi strategiami są m.in.</w:t>
      </w:r>
      <w:r>
        <w:rPr>
          <w:rStyle w:val="Odwoanieprzypisudolnego"/>
        </w:rPr>
        <w:footnoteReference w:id="50"/>
      </w:r>
      <w:r w:rsidR="0012642F">
        <w:t>:</w:t>
      </w:r>
    </w:p>
    <w:p w:rsidR="00A30402" w:rsidRDefault="00A30402" w:rsidP="00967688">
      <w:pPr>
        <w:pStyle w:val="Wypunktowanie"/>
        <w:numPr>
          <w:ilvl w:val="0"/>
          <w:numId w:val="12"/>
        </w:numPr>
      </w:pPr>
      <w:r>
        <w:t>strategia partycypacyjna, która polega na aktywnym zaangażowaniu interesariuszy</w:t>
      </w:r>
      <w:r w:rsidR="00997B88">
        <w:t xml:space="preserve"> w </w:t>
      </w:r>
      <w:r>
        <w:t>projekt</w:t>
      </w:r>
      <w:r w:rsidR="00997B88">
        <w:t xml:space="preserve"> i </w:t>
      </w:r>
      <w:r>
        <w:t>robienie</w:t>
      </w:r>
      <w:r w:rsidR="00997B88">
        <w:t xml:space="preserve"> z </w:t>
      </w:r>
      <w:r>
        <w:t>nich partnerów projektu. Partycypacja polega na aktywnym i</w:t>
      </w:r>
      <w:r>
        <w:t>n</w:t>
      </w:r>
      <w:r>
        <w:t>formowaniu</w:t>
      </w:r>
      <w:r w:rsidR="00997B88">
        <w:t xml:space="preserve"> o </w:t>
      </w:r>
      <w:r>
        <w:t>projekcie bez wcześniejszego żądania informacji</w:t>
      </w:r>
      <w:r w:rsidR="00997B88">
        <w:t xml:space="preserve"> o </w:t>
      </w:r>
      <w:r>
        <w:t>nim,</w:t>
      </w:r>
    </w:p>
    <w:p w:rsidR="00A30402" w:rsidRDefault="00A30402" w:rsidP="00967688">
      <w:pPr>
        <w:pStyle w:val="Wypunktowanie"/>
        <w:numPr>
          <w:ilvl w:val="0"/>
          <w:numId w:val="12"/>
        </w:numPr>
      </w:pPr>
      <w:r>
        <w:t>strategia represyjna, polega na wpływaniu</w:t>
      </w:r>
      <w:r w:rsidR="00997B88">
        <w:t xml:space="preserve"> i </w:t>
      </w:r>
      <w:r>
        <w:t>kontrolowaniu środowiska projektu. Są to polecenia oraz instrukcje, selektywna informacja</w:t>
      </w:r>
      <w:r w:rsidR="00997B88">
        <w:t xml:space="preserve"> i </w:t>
      </w:r>
      <w:r>
        <w:t>widoczny udział</w:t>
      </w:r>
      <w:r w:rsidR="00997B88">
        <w:t xml:space="preserve"> w </w:t>
      </w:r>
      <w:r>
        <w:t>projekcie,</w:t>
      </w:r>
    </w:p>
    <w:p w:rsidR="00A30402" w:rsidRDefault="00A30402" w:rsidP="00967688">
      <w:pPr>
        <w:pStyle w:val="Wypunktowanie"/>
        <w:numPr>
          <w:ilvl w:val="0"/>
          <w:numId w:val="12"/>
        </w:numPr>
      </w:pPr>
      <w:r>
        <w:t>dialektyczna, czyli rozwiązywanie konfliktu poprzez bezpośrednią dyskusję, negocj</w:t>
      </w:r>
      <w:r>
        <w:t>a</w:t>
      </w:r>
      <w:r>
        <w:t>cje, mediacje czy arbitraż.</w:t>
      </w:r>
    </w:p>
    <w:p w:rsidR="00A82B59" w:rsidRDefault="00A82B59" w:rsidP="00A82B59">
      <w:r>
        <w:t>Gdy już znany jest cel projektu, termin jego wykonania, zakres</w:t>
      </w:r>
      <w:r w:rsidR="00997B88">
        <w:t xml:space="preserve"> i </w:t>
      </w:r>
      <w:r>
        <w:t>wymagania wstępne należy rozpocząć organizowanie zespołu projektowego, jak również opracować tzw. plan komunikacji, który opisywać będzie ścieżki przepływu informacji</w:t>
      </w:r>
      <w:r w:rsidR="00997B88">
        <w:t xml:space="preserve"> w </w:t>
      </w:r>
      <w:r>
        <w:t>projekcie,</w:t>
      </w:r>
      <w:r w:rsidR="00997B88">
        <w:t xml:space="preserve"> a </w:t>
      </w:r>
      <w:r>
        <w:t>także zakres uprawnień członków zespołu projektowego. Prawidłowe komunikowanie się również jest bazą do monitorowania postępów realizacji zadań, przekazywania kierownictwu informacji</w:t>
      </w:r>
      <w:r w:rsidR="00997B88">
        <w:t xml:space="preserve"> o </w:t>
      </w:r>
      <w:r>
        <w:t xml:space="preserve">pojawiających się problemach, umożliwia także dostęp do fachowych porad, jak również stanowi podstawę do odpowiedniego sprzężenia zwrotnego informacji oraz przekazywania sugestii  do konieczności wprowadzenia korekty. Dobra organizacja projektu posiada jasny </w:t>
      </w:r>
      <w:r>
        <w:lastRenderedPageBreak/>
        <w:t>podział władzy,</w:t>
      </w:r>
      <w:r w:rsidR="00997B88">
        <w:t xml:space="preserve"> a </w:t>
      </w:r>
      <w:r>
        <w:t>każdy członek zespołu zna swój zakres obowiązków, które wykonując przyczynia się do osiągnięcia określonego celu projektu.</w:t>
      </w:r>
      <w:r w:rsidR="002D7A1C">
        <w:t xml:space="preserve"> </w:t>
      </w:r>
      <w:r>
        <w:t>Każde przedsiębiorstwo ma swoją własną wizję organizacji projektu oraz budowy jego struktury.</w:t>
      </w:r>
      <w:r w:rsidR="00997B88">
        <w:t xml:space="preserve"> W </w:t>
      </w:r>
      <w:r>
        <w:t>klasycznym ujęciu należy wyróżnić tradycyjną strukturę funkcjonalną, strukturę zorientowaną na projekty</w:t>
      </w:r>
      <w:r w:rsidR="00997B88">
        <w:t xml:space="preserve"> w </w:t>
      </w:r>
      <w:r>
        <w:t>strukturze projektowej oraz strukturę macierzową (słabą, zrównoważoną, mocną) łączącą</w:t>
      </w:r>
      <w:r w:rsidRPr="00E61244">
        <w:t xml:space="preserve"> </w:t>
      </w:r>
      <w:r>
        <w:t>funkcjonalną</w:t>
      </w:r>
      <w:r w:rsidR="00997B88">
        <w:t xml:space="preserve"> i </w:t>
      </w:r>
      <w:r w:rsidR="0012642F">
        <w:t>macierzową</w:t>
      </w:r>
      <w:r>
        <w:rPr>
          <w:rStyle w:val="Odwoanieprzypisudolnego"/>
        </w:rPr>
        <w:footnoteReference w:id="51"/>
      </w:r>
      <w:r w:rsidR="0012642F">
        <w:t>.</w:t>
      </w:r>
      <w:r>
        <w:t xml:space="preserve"> Struktura funkcjonalna zorientowana jest na funkcje. Cechuje ją powołanie kierownika projektu</w:t>
      </w:r>
      <w:r w:rsidR="00997B88">
        <w:t xml:space="preserve"> w </w:t>
      </w:r>
      <w:r>
        <w:t>celu</w:t>
      </w:r>
      <w:r w:rsidR="0012642F">
        <w:t xml:space="preserve"> koordynacji wszystkich działań</w:t>
      </w:r>
      <w:r>
        <w:rPr>
          <w:rStyle w:val="Odwoanieprzypisudolnego"/>
        </w:rPr>
        <w:footnoteReference w:id="52"/>
      </w:r>
      <w:r w:rsidR="0012642F">
        <w:t>.</w:t>
      </w:r>
      <w:r>
        <w:t xml:space="preserve"> Cele oraz interesy działów są bardzo często inne niż cele projektów między-działowych.  Wewnętrzne siły działowe są cz</w:t>
      </w:r>
      <w:r>
        <w:t>ę</w:t>
      </w:r>
      <w:r>
        <w:t>sto mocniejsze niż integracyjna rola kierownika.</w:t>
      </w:r>
      <w:r w:rsidR="00997B88">
        <w:t xml:space="preserve"> W </w:t>
      </w:r>
      <w:r>
        <w:t>takiej strukturze występują utrudnienia komunikacyjne oraz koordynacyjne</w:t>
      </w:r>
      <w:r w:rsidR="00997B88">
        <w:t xml:space="preserve"> w </w:t>
      </w:r>
      <w:r>
        <w:t>zespole. Struktura projektowa zwana jest też strukturą autonomiczną. Do każdego projektu powoływany zostaje osobny zespół funkcjonujący jako samowystarczalna</w:t>
      </w:r>
      <w:r w:rsidR="00997B88">
        <w:t xml:space="preserve"> i </w:t>
      </w:r>
      <w:r>
        <w:t>samodzielna jednostka, na której czele stoi kierownik projektu, który p</w:t>
      </w:r>
      <w:r>
        <w:t>o</w:t>
      </w:r>
      <w:r>
        <w:t>siada n</w:t>
      </w:r>
      <w:r w:rsidR="0012642F">
        <w:t>ad zespołem bezpośrednią władzę</w:t>
      </w:r>
      <w:r>
        <w:rPr>
          <w:rStyle w:val="Odwoanieprzypisudolnego"/>
        </w:rPr>
        <w:footnoteReference w:id="53"/>
      </w:r>
      <w:r w:rsidR="0012642F">
        <w:t>.</w:t>
      </w:r>
      <w:r>
        <w:t xml:space="preserve"> Struktura macierzowa może być bardziej podobna do funkcjonalnej, wtedy jest to struktura macierzowa słaba, bądź skierowana bardziej</w:t>
      </w:r>
      <w:r w:rsidR="00997B88">
        <w:t xml:space="preserve"> w </w:t>
      </w:r>
      <w:r>
        <w:t>stronę władzy kierownika, wtedy jest to struktura macierzowa silna. Natomiast idealna struktura macierzowa zrównoważona charakteryzuje się wyraźną równowagą sił między ki</w:t>
      </w:r>
      <w:r>
        <w:t>e</w:t>
      </w:r>
      <w:r>
        <w:t>rownikami projektów oraz kierownikami działów funkcjonalnych. Struktura ta wymaga dużej współpracy</w:t>
      </w:r>
      <w:r w:rsidR="00997B88">
        <w:t xml:space="preserve"> w </w:t>
      </w:r>
      <w:r>
        <w:t>obszarze alokacji oraz wykorzystania pracowników bądź innych zasobów. W</w:t>
      </w:r>
      <w:r>
        <w:t>y</w:t>
      </w:r>
      <w:r>
        <w:t>stępuje tutaj również tzw. Problem</w:t>
      </w:r>
      <w:r w:rsidR="0012642F">
        <w:t xml:space="preserve"> „dwóch panów” członków zespołu</w:t>
      </w:r>
      <w:r>
        <w:rPr>
          <w:rStyle w:val="Odwoanieprzypisudolnego"/>
        </w:rPr>
        <w:footnoteReference w:id="54"/>
      </w:r>
      <w:r w:rsidR="0012642F">
        <w:t>.</w:t>
      </w:r>
    </w:p>
    <w:p w:rsidR="00080F6E" w:rsidRDefault="00A82B59" w:rsidP="00A82B59">
      <w:r>
        <w:t>Struktury organizacyjne zarówno projektów, jak</w:t>
      </w:r>
      <w:r w:rsidR="00997B88">
        <w:t xml:space="preserve"> i </w:t>
      </w:r>
      <w:r>
        <w:t>programów mają charakter unik</w:t>
      </w:r>
      <w:r>
        <w:t>a</w:t>
      </w:r>
      <w:r>
        <w:t>towy oraz tymczasowy</w:t>
      </w:r>
      <w:r w:rsidR="00997B88">
        <w:t xml:space="preserve"> i </w:t>
      </w:r>
      <w:r>
        <w:t>dostosowywane są do faz lub etapów życia projektu, bądź warunków związanych</w:t>
      </w:r>
      <w:r w:rsidR="00997B88">
        <w:t xml:space="preserve"> z </w:t>
      </w:r>
      <w:r>
        <w:t>cyklem programu. Struktury organizacje portfeli natomiast przypominają ba</w:t>
      </w:r>
      <w:r>
        <w:t>r</w:t>
      </w:r>
      <w:r>
        <w:t>dziej stałe struktury organizacji</w:t>
      </w:r>
      <w:r w:rsidR="00997B88">
        <w:t xml:space="preserve"> i </w:t>
      </w:r>
      <w:r>
        <w:t>bardzo często stanowią jej część. Organizacje jednak przede wszystkim powinny kierować swoją uwagę na problemy. Zarówno organizacja projektu, jak</w:t>
      </w:r>
      <w:r w:rsidR="00997B88">
        <w:t xml:space="preserve"> i </w:t>
      </w:r>
      <w:r>
        <w:t>zasoby, które są potrzebne do realizacji projektu powinny odzwierciedlać jego cele. Strukt</w:t>
      </w:r>
      <w:r>
        <w:t>u</w:t>
      </w:r>
      <w:r>
        <w:t>ra organizacyjna projektu powinna uwzględniać wpływy czynników środowiskowych</w:t>
      </w:r>
      <w:r w:rsidR="00997B88">
        <w:t xml:space="preserve"> i </w:t>
      </w:r>
      <w:r>
        <w:t>kulturowych. Na ogół struktura zmienia się razem</w:t>
      </w:r>
      <w:r w:rsidR="00997B88">
        <w:t xml:space="preserve"> z </w:t>
      </w:r>
      <w:r>
        <w:t>ewolucją przedsiębiorstwa</w:t>
      </w:r>
      <w:r w:rsidR="00997B88">
        <w:t xml:space="preserve"> w </w:t>
      </w:r>
      <w:r>
        <w:t xml:space="preserve">trakcie </w:t>
      </w:r>
      <w:r>
        <w:lastRenderedPageBreak/>
        <w:t>trwania projektu. Jeżeli zajdzie potrzeba, korygowana jest tak, aby pasowała do różnych t</w:t>
      </w:r>
      <w:r>
        <w:t>y</w:t>
      </w:r>
      <w:r w:rsidR="0012642F">
        <w:t>pów oraz warunków kontraktu</w:t>
      </w:r>
      <w:r>
        <w:rPr>
          <w:rStyle w:val="Odwoanieprzypisudolnego"/>
        </w:rPr>
        <w:footnoteReference w:id="55"/>
      </w:r>
      <w:r w:rsidR="0012642F">
        <w:t>.</w:t>
      </w:r>
      <w:r>
        <w:t xml:space="preserve"> </w:t>
      </w:r>
    </w:p>
    <w:p w:rsidR="00A82B59" w:rsidRDefault="00A82B59" w:rsidP="00A82B59">
      <w:r>
        <w:t xml:space="preserve">Dziedzina nauki, jak zarządzanie projektami definiuje </w:t>
      </w:r>
      <w:r w:rsidR="00776540">
        <w:t xml:space="preserve">jakie </w:t>
      </w:r>
      <w:r>
        <w:t>role powinny występować</w:t>
      </w:r>
      <w:r w:rsidR="00997B88">
        <w:t xml:space="preserve"> w </w:t>
      </w:r>
      <w:r>
        <w:t>każdym projekcie. Mając to na uwadze, należy wymienić obowiązkowe role</w:t>
      </w:r>
      <w:r w:rsidR="00997B88">
        <w:t xml:space="preserve"> w </w:t>
      </w:r>
      <w:r>
        <w:t>strukturze zarządzania projektem:</w:t>
      </w:r>
    </w:p>
    <w:p w:rsidR="00A82B59" w:rsidRDefault="00A82B59" w:rsidP="00967688">
      <w:pPr>
        <w:pStyle w:val="Wypunktowanie"/>
        <w:numPr>
          <w:ilvl w:val="0"/>
          <w:numId w:val="13"/>
        </w:numPr>
      </w:pPr>
      <w:r>
        <w:t>Sponsor Projektu,</w:t>
      </w:r>
    </w:p>
    <w:p w:rsidR="00A82B59" w:rsidRDefault="00A82B59" w:rsidP="00967688">
      <w:pPr>
        <w:pStyle w:val="Wypunktowanie"/>
        <w:numPr>
          <w:ilvl w:val="0"/>
          <w:numId w:val="13"/>
        </w:numPr>
      </w:pPr>
      <w:r>
        <w:t>Komitet Sterujący,</w:t>
      </w:r>
    </w:p>
    <w:p w:rsidR="00A82B59" w:rsidRDefault="00A82B59" w:rsidP="00967688">
      <w:pPr>
        <w:pStyle w:val="Wypunktowanie"/>
        <w:numPr>
          <w:ilvl w:val="0"/>
          <w:numId w:val="13"/>
        </w:numPr>
      </w:pPr>
      <w:r>
        <w:t>Kierownik Projektu,</w:t>
      </w:r>
    </w:p>
    <w:p w:rsidR="00A82B59" w:rsidRDefault="00A82B59" w:rsidP="00967688">
      <w:pPr>
        <w:pStyle w:val="Wypunktowanie"/>
        <w:numPr>
          <w:ilvl w:val="0"/>
          <w:numId w:val="13"/>
        </w:numPr>
      </w:pPr>
      <w:r>
        <w:t>Zespół Projektowy,</w:t>
      </w:r>
    </w:p>
    <w:p w:rsidR="00A82B59" w:rsidRDefault="00A82B59" w:rsidP="00967688">
      <w:pPr>
        <w:pStyle w:val="Wypunktowanie"/>
        <w:numPr>
          <w:ilvl w:val="0"/>
          <w:numId w:val="13"/>
        </w:numPr>
      </w:pPr>
      <w:r>
        <w:t>Komitet Kontroli Zmian.</w:t>
      </w:r>
    </w:p>
    <w:p w:rsidR="004C523F" w:rsidRDefault="00A82B59" w:rsidP="002D7A1C">
      <w:pPr>
        <w:ind w:firstLine="0"/>
      </w:pPr>
      <w:r>
        <w:t>W dużych projektach zalecane jest uwzględnienie większej ilości ról.</w:t>
      </w:r>
      <w:r w:rsidR="00997B88">
        <w:t xml:space="preserve"> W </w:t>
      </w:r>
      <w:r>
        <w:t>projektach małych, które nie wymagają licznych zasobów kadrowych, należy dążyć do upraszczania struktury organizacyjnej, czyli stworzenia tylko obowiązkowych ról.</w:t>
      </w:r>
      <w:r w:rsidR="002D7A1C">
        <w:t xml:space="preserve"> </w:t>
      </w:r>
      <w:r w:rsidR="001766A2">
        <w:t xml:space="preserve">Projekt zwykle jest odpowiedzią na potrzeby, jakie zgłaszają przedstawiciele biznesu. Często są to zleceniodawcy projektu. Potrzebę </w:t>
      </w:r>
      <w:r w:rsidR="004C523F">
        <w:t xml:space="preserve">może </w:t>
      </w:r>
      <w:r w:rsidR="001766A2">
        <w:t>zgłosić wiele osób, ale</w:t>
      </w:r>
      <w:r w:rsidR="00997B88">
        <w:t xml:space="preserve"> z </w:t>
      </w:r>
      <w:r w:rsidR="004C523F">
        <w:t>powodu pieniędzy definitywnie</w:t>
      </w:r>
      <w:r w:rsidR="001766A2">
        <w:t xml:space="preserve"> formułuje ją </w:t>
      </w:r>
      <w:r w:rsidR="004C523F">
        <w:t>ktoś</w:t>
      </w:r>
      <w:r w:rsidR="001766A2">
        <w:t xml:space="preserve"> na wysokim szczeblu decyzyjnym. </w:t>
      </w:r>
      <w:r w:rsidR="004C523F">
        <w:t>Dzieje się tak dlatego, że k</w:t>
      </w:r>
      <w:r w:rsidR="001766A2">
        <w:t xml:space="preserve">ażdy projekt </w:t>
      </w:r>
      <w:r w:rsidR="004C523F">
        <w:t>ma koszty</w:t>
      </w:r>
      <w:r w:rsidR="001766A2">
        <w:t>,</w:t>
      </w:r>
      <w:r w:rsidR="00997B88">
        <w:t xml:space="preserve"> a </w:t>
      </w:r>
      <w:r w:rsidR="004C523F">
        <w:t>ktoś musi zapłacić</w:t>
      </w:r>
      <w:r w:rsidR="001766A2">
        <w:t xml:space="preserve"> rachunek, </w:t>
      </w:r>
      <w:r w:rsidR="004C523F">
        <w:t>czyli</w:t>
      </w:r>
      <w:r w:rsidR="001766A2">
        <w:t xml:space="preserve"> musi </w:t>
      </w:r>
      <w:r w:rsidR="004C523F">
        <w:t>posiadać</w:t>
      </w:r>
      <w:r w:rsidR="001766A2">
        <w:t xml:space="preserve"> na to budżet. </w:t>
      </w:r>
      <w:r w:rsidR="004C523F">
        <w:t>Ta</w:t>
      </w:r>
      <w:r w:rsidR="001766A2">
        <w:t xml:space="preserve"> osoba </w:t>
      </w:r>
      <w:r w:rsidR="004C523F">
        <w:t>przyjmuje</w:t>
      </w:r>
      <w:r w:rsidR="00997B88">
        <w:t xml:space="preserve"> w </w:t>
      </w:r>
      <w:r w:rsidR="001766A2">
        <w:t xml:space="preserve">projekcie rolę Sponsora, </w:t>
      </w:r>
      <w:r w:rsidR="004C523F">
        <w:t>czyli</w:t>
      </w:r>
      <w:r w:rsidR="001766A2">
        <w:t xml:space="preserve"> zarówno opiekuna projektu, jak </w:t>
      </w:r>
      <w:r w:rsidR="004C523F">
        <w:t>również</w:t>
      </w:r>
      <w:r w:rsidR="001766A2">
        <w:t xml:space="preserve"> jego prawo</w:t>
      </w:r>
      <w:r w:rsidR="004C523F">
        <w:t>dawcy</w:t>
      </w:r>
      <w:r w:rsidR="001766A2">
        <w:t>,</w:t>
      </w:r>
      <w:r w:rsidR="00997B88">
        <w:t xml:space="preserve"> a </w:t>
      </w:r>
      <w:r w:rsidR="004C523F">
        <w:t>przez wszystkim</w:t>
      </w:r>
      <w:r w:rsidR="001766A2">
        <w:t xml:space="preserve"> </w:t>
      </w:r>
      <w:r w:rsidR="004C523F">
        <w:t xml:space="preserve">rolę </w:t>
      </w:r>
      <w:r w:rsidR="001766A2">
        <w:t>kasjera, który wypłaca</w:t>
      </w:r>
      <w:r w:rsidR="004C523F">
        <w:t xml:space="preserve"> potrzebne pieniądze, jako </w:t>
      </w:r>
      <w:r w:rsidR="001766A2">
        <w:t>budżet projek</w:t>
      </w:r>
      <w:r w:rsidR="004C523F">
        <w:t>tu oraz</w:t>
      </w:r>
      <w:r w:rsidR="001766A2">
        <w:t xml:space="preserve"> pilnie </w:t>
      </w:r>
      <w:r w:rsidR="004C523F">
        <w:t>sprawdza, czy mu się to opłaca</w:t>
      </w:r>
      <w:r w:rsidR="00997B88">
        <w:t xml:space="preserve"> w </w:t>
      </w:r>
      <w:r w:rsidR="004C523F">
        <w:t xml:space="preserve">postaci </w:t>
      </w:r>
      <w:r w:rsidR="001766A2">
        <w:t>korzyści bizneso</w:t>
      </w:r>
      <w:r w:rsidR="004C523F">
        <w:t>wych</w:t>
      </w:r>
      <w:r w:rsidR="002D6FAF">
        <w:rPr>
          <w:rStyle w:val="Odwoanieprzypisudolnego"/>
        </w:rPr>
        <w:footnoteReference w:id="56"/>
      </w:r>
      <w:r w:rsidR="0012642F">
        <w:t>.</w:t>
      </w:r>
      <w:r w:rsidR="002D7A1C">
        <w:t xml:space="preserve"> </w:t>
      </w:r>
      <w:r w:rsidR="004C523F">
        <w:t>Komitetem Sterującym nazywany to 2-8 osobowy zespół, który złożony jest</w:t>
      </w:r>
      <w:r w:rsidR="00997B88">
        <w:t xml:space="preserve"> z </w:t>
      </w:r>
      <w:r w:rsidR="004C523F">
        <w:t>przedstawicieli klienta oraz dostawcy.</w:t>
      </w:r>
      <w:r w:rsidR="00997B88">
        <w:t xml:space="preserve"> W </w:t>
      </w:r>
      <w:r w:rsidR="004C523F">
        <w:t>przypadku gdy projekt realizowanych  jest</w:t>
      </w:r>
      <w:r w:rsidR="00997B88">
        <w:t xml:space="preserve"> w </w:t>
      </w:r>
      <w:r w:rsidR="004C523F">
        <w:t>obrębie jednej organizacji, mówimy</w:t>
      </w:r>
      <w:r w:rsidR="00997B88">
        <w:t xml:space="preserve"> o </w:t>
      </w:r>
      <w:r w:rsidR="004C523F">
        <w:t>wewnętrznym kliencie</w:t>
      </w:r>
      <w:r w:rsidR="00997B88">
        <w:t xml:space="preserve"> i </w:t>
      </w:r>
      <w:r w:rsidR="004C523F">
        <w:t xml:space="preserve">dostawcy. </w:t>
      </w:r>
      <w:r w:rsidR="005E5F32">
        <w:t>Do podstawowych zadań Komitetu należy</w:t>
      </w:r>
      <w:r w:rsidR="004C523F">
        <w:t>:</w:t>
      </w:r>
    </w:p>
    <w:p w:rsidR="004C523F" w:rsidRDefault="005E5F32" w:rsidP="00967688">
      <w:pPr>
        <w:pStyle w:val="Wypunktowanie"/>
        <w:numPr>
          <w:ilvl w:val="0"/>
          <w:numId w:val="14"/>
        </w:numPr>
      </w:pPr>
      <w:r>
        <w:t>z</w:t>
      </w:r>
      <w:r w:rsidR="004C523F">
        <w:t xml:space="preserve">atwierdzanie struktury </w:t>
      </w:r>
      <w:r>
        <w:t>oraz</w:t>
      </w:r>
      <w:r w:rsidR="004C523F">
        <w:t xml:space="preserve"> składu członków zespołu </w:t>
      </w:r>
      <w:r>
        <w:t xml:space="preserve">do spraw </w:t>
      </w:r>
      <w:r w:rsidR="004C523F">
        <w:t>zarządzania proje</w:t>
      </w:r>
      <w:r w:rsidR="004C523F">
        <w:t>k</w:t>
      </w:r>
      <w:r>
        <w:t>tem,</w:t>
      </w:r>
    </w:p>
    <w:p w:rsidR="004C523F" w:rsidRDefault="005E5F32" w:rsidP="00967688">
      <w:pPr>
        <w:pStyle w:val="Wypunktowanie"/>
        <w:numPr>
          <w:ilvl w:val="0"/>
          <w:numId w:val="14"/>
        </w:numPr>
      </w:pPr>
      <w:r>
        <w:t>sterowanie całością przedsięwzięcia,</w:t>
      </w:r>
    </w:p>
    <w:p w:rsidR="004C523F" w:rsidRDefault="005E5F32" w:rsidP="00967688">
      <w:pPr>
        <w:pStyle w:val="Wypunktowanie"/>
        <w:numPr>
          <w:ilvl w:val="0"/>
          <w:numId w:val="14"/>
        </w:numPr>
      </w:pPr>
      <w:r>
        <w:t>zapewnianie</w:t>
      </w:r>
      <w:r w:rsidR="004C523F">
        <w:t xml:space="preserve"> środków finansowych</w:t>
      </w:r>
      <w:r w:rsidR="00997B88">
        <w:t xml:space="preserve"> i </w:t>
      </w:r>
      <w:r w:rsidR="004C523F">
        <w:t xml:space="preserve">zasobów ludzkich </w:t>
      </w:r>
      <w:r>
        <w:t>oraz rzeczowych,</w:t>
      </w:r>
    </w:p>
    <w:p w:rsidR="004C523F" w:rsidRDefault="005E5F32" w:rsidP="00967688">
      <w:pPr>
        <w:pStyle w:val="Wypunktowanie"/>
        <w:numPr>
          <w:ilvl w:val="0"/>
          <w:numId w:val="14"/>
        </w:numPr>
      </w:pPr>
      <w:r>
        <w:t>p</w:t>
      </w:r>
      <w:r w:rsidR="004C523F">
        <w:t xml:space="preserve">odejmowanie </w:t>
      </w:r>
      <w:r>
        <w:t xml:space="preserve">decyzji </w:t>
      </w:r>
      <w:r w:rsidR="004C523F">
        <w:t xml:space="preserve">strategicznych dotyczących </w:t>
      </w:r>
      <w:r>
        <w:t>projektu</w:t>
      </w:r>
      <w:r w:rsidR="004C523F">
        <w:t>;</w:t>
      </w:r>
    </w:p>
    <w:p w:rsidR="004C523F" w:rsidRDefault="005E5F32" w:rsidP="00967688">
      <w:pPr>
        <w:pStyle w:val="Wypunktowanie"/>
        <w:numPr>
          <w:ilvl w:val="0"/>
          <w:numId w:val="14"/>
        </w:numPr>
      </w:pPr>
      <w:r>
        <w:t>o</w:t>
      </w:r>
      <w:r w:rsidR="004C523F">
        <w:t xml:space="preserve">pracowywanie </w:t>
      </w:r>
      <w:r>
        <w:t>oraz</w:t>
      </w:r>
      <w:r w:rsidR="004C523F">
        <w:t xml:space="preserve"> zatwierdzanie zakresu </w:t>
      </w:r>
      <w:r>
        <w:t>oraz</w:t>
      </w:r>
      <w:r w:rsidR="004C523F">
        <w:t xml:space="preserve"> planu</w:t>
      </w:r>
      <w:r>
        <w:t xml:space="preserve"> realizacji prac,</w:t>
      </w:r>
    </w:p>
    <w:p w:rsidR="004C523F" w:rsidRDefault="005E5F32" w:rsidP="00967688">
      <w:pPr>
        <w:pStyle w:val="Wypunktowanie"/>
        <w:numPr>
          <w:ilvl w:val="0"/>
          <w:numId w:val="14"/>
        </w:numPr>
      </w:pPr>
      <w:r>
        <w:t>powoływanie komitetu wykonawczego,</w:t>
      </w:r>
    </w:p>
    <w:p w:rsidR="004C523F" w:rsidRDefault="005E5F32" w:rsidP="00967688">
      <w:pPr>
        <w:pStyle w:val="Wypunktowanie"/>
        <w:numPr>
          <w:ilvl w:val="0"/>
          <w:numId w:val="15"/>
        </w:numPr>
      </w:pPr>
      <w:r>
        <w:lastRenderedPageBreak/>
        <w:t>p</w:t>
      </w:r>
      <w:r w:rsidR="004C523F">
        <w:t xml:space="preserve">odejmowanie </w:t>
      </w:r>
      <w:r>
        <w:t xml:space="preserve">działań </w:t>
      </w:r>
      <w:r w:rsidR="004C523F">
        <w:t xml:space="preserve">bieżących </w:t>
      </w:r>
      <w:r>
        <w:t>mających wpływ</w:t>
      </w:r>
      <w:r w:rsidR="004C523F">
        <w:t xml:space="preserve"> na zakres, terminy </w:t>
      </w:r>
      <w:r>
        <w:t>oraz</w:t>
      </w:r>
      <w:r w:rsidR="004C523F">
        <w:t xml:space="preserve"> budżet pr</w:t>
      </w:r>
      <w:r w:rsidR="004C523F">
        <w:t>o</w:t>
      </w:r>
      <w:r w:rsidR="004C523F">
        <w:t>jek</w:t>
      </w:r>
      <w:r>
        <w:t>tu,</w:t>
      </w:r>
    </w:p>
    <w:p w:rsidR="004C523F" w:rsidRDefault="005E5F32" w:rsidP="00967688">
      <w:pPr>
        <w:pStyle w:val="Wypunktowanie"/>
        <w:numPr>
          <w:ilvl w:val="0"/>
          <w:numId w:val="15"/>
        </w:numPr>
      </w:pPr>
      <w:r>
        <w:t>d</w:t>
      </w:r>
      <w:r w:rsidR="004C523F">
        <w:t xml:space="preserve">okonywanie </w:t>
      </w:r>
      <w:r>
        <w:t xml:space="preserve">oceny </w:t>
      </w:r>
      <w:r w:rsidR="004C523F">
        <w:t xml:space="preserve">okresowej </w:t>
      </w:r>
      <w:r>
        <w:t>oraz</w:t>
      </w:r>
      <w:r w:rsidR="004C523F">
        <w:t xml:space="preserve"> zatwierdzanie rezultatów prac</w:t>
      </w:r>
      <w:r>
        <w:t xml:space="preserve"> </w:t>
      </w:r>
      <w:r w:rsidR="004C523F">
        <w:t>na podstawie otrzymywanych raportów.</w:t>
      </w:r>
    </w:p>
    <w:p w:rsidR="00A53DB4" w:rsidRDefault="005E5F32" w:rsidP="002D7A1C">
      <w:pPr>
        <w:pStyle w:val="Wypunktowanie"/>
        <w:numPr>
          <w:ilvl w:val="0"/>
          <w:numId w:val="0"/>
        </w:numPr>
      </w:pPr>
      <w:r w:rsidRPr="005E5F32">
        <w:t xml:space="preserve">Komitet Sterujący ponosi całkowitą odpowiedzialność za </w:t>
      </w:r>
      <w:r>
        <w:t>rezultat</w:t>
      </w:r>
      <w:r w:rsidRPr="005E5F32">
        <w:t xml:space="preserve"> projektu. Odpowiada za </w:t>
      </w:r>
      <w:r>
        <w:t xml:space="preserve">najważniejszy element projektu jakim jest </w:t>
      </w:r>
      <w:r w:rsidRPr="005E5F32">
        <w:t xml:space="preserve">uzasadnienie biznesowe. </w:t>
      </w:r>
      <w:r>
        <w:t>K</w:t>
      </w:r>
      <w:r w:rsidRPr="005E5F32">
        <w:t>ierownik projektu o</w:t>
      </w:r>
      <w:r w:rsidRPr="005E5F32">
        <w:t>d</w:t>
      </w:r>
      <w:r w:rsidRPr="005E5F32">
        <w:t>powiedzialny jest za zrealizowanie projektu</w:t>
      </w:r>
      <w:r w:rsidR="00997B88">
        <w:t xml:space="preserve"> w </w:t>
      </w:r>
      <w:r>
        <w:t>zgodzi</w:t>
      </w:r>
      <w:r w:rsidR="00997B88">
        <w:t xml:space="preserve"> z </w:t>
      </w:r>
      <w:r w:rsidRPr="005E5F32">
        <w:t xml:space="preserve">jego założeniami </w:t>
      </w:r>
      <w:r>
        <w:t>ustalonymi</w:t>
      </w:r>
      <w:r w:rsidRPr="005E5F32">
        <w:t xml:space="preserve"> przez trójkąt ograniczeń, ale gdy wytworzone produkty</w:t>
      </w:r>
      <w:r>
        <w:t xml:space="preserve"> czy usługi</w:t>
      </w:r>
      <w:r w:rsidRPr="005E5F32">
        <w:t xml:space="preserve"> nie przyniosą spodziewanego efektu biznesowego</w:t>
      </w:r>
      <w:r>
        <w:t>, wtedy</w:t>
      </w:r>
      <w:r w:rsidRPr="005E5F32">
        <w:t xml:space="preserve"> odpowiedzialność za to </w:t>
      </w:r>
      <w:r>
        <w:t>spada</w:t>
      </w:r>
      <w:r w:rsidRPr="005E5F32">
        <w:t xml:space="preserve"> na Przewodniczącego Komitetu</w:t>
      </w:r>
      <w:r>
        <w:t>.</w:t>
      </w:r>
      <w:r w:rsidR="002D7A1C">
        <w:t xml:space="preserve"> </w:t>
      </w:r>
      <w:r>
        <w:t>Kierownik projektu jest osobą, która odgrywa ogromną rolę</w:t>
      </w:r>
      <w:r w:rsidR="00997B88">
        <w:t xml:space="preserve"> w </w:t>
      </w:r>
      <w:r>
        <w:t>zarządzaniu projektami. Za</w:t>
      </w:r>
      <w:r>
        <w:t>w</w:t>
      </w:r>
      <w:r>
        <w:t>sze jest to jedna osoba, która odpowiada</w:t>
      </w:r>
      <w:r w:rsidR="00997B88">
        <w:t xml:space="preserve"> w </w:t>
      </w:r>
      <w:r>
        <w:t xml:space="preserve">pełni za zarządzanie projektem. Kierownik za </w:t>
      </w:r>
      <w:r w:rsidR="00A53DB4">
        <w:t xml:space="preserve">jego </w:t>
      </w:r>
      <w:r>
        <w:t>realizację projektu, organizuje zespół</w:t>
      </w:r>
      <w:r w:rsidR="00997B88">
        <w:t xml:space="preserve"> i </w:t>
      </w:r>
      <w:r>
        <w:t xml:space="preserve">ponosi </w:t>
      </w:r>
      <w:r w:rsidR="00A53DB4">
        <w:t xml:space="preserve">całą </w:t>
      </w:r>
      <w:r>
        <w:t xml:space="preserve">odpowiedzialność za </w:t>
      </w:r>
      <w:r w:rsidR="00A53DB4">
        <w:t xml:space="preserve">jego </w:t>
      </w:r>
      <w:r>
        <w:t>zarządzanie, planowanie</w:t>
      </w:r>
      <w:r w:rsidR="00997B88">
        <w:t xml:space="preserve"> i </w:t>
      </w:r>
      <w:r>
        <w:t xml:space="preserve">monitorowanie. </w:t>
      </w:r>
      <w:r w:rsidR="00A53DB4">
        <w:t>Kierownik projektu</w:t>
      </w:r>
      <w:r>
        <w:t xml:space="preserve"> kieruje pracą innych </w:t>
      </w:r>
      <w:r w:rsidR="00A53DB4">
        <w:t>oraz</w:t>
      </w:r>
      <w:r>
        <w:t xml:space="preserve"> za nią odpowiada.</w:t>
      </w:r>
      <w:r w:rsidR="00A53DB4">
        <w:t xml:space="preserve"> Pełni on</w:t>
      </w:r>
      <w:r w:rsidR="00997B88">
        <w:t xml:space="preserve"> w </w:t>
      </w:r>
      <w:r w:rsidR="00A53DB4">
        <w:t>organizacji rolę interpersonalną, informacyjną</w:t>
      </w:r>
      <w:r w:rsidR="00997B88">
        <w:t xml:space="preserve"> i </w:t>
      </w:r>
      <w:r w:rsidR="0012642F">
        <w:t>decyzyjną</w:t>
      </w:r>
      <w:r w:rsidR="002D6FAF">
        <w:rPr>
          <w:rStyle w:val="Odwoanieprzypisudolnego"/>
        </w:rPr>
        <w:footnoteReference w:id="57"/>
      </w:r>
      <w:r w:rsidR="0012642F">
        <w:t>.</w:t>
      </w:r>
      <w:r w:rsidR="002D7A1C">
        <w:t xml:space="preserve"> </w:t>
      </w:r>
      <w:r w:rsidR="00A53DB4">
        <w:t>Zespół projektowy jest to grupa ludzi, którzy wspólnie działają dla zrealizowania ustalonych celów.</w:t>
      </w:r>
      <w:r w:rsidR="00997B88">
        <w:t xml:space="preserve"> W </w:t>
      </w:r>
      <w:r w:rsidR="00A53DB4">
        <w:t>zespołach projektowych często są członkowie</w:t>
      </w:r>
      <w:r w:rsidR="00997B88">
        <w:t xml:space="preserve"> z </w:t>
      </w:r>
      <w:r w:rsidR="00A53DB4">
        <w:t>kilku działów firmy,</w:t>
      </w:r>
      <w:r w:rsidR="00997B88">
        <w:t xml:space="preserve"> o </w:t>
      </w:r>
      <w:r w:rsidR="00A53DB4">
        <w:t>różnych poziomach oraz obsz</w:t>
      </w:r>
      <w:r w:rsidR="00A53DB4">
        <w:t>a</w:t>
      </w:r>
      <w:r w:rsidR="00A53DB4">
        <w:t>rach wiedzy, ocz</w:t>
      </w:r>
      <w:r w:rsidR="0012642F">
        <w:t>ekiwaniach oraz umiejętnościach</w:t>
      </w:r>
      <w:r w:rsidR="002D6FAF">
        <w:rPr>
          <w:rStyle w:val="Odwoanieprzypisudolnego"/>
        </w:rPr>
        <w:footnoteReference w:id="58"/>
      </w:r>
      <w:r w:rsidR="0012642F">
        <w:t>.</w:t>
      </w:r>
    </w:p>
    <w:p w:rsidR="00DC0A92" w:rsidRDefault="00690AF5" w:rsidP="00DC0A92">
      <w:r w:rsidRPr="00690AF5">
        <w:t>Planowanie stanowi jedną</w:t>
      </w:r>
      <w:r w:rsidR="00997B88">
        <w:t xml:space="preserve"> z </w:t>
      </w:r>
      <w:r w:rsidRPr="00690AF5">
        <w:t>funkcji zarządzania, zgodnie</w:t>
      </w:r>
      <w:r w:rsidR="00997B88">
        <w:t xml:space="preserve"> z </w:t>
      </w:r>
      <w:r w:rsidRPr="00690AF5">
        <w:t xml:space="preserve">klasyfikacją której dokonał Henri </w:t>
      </w:r>
      <w:proofErr w:type="spellStart"/>
      <w:r w:rsidRPr="00690AF5">
        <w:t>Fayol</w:t>
      </w:r>
      <w:proofErr w:type="spellEnd"/>
      <w:r w:rsidR="00312310">
        <w:rPr>
          <w:rStyle w:val="Odwoanieprzypisudolnego"/>
        </w:rPr>
        <w:footnoteReference w:id="59"/>
      </w:r>
      <w:r w:rsidRPr="00690AF5">
        <w:t>.</w:t>
      </w:r>
      <w:r w:rsidR="00776540">
        <w:t xml:space="preserve"> </w:t>
      </w:r>
      <w:r>
        <w:t>P</w:t>
      </w:r>
      <w:r w:rsidRPr="00690AF5">
        <w:t xml:space="preserve">lanowanie </w:t>
      </w:r>
      <w:r>
        <w:t>jako takie</w:t>
      </w:r>
      <w:r w:rsidR="00776540">
        <w:t>,</w:t>
      </w:r>
      <w:r>
        <w:t xml:space="preserve"> to</w:t>
      </w:r>
      <w:r w:rsidR="00776540">
        <w:t xml:space="preserve"> głównie ustanawianie</w:t>
      </w:r>
      <w:r w:rsidRPr="00690AF5">
        <w:t xml:space="preserve"> celów </w:t>
      </w:r>
      <w:r>
        <w:t>oraz</w:t>
      </w:r>
      <w:r w:rsidRPr="00690AF5">
        <w:t xml:space="preserve"> </w:t>
      </w:r>
      <w:r>
        <w:t>odpowiednich</w:t>
      </w:r>
      <w:r w:rsidRPr="00690AF5">
        <w:t xml:space="preserve"> do nich działań. </w:t>
      </w:r>
      <w:r w:rsidR="00BF57E5">
        <w:t>Definicję tę</w:t>
      </w:r>
      <w:r w:rsidRPr="00690AF5">
        <w:t xml:space="preserve"> można </w:t>
      </w:r>
      <w:r w:rsidR="00BF57E5">
        <w:t>pojmować</w:t>
      </w:r>
      <w:r w:rsidRPr="00690AF5">
        <w:t xml:space="preserve"> jako projekt na przyszłość </w:t>
      </w:r>
      <w:r w:rsidR="00BF57E5">
        <w:t>oraz</w:t>
      </w:r>
      <w:r w:rsidRPr="00690AF5">
        <w:t xml:space="preserve"> dobór </w:t>
      </w:r>
      <w:r w:rsidR="00BF57E5">
        <w:t>właściwych</w:t>
      </w:r>
      <w:r w:rsidRPr="00690AF5">
        <w:t xml:space="preserve"> środków </w:t>
      </w:r>
      <w:r w:rsidR="00BF57E5">
        <w:t>do</w:t>
      </w:r>
      <w:r w:rsidRPr="00690AF5">
        <w:t xml:space="preserve"> jego </w:t>
      </w:r>
      <w:r w:rsidR="00BF57E5">
        <w:t>realizacji</w:t>
      </w:r>
      <w:r w:rsidRPr="00690AF5">
        <w:t>.</w:t>
      </w:r>
      <w:r w:rsidR="00BF57E5">
        <w:t xml:space="preserve"> </w:t>
      </w:r>
      <w:r w:rsidR="00DC0A92">
        <w:t xml:space="preserve">Podczas fazy planowania </w:t>
      </w:r>
      <w:r w:rsidR="00BF57E5">
        <w:t>dokonywana jest identyfikacja koniec</w:t>
      </w:r>
      <w:r w:rsidR="00BF57E5">
        <w:t>z</w:t>
      </w:r>
      <w:r w:rsidR="00BF57E5">
        <w:t>nych</w:t>
      </w:r>
      <w:r w:rsidR="00DC0A92">
        <w:t xml:space="preserve"> do realizacji projektu z</w:t>
      </w:r>
      <w:r w:rsidR="00BF57E5">
        <w:t xml:space="preserve">adań, inaczej </w:t>
      </w:r>
      <w:proofErr w:type="spellStart"/>
      <w:r w:rsidR="00BF57E5">
        <w:t>WBS</w:t>
      </w:r>
      <w:proofErr w:type="spellEnd"/>
      <w:r w:rsidR="00BF57E5">
        <w:t xml:space="preserve"> (Struktura Podziału Prac).</w:t>
      </w:r>
      <w:r w:rsidR="00997B88">
        <w:t xml:space="preserve"> W </w:t>
      </w:r>
      <w:r w:rsidR="00BF57E5">
        <w:t>fazie tej nast</w:t>
      </w:r>
      <w:r w:rsidR="00BF57E5">
        <w:t>ę</w:t>
      </w:r>
      <w:r w:rsidR="00BF57E5">
        <w:t>puje ustalenie</w:t>
      </w:r>
      <w:r w:rsidR="00DC0A92">
        <w:t xml:space="preserve"> </w:t>
      </w:r>
      <w:r w:rsidR="00BF57E5">
        <w:t xml:space="preserve">całego </w:t>
      </w:r>
      <w:r w:rsidR="00DC0A92">
        <w:t>harmonogramu</w:t>
      </w:r>
      <w:r w:rsidR="00BF57E5">
        <w:t xml:space="preserve"> wykonywania zadań. Kolejnym krokiem fazy jest zapl</w:t>
      </w:r>
      <w:r w:rsidR="00BF57E5">
        <w:t>a</w:t>
      </w:r>
      <w:r w:rsidR="00BF57E5">
        <w:t>nowanie</w:t>
      </w:r>
      <w:r w:rsidR="00DC0A92">
        <w:t xml:space="preserve"> zasobów,</w:t>
      </w:r>
      <w:r w:rsidR="00BF57E5">
        <w:t xml:space="preserve"> </w:t>
      </w:r>
      <w:r w:rsidR="00DC0A92">
        <w:t xml:space="preserve">kosztów </w:t>
      </w:r>
      <w:r w:rsidR="00BF57E5">
        <w:t>oraz</w:t>
      </w:r>
      <w:r w:rsidR="00DC0A92">
        <w:t xml:space="preserve"> przepływów finansowych</w:t>
      </w:r>
      <w:r w:rsidR="00BF57E5">
        <w:t>. Na etapie planowania następuje również analiza ryzyka</w:t>
      </w:r>
      <w:r w:rsidR="00997B88">
        <w:t xml:space="preserve"> w </w:t>
      </w:r>
      <w:r w:rsidR="00BF57E5">
        <w:t xml:space="preserve">projekcie. </w:t>
      </w:r>
      <w:r w:rsidR="00DC0A92">
        <w:t>Faza planowania</w:t>
      </w:r>
      <w:r w:rsidR="00BF57E5">
        <w:t xml:space="preserve"> jak można się domyślać,</w:t>
      </w:r>
      <w:r w:rsidR="00DC0A92">
        <w:t xml:space="preserve"> powinna </w:t>
      </w:r>
      <w:r w:rsidR="00BF57E5">
        <w:t>być zakończona</w:t>
      </w:r>
      <w:r w:rsidR="00DC0A92">
        <w:t xml:space="preserve"> zatwier</w:t>
      </w:r>
      <w:r w:rsidR="00C5081C">
        <w:t xml:space="preserve">dzonym projektem do realizacji, czy też </w:t>
      </w:r>
      <w:r w:rsidR="00AF546B">
        <w:t>gotowym planem działania</w:t>
      </w:r>
      <w:r w:rsidR="00776540">
        <w:rPr>
          <w:rStyle w:val="Odwoanieprzypisudolnego"/>
        </w:rPr>
        <w:footnoteReference w:id="60"/>
      </w:r>
      <w:r w:rsidR="00B00B2F">
        <w:rPr>
          <w:rStyle w:val="Odwoanieprzypisudolnego"/>
        </w:rPr>
        <w:footnoteReference w:id="61"/>
      </w:r>
      <w:r w:rsidR="00AF546B">
        <w:t>.</w:t>
      </w:r>
      <w:r w:rsidR="00217CB7">
        <w:t xml:space="preserve"> </w:t>
      </w:r>
      <w:r w:rsidR="00217CB7" w:rsidRPr="00217CB7">
        <w:t xml:space="preserve">Plan </w:t>
      </w:r>
      <w:r w:rsidR="00217CB7">
        <w:t>projektu/ plan działania</w:t>
      </w:r>
      <w:r w:rsidR="00217CB7" w:rsidRPr="00217CB7">
        <w:t xml:space="preserve"> może </w:t>
      </w:r>
      <w:r w:rsidR="00217CB7">
        <w:t>przyjmować formę</w:t>
      </w:r>
      <w:r w:rsidR="00217CB7" w:rsidRPr="00217CB7">
        <w:t xml:space="preserve"> dokumentu </w:t>
      </w:r>
      <w:r w:rsidR="00217CB7">
        <w:t>albo</w:t>
      </w:r>
      <w:r w:rsidR="00217CB7" w:rsidRPr="00217CB7">
        <w:t xml:space="preserve"> zbioru dokumentów.</w:t>
      </w:r>
      <w:r w:rsidR="00217CB7">
        <w:t xml:space="preserve"> Wszystkie potrzebne dokumentu zostały opisane</w:t>
      </w:r>
      <w:r w:rsidR="00997B88">
        <w:t xml:space="preserve"> w </w:t>
      </w:r>
      <w:r w:rsidR="00217CB7">
        <w:t>Rozdziale 2. Dokumentacja projektowa.</w:t>
      </w:r>
    </w:p>
    <w:p w:rsidR="00DC0A92" w:rsidRPr="00DC0A92" w:rsidRDefault="00DC0A92" w:rsidP="00DC0A92"/>
    <w:p w:rsidR="00217CB7" w:rsidRDefault="00FA6DAC" w:rsidP="00217CB7">
      <w:r w:rsidRPr="00FA6DAC">
        <w:t xml:space="preserve">Gdy </w:t>
      </w:r>
      <w:r>
        <w:t>opracowano już dobry plan działania</w:t>
      </w:r>
      <w:r w:rsidRPr="00FA6DAC">
        <w:t xml:space="preserve">, </w:t>
      </w:r>
      <w:r>
        <w:t>należy</w:t>
      </w:r>
      <w:r w:rsidRPr="00FA6DAC">
        <w:t xml:space="preserve"> przystąpić do </w:t>
      </w:r>
      <w:r>
        <w:t>kolejnej fazy cyklu życia projektu</w:t>
      </w:r>
      <w:r w:rsidRPr="00FA6DAC">
        <w:t xml:space="preserve">, czyli </w:t>
      </w:r>
      <w:r>
        <w:t xml:space="preserve">fazy </w:t>
      </w:r>
      <w:r w:rsidRPr="00FA6DAC">
        <w:t>realizacji.</w:t>
      </w:r>
      <w:r>
        <w:t xml:space="preserve"> Etap</w:t>
      </w:r>
      <w:r w:rsidR="00217CB7">
        <w:t xml:space="preserve"> </w:t>
      </w:r>
      <w:r>
        <w:t>wykonawczy</w:t>
      </w:r>
      <w:r w:rsidR="00217CB7">
        <w:t xml:space="preserve"> projektu </w:t>
      </w:r>
      <w:r>
        <w:t>to realizacja wszystkich</w:t>
      </w:r>
      <w:r w:rsidR="00217CB7">
        <w:t xml:space="preserve"> punktów </w:t>
      </w:r>
      <w:r>
        <w:t>po kolei</w:t>
      </w:r>
      <w:r w:rsidR="00997B88">
        <w:t xml:space="preserve"> z </w:t>
      </w:r>
      <w:r>
        <w:t xml:space="preserve">dokumentu </w:t>
      </w:r>
      <w:r w:rsidR="00217CB7">
        <w:t xml:space="preserve">opracowanego wcześniej </w:t>
      </w:r>
      <w:r>
        <w:t xml:space="preserve">jakim jest </w:t>
      </w:r>
      <w:r w:rsidR="00217CB7">
        <w:t>harmonogramu prac.</w:t>
      </w:r>
      <w:r w:rsidR="00997B88">
        <w:t xml:space="preserve"> W </w:t>
      </w:r>
      <w:r>
        <w:t>tej fazie</w:t>
      </w:r>
      <w:r w:rsidR="00217CB7">
        <w:t xml:space="preserve"> </w:t>
      </w:r>
      <w:r>
        <w:t>mogą dopiero pojawić się</w:t>
      </w:r>
      <w:r w:rsidR="00217CB7">
        <w:t xml:space="preserve"> </w:t>
      </w:r>
      <w:r>
        <w:t>duże</w:t>
      </w:r>
      <w:r w:rsidR="00217CB7">
        <w:t xml:space="preserve"> problemy. Koncepcja </w:t>
      </w:r>
      <w:r>
        <w:t>zarzadzania</w:t>
      </w:r>
      <w:r w:rsidR="00217CB7">
        <w:t xml:space="preserve"> </w:t>
      </w:r>
      <w:r>
        <w:t>projektami</w:t>
      </w:r>
      <w:r w:rsidR="00217CB7">
        <w:t xml:space="preserve"> n</w:t>
      </w:r>
      <w:r w:rsidR="00217CB7">
        <w:t>a</w:t>
      </w:r>
      <w:r w:rsidR="00217CB7">
        <w:t>rodziła się</w:t>
      </w:r>
      <w:r w:rsidR="00997B88">
        <w:t xml:space="preserve"> z </w:t>
      </w:r>
      <w:r w:rsidR="00217CB7">
        <w:t>tego, że</w:t>
      </w:r>
      <w:r>
        <w:t xml:space="preserve"> to właśnie</w:t>
      </w:r>
      <w:r w:rsidR="00997B88">
        <w:t xml:space="preserve"> w </w:t>
      </w:r>
      <w:r w:rsidR="00217CB7">
        <w:t xml:space="preserve">praktyce </w:t>
      </w:r>
      <w:r>
        <w:t>niewielka część celów</w:t>
      </w:r>
      <w:r w:rsidR="00217CB7">
        <w:t xml:space="preserve"> </w:t>
      </w:r>
      <w:r>
        <w:t>realizowana jest</w:t>
      </w:r>
      <w:r w:rsidR="00217CB7">
        <w:t xml:space="preserve"> zgodnie</w:t>
      </w:r>
      <w:r w:rsidR="00997B88">
        <w:t xml:space="preserve"> z </w:t>
      </w:r>
      <w:r w:rsidR="00217CB7">
        <w:t xml:space="preserve">wcześniejszymi </w:t>
      </w:r>
      <w:r>
        <w:t>założeniami</w:t>
      </w:r>
      <w:r w:rsidR="00217CB7">
        <w:t xml:space="preserve">. </w:t>
      </w:r>
      <w:r>
        <w:t>Rozmaite</w:t>
      </w:r>
      <w:r w:rsidR="00217CB7">
        <w:t xml:space="preserve"> czynniki, które pojawiają się </w:t>
      </w:r>
      <w:r>
        <w:t>niespodziewanie</w:t>
      </w:r>
      <w:r w:rsidR="00217CB7">
        <w:t>, p</w:t>
      </w:r>
      <w:r w:rsidR="00217CB7">
        <w:t>o</w:t>
      </w:r>
      <w:r w:rsidR="00217CB7">
        <w:t xml:space="preserve">wodują, że </w:t>
      </w:r>
      <w:r>
        <w:t>wykonywanie</w:t>
      </w:r>
      <w:r w:rsidR="00217CB7">
        <w:t xml:space="preserve"> prac zgodnie</w:t>
      </w:r>
      <w:r w:rsidR="00997B88">
        <w:t xml:space="preserve"> z </w:t>
      </w:r>
      <w:r>
        <w:t>zaplanowanym</w:t>
      </w:r>
      <w:r w:rsidR="00217CB7">
        <w:t xml:space="preserve"> harmonogramem wymaga </w:t>
      </w:r>
      <w:r>
        <w:t>dużego</w:t>
      </w:r>
      <w:r w:rsidR="00217CB7">
        <w:t xml:space="preserve"> wysił</w:t>
      </w:r>
      <w:r>
        <w:t>ku</w:t>
      </w:r>
      <w:r w:rsidR="003C2C17">
        <w:t xml:space="preserve">, jak również często </w:t>
      </w:r>
      <w:r>
        <w:t>większość początkowych założeń</w:t>
      </w:r>
      <w:r w:rsidR="00217CB7">
        <w:t xml:space="preserve"> trzeba korygować.</w:t>
      </w:r>
    </w:p>
    <w:p w:rsidR="00217CB7" w:rsidRDefault="00217CB7" w:rsidP="00217CB7">
      <w:r>
        <w:t>Stąd też</w:t>
      </w:r>
      <w:r w:rsidR="00997B88">
        <w:t xml:space="preserve"> w </w:t>
      </w:r>
      <w:r>
        <w:t xml:space="preserve">fazie </w:t>
      </w:r>
      <w:r w:rsidR="003C2C17">
        <w:t>realizacji</w:t>
      </w:r>
      <w:r>
        <w:t xml:space="preserve"> </w:t>
      </w:r>
      <w:r w:rsidR="003C2C17">
        <w:t>gruntem</w:t>
      </w:r>
      <w:r w:rsidR="00997B88">
        <w:t xml:space="preserve"> w </w:t>
      </w:r>
      <w:r w:rsidR="003C2C17">
        <w:t>zarządzaniu</w:t>
      </w:r>
      <w:r>
        <w:t xml:space="preserve"> projektem jest </w:t>
      </w:r>
      <w:r w:rsidR="003C2C17">
        <w:t>przeprowadzanie</w:t>
      </w:r>
      <w:r>
        <w:t xml:space="preserve"> c</w:t>
      </w:r>
      <w:r>
        <w:t>y</w:t>
      </w:r>
      <w:r>
        <w:t xml:space="preserve">klicznych </w:t>
      </w:r>
      <w:r w:rsidR="00925334">
        <w:t>czynności</w:t>
      </w:r>
      <w:r>
        <w:t xml:space="preserve"> kontrolno-</w:t>
      </w:r>
      <w:r w:rsidR="00925334">
        <w:t xml:space="preserve"> </w:t>
      </w:r>
      <w:r>
        <w:t xml:space="preserve">koordynacyjnych. </w:t>
      </w:r>
      <w:r w:rsidR="00925334">
        <w:t>To kierownik projektu ma za z</w:t>
      </w:r>
      <w:r>
        <w:t>adanie pl</w:t>
      </w:r>
      <w:r>
        <w:t>a</w:t>
      </w:r>
      <w:r>
        <w:t xml:space="preserve">nowanie </w:t>
      </w:r>
      <w:r w:rsidR="00925334">
        <w:t>oraz</w:t>
      </w:r>
      <w:r>
        <w:t xml:space="preserve"> kontro</w:t>
      </w:r>
      <w:r w:rsidR="00925334">
        <w:t>lę</w:t>
      </w:r>
      <w:r>
        <w:t xml:space="preserve"> zadań,</w:t>
      </w:r>
      <w:r w:rsidR="00997B88">
        <w:t xml:space="preserve"> a </w:t>
      </w:r>
      <w:r>
        <w:t xml:space="preserve">przy tym </w:t>
      </w:r>
      <w:r w:rsidR="00925334">
        <w:t>czuwanie nad tym</w:t>
      </w:r>
      <w:r>
        <w:t>, aby prace przebiegały efekty</w:t>
      </w:r>
      <w:r>
        <w:t>w</w:t>
      </w:r>
      <w:r>
        <w:t>nie.</w:t>
      </w:r>
      <w:r w:rsidR="00997B88">
        <w:t xml:space="preserve"> W </w:t>
      </w:r>
      <w:r>
        <w:t xml:space="preserve">przypadku </w:t>
      </w:r>
      <w:r w:rsidR="00925334">
        <w:t xml:space="preserve">projektów bardziej </w:t>
      </w:r>
      <w:r>
        <w:t xml:space="preserve">złożonych, przy których </w:t>
      </w:r>
      <w:r w:rsidR="00925334">
        <w:t>może pracować</w:t>
      </w:r>
      <w:r>
        <w:t xml:space="preserve"> kilka </w:t>
      </w:r>
      <w:r w:rsidR="00925334">
        <w:t>albo</w:t>
      </w:r>
      <w:r>
        <w:t xml:space="preserve"> ki</w:t>
      </w:r>
      <w:r>
        <w:t>l</w:t>
      </w:r>
      <w:r>
        <w:t xml:space="preserve">kanaście zespołów, </w:t>
      </w:r>
      <w:r w:rsidR="00925334">
        <w:t xml:space="preserve">taka </w:t>
      </w:r>
      <w:r>
        <w:t xml:space="preserve">umiejętność </w:t>
      </w:r>
      <w:r w:rsidR="00925334">
        <w:t>sprawnego</w:t>
      </w:r>
      <w:r>
        <w:t xml:space="preserve"> koordynowania prac </w:t>
      </w:r>
      <w:r w:rsidR="00925334">
        <w:t xml:space="preserve">ma ogromne </w:t>
      </w:r>
      <w:r w:rsidR="005E61B7">
        <w:t>znacz</w:t>
      </w:r>
      <w:r w:rsidR="005E61B7">
        <w:t>e</w:t>
      </w:r>
      <w:r w:rsidR="005E61B7">
        <w:t>nie</w:t>
      </w:r>
      <w:r w:rsidR="0000375C">
        <w:rPr>
          <w:rStyle w:val="Odwoanieprzypisudolnego"/>
        </w:rPr>
        <w:footnoteReference w:id="62"/>
      </w:r>
      <w:r w:rsidR="00AF546B">
        <w:t>.</w:t>
      </w:r>
      <w:r>
        <w:t xml:space="preserve"> Zazwyczaj </w:t>
      </w:r>
      <w:r w:rsidR="00925334">
        <w:t xml:space="preserve">to </w:t>
      </w:r>
      <w:r>
        <w:t xml:space="preserve">tylko kierownik projektu </w:t>
      </w:r>
      <w:r w:rsidR="00925334">
        <w:t>posiada</w:t>
      </w:r>
      <w:r>
        <w:t xml:space="preserve"> pełną </w:t>
      </w:r>
      <w:r w:rsidR="00925334">
        <w:t>oraz najbardziej</w:t>
      </w:r>
      <w:r>
        <w:t xml:space="preserve"> aktualną wiedzą odno</w:t>
      </w:r>
      <w:r w:rsidR="00925334">
        <w:t>śnie tego, co ma być robione, na kiedy</w:t>
      </w:r>
      <w:r w:rsidR="00997B88">
        <w:t xml:space="preserve"> i </w:t>
      </w:r>
      <w:r w:rsidR="00925334">
        <w:t>kto ma to wykonać</w:t>
      </w:r>
      <w:r>
        <w:t xml:space="preserve">. </w:t>
      </w:r>
      <w:r w:rsidR="00925334">
        <w:t>Najczęściej j</w:t>
      </w:r>
      <w:r>
        <w:t xml:space="preserve">edne terminy ograniczają </w:t>
      </w:r>
      <w:r w:rsidR="00925334">
        <w:t xml:space="preserve">te </w:t>
      </w:r>
      <w:r>
        <w:t xml:space="preserve">drugie, </w:t>
      </w:r>
      <w:r w:rsidR="00925334">
        <w:t>czasem</w:t>
      </w:r>
      <w:r>
        <w:t xml:space="preserve"> można sobie  pozwolić na </w:t>
      </w:r>
      <w:r w:rsidR="00925334">
        <w:t>małą</w:t>
      </w:r>
      <w:r>
        <w:t xml:space="preserve"> elastyczność czasową,</w:t>
      </w:r>
      <w:r w:rsidR="00997B88">
        <w:t xml:space="preserve"> a </w:t>
      </w:r>
      <w:r w:rsidR="00925334">
        <w:t>czasem</w:t>
      </w:r>
      <w:r>
        <w:t xml:space="preserve"> nie. </w:t>
      </w:r>
      <w:r w:rsidR="00925334">
        <w:t xml:space="preserve">Najczęściej jest </w:t>
      </w:r>
      <w:r>
        <w:t xml:space="preserve">tak, że konkretne zasoby ludzkie są przypisane </w:t>
      </w:r>
      <w:r w:rsidR="00925334">
        <w:t>tylko do konkretnej</w:t>
      </w:r>
      <w:r>
        <w:t xml:space="preserve"> daty.</w:t>
      </w:r>
      <w:r w:rsidR="00997B88">
        <w:t xml:space="preserve"> W </w:t>
      </w:r>
      <w:r>
        <w:t xml:space="preserve">momencie, </w:t>
      </w:r>
      <w:r w:rsidR="00925334">
        <w:t>kiedy</w:t>
      </w:r>
      <w:r>
        <w:t xml:space="preserve"> nie będą mogły </w:t>
      </w:r>
      <w:r w:rsidR="00925334">
        <w:t>one</w:t>
      </w:r>
      <w:r>
        <w:t xml:space="preserve"> </w:t>
      </w:r>
      <w:r w:rsidR="00925334">
        <w:t>rozpocząć</w:t>
      </w:r>
      <w:r>
        <w:t xml:space="preserve"> pracy, </w:t>
      </w:r>
      <w:r w:rsidR="00925334">
        <w:t>np.</w:t>
      </w:r>
      <w:r w:rsidR="00997B88">
        <w:t xml:space="preserve"> w </w:t>
      </w:r>
      <w:r>
        <w:t xml:space="preserve">skutek nieotrzymania </w:t>
      </w:r>
      <w:r w:rsidR="005E61B7">
        <w:t>term</w:t>
      </w:r>
      <w:r w:rsidR="005E61B7">
        <w:t>i</w:t>
      </w:r>
      <w:r w:rsidR="005E61B7">
        <w:t>nu</w:t>
      </w:r>
      <w:r>
        <w:t xml:space="preserve"> prac innego zespołu, wtedy </w:t>
      </w:r>
      <w:r w:rsidR="005E61B7">
        <w:t xml:space="preserve">następny moment dostępności tych </w:t>
      </w:r>
      <w:r>
        <w:t>zaso</w:t>
      </w:r>
      <w:r w:rsidR="005E61B7">
        <w:t>bów</w:t>
      </w:r>
      <w:r>
        <w:t xml:space="preserve"> </w:t>
      </w:r>
      <w:r w:rsidR="005E61B7">
        <w:t>odwleka</w:t>
      </w:r>
      <w:r>
        <w:t xml:space="preserve"> się</w:t>
      </w:r>
      <w:r w:rsidR="00997B88">
        <w:t xml:space="preserve"> w </w:t>
      </w:r>
      <w:r>
        <w:t>cza</w:t>
      </w:r>
      <w:r w:rsidR="005E61B7">
        <w:t>sie</w:t>
      </w:r>
      <w:r w:rsidR="00997B88">
        <w:t xml:space="preserve"> i </w:t>
      </w:r>
      <w:r w:rsidR="005E61B7">
        <w:t xml:space="preserve">następuje </w:t>
      </w:r>
      <w:r>
        <w:t>opóźnienie projekt</w:t>
      </w:r>
      <w:r w:rsidR="00AF546B">
        <w:t>u</w:t>
      </w:r>
      <w:r w:rsidR="00B00B2F">
        <w:rPr>
          <w:rStyle w:val="Odwoanieprzypisudolnego"/>
        </w:rPr>
        <w:footnoteReference w:id="63"/>
      </w:r>
      <w:r w:rsidR="00AF546B">
        <w:t>.</w:t>
      </w:r>
      <w:r w:rsidR="006F39CC">
        <w:t xml:space="preserve"> Na bieżąco</w:t>
      </w:r>
      <w:r>
        <w:t xml:space="preserve"> </w:t>
      </w:r>
      <w:r w:rsidR="006F39CC">
        <w:t xml:space="preserve">kierownik projektu musi kontrolować </w:t>
      </w:r>
      <w:r>
        <w:t>niemal wszystko, m.in.:</w:t>
      </w:r>
    </w:p>
    <w:p w:rsidR="00217CB7" w:rsidRDefault="00217CB7" w:rsidP="00967688">
      <w:pPr>
        <w:pStyle w:val="Akapitzlist"/>
        <w:numPr>
          <w:ilvl w:val="0"/>
          <w:numId w:val="16"/>
        </w:numPr>
        <w:ind w:left="1134" w:hanging="567"/>
      </w:pPr>
      <w:r>
        <w:t>terminowość</w:t>
      </w:r>
      <w:r w:rsidR="006F39CC">
        <w:t xml:space="preserve"> zadań</w:t>
      </w:r>
      <w:r>
        <w:t>,</w:t>
      </w:r>
    </w:p>
    <w:p w:rsidR="00217CB7" w:rsidRDefault="00217CB7" w:rsidP="00967688">
      <w:pPr>
        <w:pStyle w:val="Akapitzlist"/>
        <w:numPr>
          <w:ilvl w:val="0"/>
          <w:numId w:val="16"/>
        </w:numPr>
        <w:ind w:left="1134" w:hanging="567"/>
      </w:pPr>
      <w:r>
        <w:t>wykorzystanie</w:t>
      </w:r>
      <w:r w:rsidR="006F39CC">
        <w:t xml:space="preserve"> przydzielonych</w:t>
      </w:r>
      <w:r>
        <w:t xml:space="preserve"> zasobów,</w:t>
      </w:r>
    </w:p>
    <w:p w:rsidR="00217CB7" w:rsidRDefault="00217CB7" w:rsidP="00967688">
      <w:pPr>
        <w:pStyle w:val="Akapitzlist"/>
        <w:numPr>
          <w:ilvl w:val="0"/>
          <w:numId w:val="16"/>
        </w:numPr>
        <w:ind w:left="1134" w:hanging="567"/>
      </w:pPr>
      <w:r>
        <w:t>jakość</w:t>
      </w:r>
      <w:r w:rsidR="006F39CC">
        <w:t xml:space="preserve"> realizacji projektu, czyli </w:t>
      </w:r>
      <w:r>
        <w:t>stopień odstępstwa od zdefiniowanych param</w:t>
      </w:r>
      <w:r>
        <w:t>e</w:t>
      </w:r>
      <w:r w:rsidR="006F39CC">
        <w:t>trów</w:t>
      </w:r>
      <w:r>
        <w:t>,</w:t>
      </w:r>
    </w:p>
    <w:p w:rsidR="00217CB7" w:rsidRDefault="006F39CC" w:rsidP="00967688">
      <w:pPr>
        <w:pStyle w:val="Akapitzlist"/>
        <w:numPr>
          <w:ilvl w:val="0"/>
          <w:numId w:val="16"/>
        </w:numPr>
        <w:ind w:left="1134" w:hanging="567"/>
      </w:pPr>
      <w:r>
        <w:t xml:space="preserve">ponoszone </w:t>
      </w:r>
      <w:r w:rsidR="00217CB7">
        <w:t>koszty,</w:t>
      </w:r>
    </w:p>
    <w:p w:rsidR="00217CB7" w:rsidRDefault="00217CB7" w:rsidP="00967688">
      <w:pPr>
        <w:pStyle w:val="Akapitzlist"/>
        <w:numPr>
          <w:ilvl w:val="0"/>
          <w:numId w:val="16"/>
        </w:numPr>
        <w:ind w:left="1134" w:hanging="567"/>
      </w:pPr>
      <w:r>
        <w:t>zidentyfikowane ryzyka.</w:t>
      </w:r>
    </w:p>
    <w:p w:rsidR="00217CB7" w:rsidRDefault="005A6385" w:rsidP="00217CB7">
      <w:r>
        <w:lastRenderedPageBreak/>
        <w:t>Należy</w:t>
      </w:r>
      <w:r w:rsidR="00217CB7">
        <w:t xml:space="preserve"> </w:t>
      </w:r>
      <w:r>
        <w:t>śledzić</w:t>
      </w:r>
      <w:r w:rsidR="00217CB7">
        <w:t xml:space="preserve"> wszystkie parametry projektu, </w:t>
      </w:r>
      <w:r>
        <w:t xml:space="preserve">gdyż tylko wtedy </w:t>
      </w:r>
      <w:r w:rsidR="00217CB7">
        <w:t xml:space="preserve">można  </w:t>
      </w:r>
      <w:r>
        <w:t>zidentyfik</w:t>
      </w:r>
      <w:r>
        <w:t>o</w:t>
      </w:r>
      <w:r>
        <w:t>wać</w:t>
      </w:r>
      <w:r w:rsidR="00217CB7">
        <w:t xml:space="preserve"> odchylenia</w:t>
      </w:r>
      <w:r w:rsidR="00997B88">
        <w:t xml:space="preserve"> i </w:t>
      </w:r>
      <w:r>
        <w:t xml:space="preserve">szybko </w:t>
      </w:r>
      <w:r w:rsidR="00217CB7">
        <w:t xml:space="preserve">podjąć </w:t>
      </w:r>
      <w:r>
        <w:t>działania</w:t>
      </w:r>
      <w:r w:rsidR="00217CB7">
        <w:t xml:space="preserve"> korygujące, </w:t>
      </w:r>
      <w:r>
        <w:t>aby</w:t>
      </w:r>
      <w:r w:rsidR="00217CB7">
        <w:t xml:space="preserve"> </w:t>
      </w:r>
      <w:r>
        <w:t>nie stały</w:t>
      </w:r>
      <w:r w:rsidR="00217CB7">
        <w:t xml:space="preserve"> one poważnym zagroż</w:t>
      </w:r>
      <w:r w:rsidR="00217CB7">
        <w:t>e</w:t>
      </w:r>
      <w:r w:rsidR="00217CB7">
        <w:t>niem dla</w:t>
      </w:r>
      <w:r>
        <w:t xml:space="preserve"> realizacji</w:t>
      </w:r>
      <w:r w:rsidR="00AF546B">
        <w:t xml:space="preserve"> projektu</w:t>
      </w:r>
      <w:r w:rsidR="00B00B2F">
        <w:rPr>
          <w:rStyle w:val="Odwoanieprzypisudolnego"/>
        </w:rPr>
        <w:footnoteReference w:id="64"/>
      </w:r>
      <w:r w:rsidR="00AF546B">
        <w:t>.</w:t>
      </w:r>
      <w:r w:rsidR="00217CB7">
        <w:t xml:space="preserve"> </w:t>
      </w:r>
      <w:r>
        <w:t>P</w:t>
      </w:r>
      <w:r w:rsidR="00217CB7">
        <w:t xml:space="preserve">race </w:t>
      </w:r>
      <w:r>
        <w:t>związane</w:t>
      </w:r>
      <w:r w:rsidR="00997B88">
        <w:t xml:space="preserve"> z </w:t>
      </w:r>
      <w:r>
        <w:t>projekt</w:t>
      </w:r>
      <w:r w:rsidR="00217CB7">
        <w:t>e</w:t>
      </w:r>
      <w:r>
        <w:t>m</w:t>
      </w:r>
      <w:r w:rsidR="00217CB7">
        <w:t xml:space="preserve"> </w:t>
      </w:r>
      <w:r>
        <w:t>obejmują swoim zakresem</w:t>
      </w:r>
      <w:r w:rsidR="00217CB7">
        <w:t xml:space="preserve"> również obowiązki raportowe. </w:t>
      </w:r>
      <w:r>
        <w:t>Dokumentacja projektowa może być obszerniejsza jak</w:t>
      </w:r>
      <w:r w:rsidR="00997B88">
        <w:t xml:space="preserve"> w </w:t>
      </w:r>
      <w:r>
        <w:t>metodykach klasycznych lub mniej</w:t>
      </w:r>
      <w:r w:rsidR="00997B88">
        <w:t xml:space="preserve"> w </w:t>
      </w:r>
      <w:r>
        <w:t>przypadku metodyk zwinnych.</w:t>
      </w:r>
    </w:p>
    <w:p w:rsidR="00063374" w:rsidRDefault="005A6385" w:rsidP="00217CB7">
      <w:r>
        <w:t>Poza umiejętnościami twardymi</w:t>
      </w:r>
      <w:r w:rsidR="00217CB7">
        <w:t xml:space="preserve"> na tym etapie</w:t>
      </w:r>
      <w:r>
        <w:t xml:space="preserve"> realizacji</w:t>
      </w:r>
      <w:r w:rsidR="00217CB7">
        <w:t xml:space="preserve"> dochodzą także tzw. komp</w:t>
      </w:r>
      <w:r w:rsidR="00217CB7">
        <w:t>e</w:t>
      </w:r>
      <w:r w:rsidR="00217CB7">
        <w:t xml:space="preserve">tencje </w:t>
      </w:r>
      <w:r w:rsidR="00063374">
        <w:t>miękkie menagera</w:t>
      </w:r>
      <w:r w:rsidR="00217CB7">
        <w:t xml:space="preserve"> projektu, </w:t>
      </w:r>
      <w:r w:rsidR="00063374" w:rsidRPr="00063374">
        <w:t>związane</w:t>
      </w:r>
      <w:r w:rsidR="00997B88">
        <w:t xml:space="preserve"> z </w:t>
      </w:r>
      <w:r w:rsidR="00063374" w:rsidRPr="00063374">
        <w:t>kierowaniem ludźmi</w:t>
      </w:r>
      <w:r w:rsidR="00997B88">
        <w:t xml:space="preserve"> i </w:t>
      </w:r>
      <w:r w:rsidR="00063374" w:rsidRPr="00063374">
        <w:t>kulturą organizacyjną</w:t>
      </w:r>
      <w:r w:rsidR="00997B88">
        <w:t xml:space="preserve"> w </w:t>
      </w:r>
      <w:r w:rsidR="00063374">
        <w:t>skład których wchodzą m. in</w:t>
      </w:r>
      <w:r w:rsidR="00AF546B">
        <w:t>.</w:t>
      </w:r>
      <w:r w:rsidR="00063374">
        <w:rPr>
          <w:rStyle w:val="Odwoanieprzypisudolnego"/>
        </w:rPr>
        <w:footnoteReference w:id="65"/>
      </w:r>
      <w:r w:rsidR="00AF546B">
        <w:t>:</w:t>
      </w:r>
    </w:p>
    <w:p w:rsidR="00063374" w:rsidRDefault="00217CB7" w:rsidP="00967688">
      <w:pPr>
        <w:pStyle w:val="Akapitzlist"/>
        <w:numPr>
          <w:ilvl w:val="0"/>
          <w:numId w:val="17"/>
        </w:numPr>
        <w:ind w:left="709" w:hanging="425"/>
      </w:pPr>
      <w:r>
        <w:t xml:space="preserve">łatwość komunikacji, </w:t>
      </w:r>
    </w:p>
    <w:p w:rsidR="00063374" w:rsidRDefault="00217CB7" w:rsidP="00967688">
      <w:pPr>
        <w:pStyle w:val="Akapitzlist"/>
        <w:numPr>
          <w:ilvl w:val="0"/>
          <w:numId w:val="17"/>
        </w:numPr>
        <w:ind w:left="709" w:hanging="425"/>
      </w:pPr>
      <w:r>
        <w:t xml:space="preserve">skuteczne motywowanie, </w:t>
      </w:r>
    </w:p>
    <w:p w:rsidR="00063374" w:rsidRDefault="00217CB7" w:rsidP="00967688">
      <w:pPr>
        <w:pStyle w:val="Akapitzlist"/>
        <w:numPr>
          <w:ilvl w:val="0"/>
          <w:numId w:val="17"/>
        </w:numPr>
        <w:ind w:left="709" w:hanging="425"/>
      </w:pPr>
      <w:r>
        <w:t>rozwiązywania problemów</w:t>
      </w:r>
      <w:r w:rsidR="00997B88">
        <w:t xml:space="preserve"> w </w:t>
      </w:r>
      <w:r>
        <w:t xml:space="preserve">zespole. </w:t>
      </w:r>
    </w:p>
    <w:p w:rsidR="008264A3" w:rsidRDefault="008264A3" w:rsidP="008264A3">
      <w:pPr>
        <w:ind w:firstLine="0"/>
      </w:pPr>
      <w:r>
        <w:t>Kierownik projektu powinien:</w:t>
      </w:r>
    </w:p>
    <w:p w:rsidR="008264A3" w:rsidRDefault="008264A3" w:rsidP="00967688">
      <w:pPr>
        <w:pStyle w:val="Akapitzlist"/>
        <w:numPr>
          <w:ilvl w:val="0"/>
          <w:numId w:val="18"/>
        </w:numPr>
      </w:pPr>
      <w:r>
        <w:t xml:space="preserve">być dojrzały, </w:t>
      </w:r>
    </w:p>
    <w:p w:rsidR="008264A3" w:rsidRDefault="008264A3" w:rsidP="00967688">
      <w:pPr>
        <w:pStyle w:val="Akapitzlist"/>
        <w:numPr>
          <w:ilvl w:val="0"/>
          <w:numId w:val="18"/>
        </w:numPr>
      </w:pPr>
      <w:r>
        <w:t xml:space="preserve">posiadać pewność siebie, </w:t>
      </w:r>
    </w:p>
    <w:p w:rsidR="008264A3" w:rsidRDefault="008264A3" w:rsidP="00967688">
      <w:pPr>
        <w:pStyle w:val="Akapitzlist"/>
        <w:numPr>
          <w:ilvl w:val="0"/>
          <w:numId w:val="18"/>
        </w:numPr>
      </w:pPr>
      <w:r>
        <w:t xml:space="preserve">być dobrym przewodniczącym, który będzie określać cele, </w:t>
      </w:r>
    </w:p>
    <w:p w:rsidR="008264A3" w:rsidRDefault="008264A3" w:rsidP="00967688">
      <w:pPr>
        <w:pStyle w:val="Akapitzlist"/>
        <w:numPr>
          <w:ilvl w:val="0"/>
          <w:numId w:val="18"/>
        </w:numPr>
      </w:pPr>
      <w:r>
        <w:t>zachęcać do podejmowania decyzji ,</w:t>
      </w:r>
    </w:p>
    <w:p w:rsidR="00217CB7" w:rsidRDefault="008264A3" w:rsidP="00967688">
      <w:pPr>
        <w:pStyle w:val="Akapitzlist"/>
        <w:numPr>
          <w:ilvl w:val="0"/>
          <w:numId w:val="18"/>
        </w:numPr>
      </w:pPr>
      <w:r>
        <w:t>trafnie przydzielać zadania</w:t>
      </w:r>
      <w:r w:rsidR="00B00B2F">
        <w:rPr>
          <w:rStyle w:val="Odwoanieprzypisudolnego"/>
        </w:rPr>
        <w:footnoteReference w:id="66"/>
      </w:r>
      <w:r w:rsidR="00AF546B">
        <w:t>.</w:t>
      </w:r>
    </w:p>
    <w:p w:rsidR="00217CB7" w:rsidRDefault="008264A3" w:rsidP="00217CB7">
      <w:r>
        <w:t>Faza wykonawcza/ realizacji</w:t>
      </w:r>
      <w:r w:rsidR="00217CB7">
        <w:t xml:space="preserve"> kończy się </w:t>
      </w:r>
      <w:r>
        <w:t>zazwyczaj</w:t>
      </w:r>
      <w:r w:rsidR="00217CB7">
        <w:t xml:space="preserve"> testami akceptacyjnymi, które </w:t>
      </w:r>
      <w:r>
        <w:t>są poprzedzeniem</w:t>
      </w:r>
      <w:r w:rsidR="00217CB7">
        <w:t xml:space="preserve"> odbiór projektu.</w:t>
      </w:r>
    </w:p>
    <w:p w:rsidR="00BD53CA" w:rsidRPr="00BD53CA" w:rsidRDefault="00BD53CA" w:rsidP="00BD53CA">
      <w:r>
        <w:t>Zakończenie lub też inaczej zamknięcie projektu to jego ostatnia faza</w:t>
      </w:r>
      <w:r w:rsidR="00E73746">
        <w:rPr>
          <w:rStyle w:val="Odwoanieprzypisudolnego"/>
        </w:rPr>
        <w:footnoteReference w:id="67"/>
      </w:r>
      <w:r w:rsidR="00AF546B">
        <w:t>.</w:t>
      </w:r>
      <w:r w:rsidR="00997B88">
        <w:t xml:space="preserve"> W </w:t>
      </w:r>
      <w:r>
        <w:t>trakcie</w:t>
      </w:r>
      <w:r w:rsidR="002545DA">
        <w:t xml:space="preserve"> t</w:t>
      </w:r>
      <w:r w:rsidR="002545DA">
        <w:t>e</w:t>
      </w:r>
      <w:r w:rsidR="002545DA">
        <w:t>go etapu</w:t>
      </w:r>
      <w:r>
        <w:t xml:space="preserve"> </w:t>
      </w:r>
      <w:r w:rsidR="002545DA">
        <w:t>odbywa się</w:t>
      </w:r>
      <w:r>
        <w:t xml:space="preserve"> odbiór projektu przez </w:t>
      </w:r>
      <w:r w:rsidR="002545DA">
        <w:t xml:space="preserve">zamawiającego </w:t>
      </w:r>
      <w:r>
        <w:t>(</w:t>
      </w:r>
      <w:r w:rsidR="002545DA">
        <w:t>sponsora</w:t>
      </w:r>
      <w:r>
        <w:t xml:space="preserve">). Kierownik </w:t>
      </w:r>
      <w:r w:rsidR="002545DA">
        <w:t>na zako</w:t>
      </w:r>
      <w:r w:rsidR="002545DA">
        <w:t>ń</w:t>
      </w:r>
      <w:r w:rsidR="002545DA">
        <w:t xml:space="preserve">czenie </w:t>
      </w:r>
      <w:r>
        <w:t xml:space="preserve">rozlicza projekt </w:t>
      </w:r>
      <w:r w:rsidR="002545DA">
        <w:t>oraz</w:t>
      </w:r>
      <w:r>
        <w:t xml:space="preserve"> przygotowuje odpowiednie sprawozdania, </w:t>
      </w:r>
      <w:r w:rsidR="002545DA">
        <w:t>przykładowo</w:t>
      </w:r>
      <w:r>
        <w:t>.: zest</w:t>
      </w:r>
      <w:r>
        <w:t>a</w:t>
      </w:r>
      <w:r>
        <w:t>wienie rzeczywistych kosztów</w:t>
      </w:r>
      <w:r w:rsidR="00997B88">
        <w:t xml:space="preserve"> z </w:t>
      </w:r>
      <w:r>
        <w:t>budżet</w:t>
      </w:r>
      <w:r w:rsidR="002545DA">
        <w:t>em</w:t>
      </w:r>
      <w:r>
        <w:t xml:space="preserve">, </w:t>
      </w:r>
      <w:r w:rsidR="002545DA">
        <w:t xml:space="preserve">czy </w:t>
      </w:r>
      <w:r w:rsidR="00AF546B">
        <w:t>protokoły odbioru prac</w:t>
      </w:r>
      <w:r w:rsidR="00E73746">
        <w:rPr>
          <w:rStyle w:val="Odwoanieprzypisudolnego"/>
        </w:rPr>
        <w:footnoteReference w:id="68"/>
      </w:r>
      <w:r w:rsidR="00AF546B">
        <w:t>.</w:t>
      </w:r>
      <w:r w:rsidR="00997B88">
        <w:t xml:space="preserve"> W </w:t>
      </w:r>
      <w:r w:rsidR="002545DA">
        <w:t>tej fazie</w:t>
      </w:r>
      <w:r>
        <w:t xml:space="preserve"> kończy się pewne </w:t>
      </w:r>
      <w:r w:rsidR="002545DA">
        <w:t>zadania</w:t>
      </w:r>
      <w:r>
        <w:t xml:space="preserve"> rozpoczęte wcześniej,</w:t>
      </w:r>
      <w:r w:rsidR="00997B88">
        <w:t xml:space="preserve"> a </w:t>
      </w:r>
      <w:r>
        <w:t>które nie</w:t>
      </w:r>
      <w:r w:rsidR="002545DA">
        <w:t xml:space="preserve"> są już</w:t>
      </w:r>
      <w:r>
        <w:t xml:space="preserve"> obarczone ryzykiem</w:t>
      </w:r>
      <w:r w:rsidR="002545DA">
        <w:t xml:space="preserve"> niewykon</w:t>
      </w:r>
      <w:r w:rsidR="002545DA">
        <w:t>a</w:t>
      </w:r>
      <w:r w:rsidR="002545DA">
        <w:t>nia</w:t>
      </w:r>
      <w:r>
        <w:t xml:space="preserve">, </w:t>
      </w:r>
      <w:r w:rsidR="002545DA">
        <w:t>np.</w:t>
      </w:r>
      <w:r>
        <w:t xml:space="preserve"> reali przygotowanie instrukcji, objaśnień, </w:t>
      </w:r>
      <w:r w:rsidR="002545DA">
        <w:t xml:space="preserve">czy też </w:t>
      </w:r>
      <w:r>
        <w:t>końcowej dokumentacji wdroż</w:t>
      </w:r>
      <w:r>
        <w:t>o</w:t>
      </w:r>
      <w:r w:rsidR="00AF546B">
        <w:t>nych rozwiązań</w:t>
      </w:r>
      <w:r w:rsidR="00E73746">
        <w:rPr>
          <w:rStyle w:val="Odwoanieprzypisudolnego"/>
        </w:rPr>
        <w:footnoteReference w:id="69"/>
      </w:r>
      <w:r w:rsidR="00AF546B">
        <w:t>.</w:t>
      </w:r>
      <w:r>
        <w:t xml:space="preserve"> </w:t>
      </w:r>
      <w:r w:rsidR="002545DA">
        <w:t>Czasem z</w:t>
      </w:r>
      <w:r>
        <w:t xml:space="preserve">darza się, że przed </w:t>
      </w:r>
      <w:r w:rsidR="002545DA">
        <w:t>decyzją</w:t>
      </w:r>
      <w:r w:rsidR="00997B88">
        <w:t xml:space="preserve"> o </w:t>
      </w:r>
      <w:r>
        <w:t xml:space="preserve">zakończeniu projektu </w:t>
      </w:r>
      <w:r w:rsidR="002545DA">
        <w:t>Biuro proje</w:t>
      </w:r>
      <w:r w:rsidR="002545DA">
        <w:t>k</w:t>
      </w:r>
      <w:r w:rsidR="002545DA">
        <w:t>tów wymaga</w:t>
      </w:r>
      <w:r>
        <w:t xml:space="preserve"> opra</w:t>
      </w:r>
      <w:r w:rsidR="002545DA">
        <w:t>cowania</w:t>
      </w:r>
      <w:r>
        <w:t xml:space="preserve"> raportu</w:t>
      </w:r>
      <w:r w:rsidR="00997B88">
        <w:t xml:space="preserve"> z </w:t>
      </w:r>
      <w:r>
        <w:t>realizacji</w:t>
      </w:r>
      <w:r w:rsidR="002545DA">
        <w:t xml:space="preserve"> projektu</w:t>
      </w:r>
      <w:r>
        <w:t xml:space="preserve">. Później </w:t>
      </w:r>
      <w:r w:rsidR="002545DA">
        <w:t>zostaje</w:t>
      </w:r>
      <w:r>
        <w:t xml:space="preserve"> już tylko świętowa</w:t>
      </w:r>
      <w:r w:rsidR="002545DA">
        <w:t>nie jego zakończenia</w:t>
      </w:r>
      <w:r>
        <w:t>.</w:t>
      </w:r>
    </w:p>
    <w:p w:rsidR="00735861" w:rsidRDefault="005B7BB7" w:rsidP="00735861">
      <w:pPr>
        <w:pStyle w:val="Nagwek1"/>
      </w:pPr>
      <w:bookmarkStart w:id="15" w:name="_Toc54354532"/>
      <w:r>
        <w:lastRenderedPageBreak/>
        <w:t>Rozdział 2</w:t>
      </w:r>
      <w:r w:rsidR="00735861">
        <w:t>.</w:t>
      </w:r>
      <w:r w:rsidR="00735861">
        <w:br/>
      </w:r>
      <w:r>
        <w:t>Dokumentacja projektowa</w:t>
      </w:r>
      <w:bookmarkEnd w:id="15"/>
    </w:p>
    <w:p w:rsidR="00444077" w:rsidRDefault="002B58C2" w:rsidP="0099344A">
      <w:r>
        <w:t>Kiedy przygotowywany jest projekt</w:t>
      </w:r>
      <w:r w:rsidR="0099344A" w:rsidRPr="0099344A">
        <w:t xml:space="preserve"> </w:t>
      </w:r>
      <w:r>
        <w:t>często bardzo szybko przystępuje się do jego</w:t>
      </w:r>
      <w:r w:rsidR="0099344A" w:rsidRPr="0099344A">
        <w:t xml:space="preserve"> re</w:t>
      </w:r>
      <w:r w:rsidR="0099344A" w:rsidRPr="0099344A">
        <w:t>a</w:t>
      </w:r>
      <w:r w:rsidR="0099344A" w:rsidRPr="0099344A">
        <w:t>lizacji</w:t>
      </w:r>
      <w:r w:rsidR="00BE6128">
        <w:t>. Wydawać się to może najszybszą drogą do osiągnięcia zamierzonego celu.</w:t>
      </w:r>
      <w:r w:rsidR="0099344A" w:rsidRPr="0099344A">
        <w:t xml:space="preserve"> </w:t>
      </w:r>
      <w:r w:rsidR="00EE01F7">
        <w:t>Jednak</w:t>
      </w:r>
      <w:r w:rsidR="00997B88">
        <w:t xml:space="preserve"> w </w:t>
      </w:r>
      <w:r w:rsidR="00BE6128">
        <w:t>tym przypadku</w:t>
      </w:r>
      <w:r w:rsidR="0099344A" w:rsidRPr="0099344A">
        <w:t xml:space="preserve"> nie </w:t>
      </w:r>
      <w:r w:rsidR="00BE6128">
        <w:t>ma nic bardziej mylnego.</w:t>
      </w:r>
      <w:r w:rsidR="0099344A" w:rsidRPr="0099344A">
        <w:t xml:space="preserve"> </w:t>
      </w:r>
      <w:r w:rsidR="00BE6128">
        <w:t>Nie zawsze plany się sprawdzają,</w:t>
      </w:r>
      <w:r w:rsidR="0099344A" w:rsidRPr="0099344A">
        <w:t xml:space="preserve"> </w:t>
      </w:r>
      <w:r w:rsidR="00BE6128">
        <w:t>najczęściej plany należy modyfikować</w:t>
      </w:r>
      <w:r w:rsidR="00997B88">
        <w:t xml:space="preserve"> i </w:t>
      </w:r>
      <w:r w:rsidR="0099344A" w:rsidRPr="0099344A">
        <w:t xml:space="preserve">dostosowywać </w:t>
      </w:r>
      <w:r w:rsidR="00BE6128">
        <w:t>do istniejącego stanu.</w:t>
      </w:r>
      <w:r w:rsidR="0099344A" w:rsidRPr="0099344A">
        <w:t xml:space="preserve"> </w:t>
      </w:r>
      <w:r w:rsidR="00BE6128">
        <w:t>Mimo tego</w:t>
      </w:r>
      <w:r w:rsidR="0099344A" w:rsidRPr="0099344A">
        <w:t xml:space="preserve"> </w:t>
      </w:r>
      <w:r w:rsidR="00BE6128">
        <w:t>planowanie</w:t>
      </w:r>
      <w:r w:rsidR="0099344A" w:rsidRPr="0099344A">
        <w:t xml:space="preserve"> jest </w:t>
      </w:r>
      <w:r w:rsidR="00BE6128">
        <w:t>bardzo ważnym</w:t>
      </w:r>
      <w:r w:rsidR="0099344A" w:rsidRPr="0099344A">
        <w:t xml:space="preserve"> etapem</w:t>
      </w:r>
      <w:r w:rsidR="00997B88">
        <w:t xml:space="preserve"> w </w:t>
      </w:r>
      <w:r w:rsidR="00BE6128">
        <w:t>procesie przygotowywania</w:t>
      </w:r>
      <w:r w:rsidR="0099344A" w:rsidRPr="0099344A">
        <w:t xml:space="preserve"> projektu</w:t>
      </w:r>
      <w:r w:rsidR="00BE6128">
        <w:t>.</w:t>
      </w:r>
      <w:r w:rsidR="0099344A" w:rsidRPr="0099344A">
        <w:t xml:space="preserve"> </w:t>
      </w:r>
      <w:r w:rsidR="00BE6128">
        <w:t>Tylko dobre</w:t>
      </w:r>
      <w:r w:rsidR="0099344A" w:rsidRPr="0099344A">
        <w:t xml:space="preserve"> planowa</w:t>
      </w:r>
      <w:r w:rsidR="00BE6128">
        <w:t>nie</w:t>
      </w:r>
      <w:r w:rsidR="0099344A" w:rsidRPr="0099344A">
        <w:t xml:space="preserve"> </w:t>
      </w:r>
      <w:r w:rsidR="00BE6128">
        <w:t>daje możliwość</w:t>
      </w:r>
      <w:r w:rsidR="0099344A" w:rsidRPr="0099344A">
        <w:t xml:space="preserve"> </w:t>
      </w:r>
      <w:r w:rsidR="00BE6128">
        <w:t>skutecznej</w:t>
      </w:r>
      <w:r w:rsidR="00997B88">
        <w:t xml:space="preserve"> i </w:t>
      </w:r>
      <w:r w:rsidR="00BE6128">
        <w:t>efektywnej</w:t>
      </w:r>
      <w:r w:rsidR="0099344A" w:rsidRPr="0099344A">
        <w:t xml:space="preserve"> </w:t>
      </w:r>
      <w:r w:rsidR="00BE6128">
        <w:t>realizacji</w:t>
      </w:r>
      <w:r w:rsidR="0099344A" w:rsidRPr="0099344A">
        <w:t xml:space="preserve"> projektu</w:t>
      </w:r>
      <w:r w:rsidR="00BE6128">
        <w:t xml:space="preserve">. </w:t>
      </w:r>
      <w:r w:rsidR="00EE01F7">
        <w:t>Jednakże</w:t>
      </w:r>
      <w:r w:rsidR="00BE6128">
        <w:t xml:space="preserve"> przed przystąpieniem do opracowywania planu </w:t>
      </w:r>
      <w:r w:rsidR="0099344A" w:rsidRPr="0099344A">
        <w:t xml:space="preserve"> </w:t>
      </w:r>
      <w:r w:rsidR="00BE6128">
        <w:t>należy</w:t>
      </w:r>
      <w:r w:rsidR="0099344A" w:rsidRPr="0099344A">
        <w:t xml:space="preserve"> </w:t>
      </w:r>
      <w:r w:rsidR="00BE6128">
        <w:t>zadać sobie wiele</w:t>
      </w:r>
      <w:r w:rsidR="0099344A" w:rsidRPr="0099344A">
        <w:t xml:space="preserve"> pytań</w:t>
      </w:r>
      <w:r w:rsidR="00444077">
        <w:t>.</w:t>
      </w:r>
      <w:r w:rsidR="00997B88">
        <w:t xml:space="preserve"> W </w:t>
      </w:r>
      <w:r w:rsidR="00BE6128">
        <w:t>tym celu powinno się wcześniej</w:t>
      </w:r>
      <w:r w:rsidR="0099344A" w:rsidRPr="0099344A">
        <w:t xml:space="preserve"> opracować </w:t>
      </w:r>
      <w:r w:rsidR="00EE01F7">
        <w:t>parę</w:t>
      </w:r>
      <w:r w:rsidR="0099344A" w:rsidRPr="0099344A">
        <w:t xml:space="preserve"> dokumentów</w:t>
      </w:r>
      <w:r w:rsidR="00EE01F7">
        <w:t>.</w:t>
      </w:r>
      <w:r w:rsidR="00997B88">
        <w:t xml:space="preserve"> W </w:t>
      </w:r>
      <w:r w:rsidR="00EE01F7">
        <w:t>różnych metodologiach zarządzania projektami mogą</w:t>
      </w:r>
      <w:r w:rsidR="00BC40AE">
        <w:t xml:space="preserve"> one</w:t>
      </w:r>
      <w:r w:rsidR="00EE01F7">
        <w:t xml:space="preserve"> przyjmować inne nazwy.</w:t>
      </w:r>
      <w:r w:rsidR="0099344A" w:rsidRPr="0099344A">
        <w:t xml:space="preserve"> </w:t>
      </w:r>
      <w:r w:rsidR="00EE01F7">
        <w:t>Kilka</w:t>
      </w:r>
      <w:r w:rsidR="00997B88">
        <w:t xml:space="preserve"> z </w:t>
      </w:r>
      <w:r w:rsidR="0099344A" w:rsidRPr="0099344A">
        <w:t xml:space="preserve">tych dokumentów </w:t>
      </w:r>
      <w:r w:rsidR="009E19AA">
        <w:t>łączy</w:t>
      </w:r>
      <w:r w:rsidR="0099344A" w:rsidRPr="0099344A">
        <w:t xml:space="preserve"> ze sobą </w:t>
      </w:r>
      <w:r w:rsidR="00EE01F7">
        <w:t>pewne</w:t>
      </w:r>
      <w:r w:rsidR="0099344A" w:rsidRPr="0099344A">
        <w:t xml:space="preserve"> informacje</w:t>
      </w:r>
      <w:r w:rsidR="00EE01F7">
        <w:t xml:space="preserve">, </w:t>
      </w:r>
      <w:r w:rsidR="00444077">
        <w:t>inne</w:t>
      </w:r>
      <w:r w:rsidR="00EE01F7">
        <w:t xml:space="preserve"> </w:t>
      </w:r>
      <w:r w:rsidR="0099344A" w:rsidRPr="0099344A">
        <w:t>uważają</w:t>
      </w:r>
      <w:r w:rsidR="00444077">
        <w:t xml:space="preserve"> je</w:t>
      </w:r>
      <w:r w:rsidR="0099344A" w:rsidRPr="0099344A">
        <w:t xml:space="preserve"> za ważniejsze</w:t>
      </w:r>
      <w:r w:rsidR="00444077">
        <w:t>,</w:t>
      </w:r>
      <w:r w:rsidR="00997B88">
        <w:t xml:space="preserve"> a </w:t>
      </w:r>
      <w:r w:rsidR="00444077">
        <w:t xml:space="preserve">jeszcze </w:t>
      </w:r>
      <w:r w:rsidR="0099344A" w:rsidRPr="0099344A">
        <w:t>inne za mniej ważne</w:t>
      </w:r>
      <w:r w:rsidR="00444077">
        <w:t>.</w:t>
      </w:r>
      <w:r w:rsidR="00997B88">
        <w:t xml:space="preserve"> W </w:t>
      </w:r>
      <w:r w:rsidR="00C35C8A">
        <w:t>tym rozdziale zostało</w:t>
      </w:r>
      <w:r w:rsidR="00444077">
        <w:t xml:space="preserve"> przedst</w:t>
      </w:r>
      <w:r w:rsidR="00444077">
        <w:t>a</w:t>
      </w:r>
      <w:r w:rsidR="00C35C8A">
        <w:t>wionych dziewięć</w:t>
      </w:r>
      <w:r w:rsidR="0099344A" w:rsidRPr="0099344A">
        <w:t xml:space="preserve"> </w:t>
      </w:r>
      <w:r w:rsidR="00C35C8A">
        <w:t>głównych</w:t>
      </w:r>
      <w:r w:rsidR="0099344A" w:rsidRPr="0099344A">
        <w:t xml:space="preserve"> </w:t>
      </w:r>
      <w:r w:rsidR="00C35C8A">
        <w:t>dokumentów</w:t>
      </w:r>
      <w:r w:rsidR="00444077">
        <w:t>,</w:t>
      </w:r>
      <w:r w:rsidR="0099344A" w:rsidRPr="0099344A">
        <w:t xml:space="preserve"> </w:t>
      </w:r>
      <w:r w:rsidR="00444077">
        <w:t>jakie</w:t>
      </w:r>
      <w:r w:rsidR="0099344A" w:rsidRPr="0099344A">
        <w:t xml:space="preserve"> należy </w:t>
      </w:r>
      <w:r w:rsidR="00444077">
        <w:t>opracować</w:t>
      </w:r>
      <w:r w:rsidR="0099344A" w:rsidRPr="0099344A">
        <w:t xml:space="preserve"> przed </w:t>
      </w:r>
      <w:r w:rsidR="00444077">
        <w:t>przystąpieniem do realizacji</w:t>
      </w:r>
      <w:r w:rsidR="0099344A" w:rsidRPr="0099344A">
        <w:t xml:space="preserve"> projek</w:t>
      </w:r>
      <w:r w:rsidR="00444077">
        <w:t>tu, czy też samego opracowywania</w:t>
      </w:r>
      <w:r w:rsidR="0099344A" w:rsidRPr="0099344A">
        <w:t xml:space="preserve"> planu projektu</w:t>
      </w:r>
      <w:r w:rsidR="00444077">
        <w:t>.</w:t>
      </w:r>
      <w:r w:rsidR="0099344A" w:rsidRPr="0099344A">
        <w:t xml:space="preserve"> </w:t>
      </w:r>
    </w:p>
    <w:p w:rsidR="00C0678D" w:rsidRDefault="00C0678D" w:rsidP="00C0678D">
      <w:pPr>
        <w:pStyle w:val="Nagwek2"/>
      </w:pPr>
      <w:bookmarkStart w:id="16" w:name="_Toc54354533"/>
      <w:r>
        <w:t>2.1. Określenie Zakresu P</w:t>
      </w:r>
      <w:r w:rsidRPr="0099344A">
        <w:t>racy</w:t>
      </w:r>
      <w:r>
        <w:t xml:space="preserve"> (</w:t>
      </w:r>
      <w:proofErr w:type="spellStart"/>
      <w:r>
        <w:t>SOW</w:t>
      </w:r>
      <w:proofErr w:type="spellEnd"/>
      <w:r>
        <w:t>)</w:t>
      </w:r>
      <w:bookmarkEnd w:id="16"/>
    </w:p>
    <w:p w:rsidR="00734353" w:rsidRDefault="00444077" w:rsidP="0099344A">
      <w:r>
        <w:t>Pierwszym dokumentem do opracowania</w:t>
      </w:r>
      <w:r w:rsidR="00DB49CA">
        <w:t xml:space="preserve"> jest Określenie Zakresu P</w:t>
      </w:r>
      <w:r w:rsidR="0099344A" w:rsidRPr="0099344A">
        <w:t>racy</w:t>
      </w:r>
      <w:r w:rsidR="00471EEF">
        <w:t>, inaczej zw</w:t>
      </w:r>
      <w:r w:rsidR="00471EEF">
        <w:t>a</w:t>
      </w:r>
      <w:r w:rsidR="00471EEF">
        <w:t xml:space="preserve">ne </w:t>
      </w:r>
      <w:proofErr w:type="spellStart"/>
      <w:r w:rsidR="00471EEF">
        <w:t>SOW</w:t>
      </w:r>
      <w:proofErr w:type="spellEnd"/>
      <w:r w:rsidR="00471EEF">
        <w:t xml:space="preserve"> -</w:t>
      </w:r>
      <w:r w:rsidR="00997B88">
        <w:t xml:space="preserve"> z </w:t>
      </w:r>
      <w:r w:rsidR="00471EEF">
        <w:t xml:space="preserve">ang. Statement of </w:t>
      </w:r>
      <w:proofErr w:type="spellStart"/>
      <w:r w:rsidR="00471EEF">
        <w:t>Work</w:t>
      </w:r>
      <w:proofErr w:type="spellEnd"/>
      <w:r>
        <w:t>.</w:t>
      </w:r>
      <w:r w:rsidR="0099344A" w:rsidRPr="0099344A">
        <w:t xml:space="preserve"> </w:t>
      </w:r>
      <w:r>
        <w:t>Tę część dokumentów przygotowuje</w:t>
      </w:r>
      <w:r w:rsidR="0099344A" w:rsidRPr="0099344A">
        <w:t xml:space="preserve"> </w:t>
      </w:r>
      <w:r>
        <w:t>sponsor</w:t>
      </w:r>
      <w:r w:rsidR="0099344A" w:rsidRPr="0099344A">
        <w:t xml:space="preserve"> projektu lub </w:t>
      </w:r>
      <w:r>
        <w:t>klient</w:t>
      </w:r>
      <w:r w:rsidR="0099344A" w:rsidRPr="0099344A">
        <w:t xml:space="preserve"> </w:t>
      </w:r>
      <w:r>
        <w:t>bądź jest opracowują go</w:t>
      </w:r>
      <w:r w:rsidR="0099344A" w:rsidRPr="0099344A">
        <w:t xml:space="preserve"> wspólnie</w:t>
      </w:r>
      <w:r>
        <w:t>.</w:t>
      </w:r>
      <w:r w:rsidR="0099344A" w:rsidRPr="0099344A">
        <w:t xml:space="preserve"> </w:t>
      </w:r>
      <w:proofErr w:type="spellStart"/>
      <w:r w:rsidR="00471EEF">
        <w:t>SOW</w:t>
      </w:r>
      <w:proofErr w:type="spellEnd"/>
      <w:r w:rsidR="00471EEF">
        <w:t xml:space="preserve"> powinien zawierać</w:t>
      </w:r>
      <w:r w:rsidR="0099344A" w:rsidRPr="0099344A">
        <w:t xml:space="preserve"> objaśnienie potrzeb związanych</w:t>
      </w:r>
      <w:r w:rsidR="00997B88">
        <w:t xml:space="preserve"> z </w:t>
      </w:r>
      <w:r w:rsidR="0099344A" w:rsidRPr="0099344A">
        <w:t>projekt</w:t>
      </w:r>
      <w:r w:rsidR="00471EEF">
        <w:t>em. A mianowicie: c</w:t>
      </w:r>
      <w:r w:rsidR="0099344A" w:rsidRPr="0099344A">
        <w:t xml:space="preserve">o </w:t>
      </w:r>
      <w:r w:rsidR="00471EEF">
        <w:t>ma</w:t>
      </w:r>
      <w:r w:rsidR="0099344A" w:rsidRPr="0099344A">
        <w:t xml:space="preserve"> być</w:t>
      </w:r>
      <w:r w:rsidR="00997B88">
        <w:t xml:space="preserve"> w </w:t>
      </w:r>
      <w:r w:rsidR="0099344A" w:rsidRPr="0099344A">
        <w:t>projekcie zrealizowane</w:t>
      </w:r>
      <w:r w:rsidR="00471EEF">
        <w:t>,</w:t>
      </w:r>
      <w:r w:rsidR="0099344A" w:rsidRPr="0099344A">
        <w:t xml:space="preserve"> </w:t>
      </w:r>
      <w:r w:rsidR="00471EEF">
        <w:t>j</w:t>
      </w:r>
      <w:r w:rsidR="0099344A" w:rsidRPr="0099344A">
        <w:t xml:space="preserve">aki </w:t>
      </w:r>
      <w:r w:rsidR="00471EEF">
        <w:t>ma być</w:t>
      </w:r>
      <w:r w:rsidR="0099344A" w:rsidRPr="0099344A">
        <w:t xml:space="preserve"> główny </w:t>
      </w:r>
      <w:r w:rsidR="00471EEF">
        <w:t xml:space="preserve">jego </w:t>
      </w:r>
      <w:r w:rsidR="0099344A" w:rsidRPr="0099344A">
        <w:t>rezultat</w:t>
      </w:r>
      <w:r w:rsidR="00471EEF">
        <w:t>,</w:t>
      </w:r>
      <w:r w:rsidR="0099344A" w:rsidRPr="0099344A">
        <w:t xml:space="preserve"> </w:t>
      </w:r>
      <w:r w:rsidR="00471EEF">
        <w:t>czyli jaki</w:t>
      </w:r>
      <w:r w:rsidR="0099344A" w:rsidRPr="0099344A">
        <w:t xml:space="preserve"> produkt </w:t>
      </w:r>
      <w:r w:rsidR="00471EEF">
        <w:t>należy</w:t>
      </w:r>
      <w:r w:rsidR="0099344A" w:rsidRPr="0099344A">
        <w:t xml:space="preserve"> uzyskać na końcu</w:t>
      </w:r>
      <w:r w:rsidR="00471EEF">
        <w:t>.</w:t>
      </w:r>
      <w:r w:rsidR="0099344A" w:rsidRPr="0099344A">
        <w:t xml:space="preserve"> </w:t>
      </w:r>
      <w:r w:rsidR="00471EEF">
        <w:t>Należy</w:t>
      </w:r>
      <w:r w:rsidR="00997B88">
        <w:t xml:space="preserve"> w </w:t>
      </w:r>
      <w:r w:rsidR="0099344A" w:rsidRPr="0099344A">
        <w:t xml:space="preserve">tym dokumencie </w:t>
      </w:r>
      <w:r w:rsidR="00471EEF">
        <w:t>również</w:t>
      </w:r>
      <w:r w:rsidR="0099344A" w:rsidRPr="0099344A">
        <w:t xml:space="preserve"> wyja</w:t>
      </w:r>
      <w:r w:rsidR="00471EEF">
        <w:t>śnić jak</w:t>
      </w:r>
      <w:r w:rsidR="0099344A" w:rsidRPr="0099344A">
        <w:t xml:space="preserve"> </w:t>
      </w:r>
      <w:r w:rsidR="00471EEF">
        <w:t>wyglądają</w:t>
      </w:r>
      <w:r w:rsidR="0099344A" w:rsidRPr="0099344A">
        <w:t xml:space="preserve"> powiązania </w:t>
      </w:r>
      <w:r w:rsidR="00471EEF">
        <w:t>między</w:t>
      </w:r>
      <w:r w:rsidR="0099344A" w:rsidRPr="0099344A">
        <w:t xml:space="preserve"> projektem</w:t>
      </w:r>
      <w:r w:rsidR="00471EEF">
        <w:t>,</w:t>
      </w:r>
      <w:r w:rsidR="00997B88">
        <w:t xml:space="preserve"> a </w:t>
      </w:r>
      <w:r w:rsidR="0099344A" w:rsidRPr="0099344A">
        <w:t>stra</w:t>
      </w:r>
      <w:r w:rsidR="00471EEF">
        <w:t>tegią</w:t>
      </w:r>
      <w:r w:rsidR="0099344A" w:rsidRPr="0099344A">
        <w:t xml:space="preserve"> organizacji</w:t>
      </w:r>
      <w:r w:rsidR="00471EEF">
        <w:t>,</w:t>
      </w:r>
      <w:r w:rsidR="0099344A" w:rsidRPr="0099344A">
        <w:t xml:space="preserve"> </w:t>
      </w:r>
      <w:r w:rsidR="00471EEF">
        <w:t>gdyż</w:t>
      </w:r>
      <w:r w:rsidR="0099344A" w:rsidRPr="0099344A">
        <w:t xml:space="preserve"> zespół projektowy realizując projekt </w:t>
      </w:r>
      <w:r w:rsidR="00471EEF">
        <w:t>powinien</w:t>
      </w:r>
      <w:r w:rsidR="0099344A" w:rsidRPr="0099344A">
        <w:t xml:space="preserve"> wiedzieć </w:t>
      </w:r>
      <w:r w:rsidR="00471EEF">
        <w:t>jaka jest sytuacja, położenie,</w:t>
      </w:r>
      <w:r w:rsidR="00997B88">
        <w:t xml:space="preserve"> w </w:t>
      </w:r>
      <w:r w:rsidR="00471EEF">
        <w:t xml:space="preserve">którym </w:t>
      </w:r>
      <w:r w:rsidR="0099344A" w:rsidRPr="0099344A">
        <w:t>się znajduje</w:t>
      </w:r>
      <w:r w:rsidR="00471EEF">
        <w:t>. Jest ważne, żeby uniknąć sytuacji</w:t>
      </w:r>
      <w:r w:rsidR="0099344A" w:rsidRPr="0099344A">
        <w:t xml:space="preserve"> </w:t>
      </w:r>
      <w:r w:rsidR="00471EEF">
        <w:t>gdzie</w:t>
      </w:r>
      <w:r w:rsidR="0099344A" w:rsidRPr="0099344A">
        <w:t xml:space="preserve"> </w:t>
      </w:r>
      <w:r w:rsidR="00471EEF">
        <w:t xml:space="preserve">projekt zostanie zrealizowany, </w:t>
      </w:r>
      <w:r w:rsidR="0099344A" w:rsidRPr="0099344A">
        <w:t xml:space="preserve">powstanie </w:t>
      </w:r>
      <w:r w:rsidR="00471EEF">
        <w:t>określony produkt,</w:t>
      </w:r>
      <w:r w:rsidR="0099344A" w:rsidRPr="0099344A">
        <w:t xml:space="preserve"> ale nie będzie on spójny ze </w:t>
      </w:r>
      <w:r w:rsidR="00471EEF">
        <w:t>strategią</w:t>
      </w:r>
      <w:r w:rsidR="0099344A" w:rsidRPr="0099344A">
        <w:t xml:space="preserve"> organizacji</w:t>
      </w:r>
      <w:r w:rsidR="00471EEF">
        <w:t>. D</w:t>
      </w:r>
      <w:r w:rsidR="0099344A" w:rsidRPr="0099344A">
        <w:t>latego</w:t>
      </w:r>
      <w:r w:rsidR="00471EEF">
        <w:t xml:space="preserve"> </w:t>
      </w:r>
      <w:proofErr w:type="spellStart"/>
      <w:r w:rsidR="00471EEF">
        <w:t>SOW</w:t>
      </w:r>
      <w:proofErr w:type="spellEnd"/>
      <w:r w:rsidR="0099344A" w:rsidRPr="0099344A">
        <w:t xml:space="preserve"> </w:t>
      </w:r>
      <w:r w:rsidR="00471EEF">
        <w:t>jest</w:t>
      </w:r>
      <w:r w:rsidR="0099344A" w:rsidRPr="0099344A">
        <w:t xml:space="preserve"> pierwszy</w:t>
      </w:r>
      <w:r w:rsidR="00471EEF">
        <w:t>m</w:t>
      </w:r>
      <w:r w:rsidR="0099344A" w:rsidRPr="0099344A">
        <w:t xml:space="preserve"> dokument</w:t>
      </w:r>
      <w:r w:rsidR="00471EEF">
        <w:t xml:space="preserve">em, </w:t>
      </w:r>
      <w:r w:rsidR="00734353">
        <w:t>gdyż</w:t>
      </w:r>
      <w:r w:rsidR="0099344A" w:rsidRPr="0099344A">
        <w:t xml:space="preserve"> wyjaśnia</w:t>
      </w:r>
      <w:r w:rsidR="00734353">
        <w:t xml:space="preserve"> on</w:t>
      </w:r>
      <w:r w:rsidR="0099344A" w:rsidRPr="0099344A">
        <w:t xml:space="preserve"> </w:t>
      </w:r>
      <w:r w:rsidR="00734353">
        <w:t>wszystkie</w:t>
      </w:r>
      <w:r w:rsidR="0099344A" w:rsidRPr="0099344A">
        <w:t xml:space="preserve"> podstawowe kwestie</w:t>
      </w:r>
      <w:r w:rsidR="008C3C6A">
        <w:rPr>
          <w:rStyle w:val="Odwoanieprzypisudolnego"/>
        </w:rPr>
        <w:footnoteReference w:id="70"/>
      </w:r>
      <w:r w:rsidR="00930D4F">
        <w:rPr>
          <w:rStyle w:val="Odwoanieprzypisudolnego"/>
        </w:rPr>
        <w:footnoteReference w:id="71"/>
      </w:r>
      <w:r w:rsidR="00AF546B">
        <w:t>.</w:t>
      </w:r>
    </w:p>
    <w:p w:rsidR="00C0678D" w:rsidRDefault="00C0678D" w:rsidP="00C0678D">
      <w:pPr>
        <w:pStyle w:val="Nagwek2"/>
      </w:pPr>
      <w:bookmarkStart w:id="17" w:name="_Toc54354534"/>
      <w:r>
        <w:lastRenderedPageBreak/>
        <w:t>2.2. U</w:t>
      </w:r>
      <w:r w:rsidRPr="0099344A">
        <w:t>zasadnienie projektu</w:t>
      </w:r>
      <w:r>
        <w:t xml:space="preserve"> (Business </w:t>
      </w:r>
      <w:proofErr w:type="spellStart"/>
      <w:r>
        <w:t>case</w:t>
      </w:r>
      <w:proofErr w:type="spellEnd"/>
      <w:r>
        <w:t>)</w:t>
      </w:r>
      <w:bookmarkEnd w:id="17"/>
    </w:p>
    <w:p w:rsidR="007D6223" w:rsidRDefault="00734353" w:rsidP="0099344A">
      <w:r>
        <w:t>Kolejny</w:t>
      </w:r>
      <w:r w:rsidR="0099344A" w:rsidRPr="0099344A">
        <w:t xml:space="preserve"> </w:t>
      </w:r>
      <w:r>
        <w:t>dokument to</w:t>
      </w:r>
      <w:r w:rsidR="00DB49CA">
        <w:t xml:space="preserve"> U</w:t>
      </w:r>
      <w:r w:rsidR="0099344A" w:rsidRPr="0099344A">
        <w:t>zasadnienie projektu</w:t>
      </w:r>
      <w:r>
        <w:t>, zwane także</w:t>
      </w:r>
      <w:r w:rsidR="00997B88">
        <w:t xml:space="preserve"> z </w:t>
      </w:r>
      <w:r>
        <w:t xml:space="preserve">ang. Business </w:t>
      </w:r>
      <w:proofErr w:type="spellStart"/>
      <w:r>
        <w:t>case</w:t>
      </w:r>
      <w:proofErr w:type="spellEnd"/>
      <w:r>
        <w:t>.</w:t>
      </w:r>
      <w:r w:rsidR="0099344A" w:rsidRPr="0099344A">
        <w:t xml:space="preserve"> </w:t>
      </w:r>
      <w:r>
        <w:t>Ten dokument jest drugi, dlatego że wykorzystuje się</w:t>
      </w:r>
      <w:r w:rsidR="00997B88">
        <w:t xml:space="preserve"> w </w:t>
      </w:r>
      <w:r>
        <w:t>nim</w:t>
      </w:r>
      <w:r w:rsidR="0099344A" w:rsidRPr="0099344A">
        <w:t xml:space="preserve"> wiedzę</w:t>
      </w:r>
      <w:r w:rsidR="00997B88">
        <w:t xml:space="preserve"> z </w:t>
      </w:r>
      <w:r>
        <w:t>pierwszego</w:t>
      </w:r>
      <w:r w:rsidR="0099344A" w:rsidRPr="0099344A">
        <w:t xml:space="preserve"> dokumentu</w:t>
      </w:r>
      <w:r>
        <w:t xml:space="preserve"> j</w:t>
      </w:r>
      <w:r>
        <w:t>a</w:t>
      </w:r>
      <w:r>
        <w:t xml:space="preserve">kim jest </w:t>
      </w:r>
      <w:proofErr w:type="spellStart"/>
      <w:r>
        <w:t>SOW</w:t>
      </w:r>
      <w:proofErr w:type="spellEnd"/>
      <w:r>
        <w:t>.</w:t>
      </w:r>
      <w:r w:rsidR="00997B88">
        <w:t xml:space="preserve"> W </w:t>
      </w:r>
      <w:r>
        <w:t xml:space="preserve">tym dokumencie uszczegóławiane są informacje </w:t>
      </w:r>
      <w:r w:rsidRPr="0099344A">
        <w:t>na temat projektu</w:t>
      </w:r>
      <w:r>
        <w:t>. Doda</w:t>
      </w:r>
      <w:r>
        <w:t>t</w:t>
      </w:r>
      <w:r>
        <w:t>kowo wprowadzane są</w:t>
      </w:r>
      <w:r w:rsidR="0099344A" w:rsidRPr="0099344A">
        <w:t xml:space="preserve"> </w:t>
      </w:r>
      <w:r>
        <w:t xml:space="preserve">tu również </w:t>
      </w:r>
      <w:r w:rsidR="0099344A" w:rsidRPr="0099344A">
        <w:t>nowe informacje</w:t>
      </w:r>
      <w:r>
        <w:t>.</w:t>
      </w:r>
      <w:r w:rsidR="0099344A" w:rsidRPr="0099344A">
        <w:t xml:space="preserve"> </w:t>
      </w:r>
      <w:r>
        <w:t>Należy tutaj</w:t>
      </w:r>
      <w:r w:rsidR="0099344A" w:rsidRPr="0099344A">
        <w:t xml:space="preserve"> zatem </w:t>
      </w:r>
      <w:r>
        <w:t>scharakteryzować</w:t>
      </w:r>
      <w:r w:rsidR="0099344A" w:rsidRPr="0099344A">
        <w:t xml:space="preserve"> problem</w:t>
      </w:r>
      <w:r>
        <w:t>,</w:t>
      </w:r>
      <w:r w:rsidR="0099344A" w:rsidRPr="0099344A">
        <w:t xml:space="preserve"> który ma zostać rozwiązany </w:t>
      </w:r>
      <w:r>
        <w:t xml:space="preserve">oraz </w:t>
      </w:r>
      <w:r w:rsidR="0099344A" w:rsidRPr="0099344A">
        <w:t xml:space="preserve">wskazać </w:t>
      </w:r>
      <w:r>
        <w:t>jakie</w:t>
      </w:r>
      <w:r w:rsidR="0099344A" w:rsidRPr="0099344A">
        <w:t xml:space="preserve"> </w:t>
      </w:r>
      <w:r>
        <w:t>będą</w:t>
      </w:r>
      <w:r w:rsidR="0099344A" w:rsidRPr="0099344A">
        <w:t xml:space="preserve"> efekty dla klienta</w:t>
      </w:r>
      <w:r>
        <w:t>,</w:t>
      </w:r>
      <w:r w:rsidR="0099344A" w:rsidRPr="0099344A">
        <w:t xml:space="preserve"> jaki jest cel</w:t>
      </w:r>
      <w:r>
        <w:t xml:space="preserve"> projektu oraz </w:t>
      </w:r>
      <w:r w:rsidR="0099344A" w:rsidRPr="0099344A">
        <w:t>jakie metody</w:t>
      </w:r>
      <w:r w:rsidR="00997B88">
        <w:t xml:space="preserve"> i </w:t>
      </w:r>
      <w:r w:rsidR="0099344A" w:rsidRPr="0099344A">
        <w:t xml:space="preserve">technologie </w:t>
      </w:r>
      <w:r>
        <w:t>zostaną zastosowane,</w:t>
      </w:r>
      <w:r w:rsidR="00997B88">
        <w:t xml:space="preserve"> a </w:t>
      </w:r>
      <w:r>
        <w:t>także j</w:t>
      </w:r>
      <w:r w:rsidR="0099344A" w:rsidRPr="0099344A">
        <w:t>akie są założenia</w:t>
      </w:r>
      <w:r w:rsidR="00997B88">
        <w:t xml:space="preserve"> i </w:t>
      </w:r>
      <w:r w:rsidR="0099344A" w:rsidRPr="0099344A">
        <w:t>ograniczenia</w:t>
      </w:r>
      <w:r w:rsidR="00997B88">
        <w:t xml:space="preserve"> w </w:t>
      </w:r>
      <w:r>
        <w:t>projekcie. Informacje jakie są zawierane</w:t>
      </w:r>
      <w:r w:rsidR="00997B88">
        <w:t xml:space="preserve"> w </w:t>
      </w:r>
      <w:r>
        <w:t>tym dokumencie</w:t>
      </w:r>
      <w:r w:rsidR="0099344A" w:rsidRPr="0099344A">
        <w:t xml:space="preserve"> wymagają </w:t>
      </w:r>
      <w:r w:rsidR="00011C6F">
        <w:t xml:space="preserve">już </w:t>
      </w:r>
      <w:r w:rsidR="0099344A" w:rsidRPr="0099344A">
        <w:t>dyskusji</w:t>
      </w:r>
      <w:r w:rsidR="00011C6F">
        <w:t>.</w:t>
      </w:r>
      <w:r w:rsidR="0099344A" w:rsidRPr="0099344A">
        <w:t xml:space="preserve"> </w:t>
      </w:r>
      <w:r w:rsidR="00011C6F">
        <w:t>Czasem są to rozmowy</w:t>
      </w:r>
      <w:r w:rsidR="00997B88">
        <w:t xml:space="preserve"> z </w:t>
      </w:r>
      <w:r w:rsidR="0099344A" w:rsidRPr="0099344A">
        <w:t>klientem</w:t>
      </w:r>
      <w:r w:rsidR="00011C6F">
        <w:t>,</w:t>
      </w:r>
      <w:r w:rsidR="00997B88">
        <w:t xml:space="preserve"> a </w:t>
      </w:r>
      <w:r w:rsidR="0099344A" w:rsidRPr="0099344A">
        <w:t>czasem</w:t>
      </w:r>
      <w:r w:rsidR="00997B88">
        <w:t xml:space="preserve"> w </w:t>
      </w:r>
      <w:r w:rsidR="0099344A" w:rsidRPr="0099344A">
        <w:t>zespole projektowym</w:t>
      </w:r>
      <w:r w:rsidR="00011C6F">
        <w:t xml:space="preserve">. Informacje te wymagają czasem </w:t>
      </w:r>
      <w:r w:rsidR="0099344A" w:rsidRPr="0099344A">
        <w:t xml:space="preserve"> wyjaśnienia </w:t>
      </w:r>
      <w:r w:rsidR="00011C6F">
        <w:t>między</w:t>
      </w:r>
      <w:r w:rsidR="0099344A" w:rsidRPr="0099344A">
        <w:t xml:space="preserve"> poszczególnymi instytucjami</w:t>
      </w:r>
      <w:r w:rsidR="00011C6F">
        <w:t>, wyjaśnienia</w:t>
      </w:r>
      <w:r w:rsidR="0099344A" w:rsidRPr="0099344A">
        <w:t xml:space="preserve"> na czym polegają problemy związane</w:t>
      </w:r>
      <w:r w:rsidR="00997B88">
        <w:t xml:space="preserve"> z </w:t>
      </w:r>
      <w:r w:rsidR="0099344A" w:rsidRPr="0099344A">
        <w:t>projektem</w:t>
      </w:r>
      <w:r w:rsidR="00011C6F">
        <w:t>.</w:t>
      </w:r>
      <w:r w:rsidR="00997B88">
        <w:t xml:space="preserve"> W </w:t>
      </w:r>
      <w:r w:rsidR="00011C6F">
        <w:t>kolejnej</w:t>
      </w:r>
      <w:r w:rsidR="0099344A" w:rsidRPr="0099344A">
        <w:t xml:space="preserve"> </w:t>
      </w:r>
      <w:r w:rsidR="00011C6F">
        <w:t>części</w:t>
      </w:r>
      <w:r w:rsidR="0099344A" w:rsidRPr="0099344A">
        <w:t xml:space="preserve"> </w:t>
      </w:r>
      <w:r w:rsidR="00011C6F">
        <w:t>uzasadnienia projektu</w:t>
      </w:r>
      <w:r w:rsidR="0099344A" w:rsidRPr="0099344A">
        <w:t xml:space="preserve"> </w:t>
      </w:r>
      <w:r w:rsidR="00011C6F">
        <w:t>należy</w:t>
      </w:r>
      <w:r w:rsidR="0099344A" w:rsidRPr="0099344A">
        <w:t xml:space="preserve"> </w:t>
      </w:r>
      <w:r w:rsidR="00011C6F">
        <w:t>określić</w:t>
      </w:r>
      <w:r w:rsidR="0099344A" w:rsidRPr="0099344A">
        <w:t xml:space="preserve"> kamienie milowe</w:t>
      </w:r>
      <w:r w:rsidR="00011C6F">
        <w:t>.</w:t>
      </w:r>
      <w:r w:rsidR="0099344A" w:rsidRPr="0099344A">
        <w:t xml:space="preserve"> </w:t>
      </w:r>
      <w:r w:rsidR="00011C6F">
        <w:t>Powinno się tutaj także oszacować koszty oraz wskazać</w:t>
      </w:r>
      <w:r w:rsidR="0099344A" w:rsidRPr="0099344A">
        <w:t xml:space="preserve"> korzyści</w:t>
      </w:r>
      <w:r w:rsidR="00997B88">
        <w:t xml:space="preserve"> z </w:t>
      </w:r>
      <w:r w:rsidR="00011C6F">
        <w:t>realizacji</w:t>
      </w:r>
      <w:r w:rsidR="0099344A" w:rsidRPr="0099344A">
        <w:t xml:space="preserve"> projek</w:t>
      </w:r>
      <w:r w:rsidR="00011C6F">
        <w:t>tu.</w:t>
      </w:r>
      <w:r w:rsidR="0099344A" w:rsidRPr="0099344A">
        <w:t xml:space="preserve"> </w:t>
      </w:r>
      <w:r w:rsidR="00011C6F">
        <w:t xml:space="preserve">Należy odpowiedzieć na pytanie </w:t>
      </w:r>
      <w:r w:rsidR="0099344A" w:rsidRPr="0099344A">
        <w:t>czy</w:t>
      </w:r>
      <w:r w:rsidR="00011C6F">
        <w:t xml:space="preserve"> </w:t>
      </w:r>
      <w:r w:rsidR="0099344A" w:rsidRPr="0099344A">
        <w:t xml:space="preserve">opłacalne jest </w:t>
      </w:r>
      <w:r w:rsidR="00011C6F">
        <w:t>rozpoczynanie</w:t>
      </w:r>
      <w:r w:rsidR="0099344A" w:rsidRPr="0099344A">
        <w:t xml:space="preserve"> pr</w:t>
      </w:r>
      <w:r w:rsidR="0099344A" w:rsidRPr="0099344A">
        <w:t>o</w:t>
      </w:r>
      <w:r w:rsidR="0099344A" w:rsidRPr="0099344A">
        <w:t>jek</w:t>
      </w:r>
      <w:r w:rsidR="00011C6F">
        <w:t xml:space="preserve">tu, </w:t>
      </w:r>
      <w:r w:rsidR="0099344A" w:rsidRPr="0099344A">
        <w:t xml:space="preserve">czy </w:t>
      </w:r>
      <w:r w:rsidR="00011C6F">
        <w:t>być może</w:t>
      </w:r>
      <w:r w:rsidR="0099344A" w:rsidRPr="0099344A">
        <w:t xml:space="preserve"> </w:t>
      </w:r>
      <w:r w:rsidR="00011C6F">
        <w:t>jest on całkowicie</w:t>
      </w:r>
      <w:r w:rsidR="0099344A" w:rsidRPr="0099344A">
        <w:t xml:space="preserve"> zbędny</w:t>
      </w:r>
      <w:r w:rsidR="00011C6F">
        <w:t>.</w:t>
      </w:r>
      <w:r w:rsidR="0099344A" w:rsidRPr="0099344A">
        <w:t xml:space="preserve"> </w:t>
      </w:r>
      <w:r w:rsidR="007D6223">
        <w:t>Trzeba się również</w:t>
      </w:r>
      <w:r w:rsidR="0099344A" w:rsidRPr="0099344A">
        <w:t xml:space="preserve"> zastanowić nad </w:t>
      </w:r>
      <w:r w:rsidR="007D6223">
        <w:t>innymi</w:t>
      </w:r>
      <w:r w:rsidR="0099344A" w:rsidRPr="0099344A">
        <w:t xml:space="preserve"> rozwiązaniem</w:t>
      </w:r>
      <w:r w:rsidR="007D6223">
        <w:t>.</w:t>
      </w:r>
      <w:r w:rsidR="0099344A" w:rsidRPr="0099344A">
        <w:t xml:space="preserve"> </w:t>
      </w:r>
      <w:r w:rsidR="007D6223">
        <w:t xml:space="preserve">Wypada odpowiedzieć sobie na pytanie </w:t>
      </w:r>
      <w:r w:rsidR="0099344A" w:rsidRPr="0099344A">
        <w:t xml:space="preserve">czy ten </w:t>
      </w:r>
      <w:r w:rsidR="007D6223">
        <w:t xml:space="preserve">konkretny </w:t>
      </w:r>
      <w:r w:rsidR="0099344A" w:rsidRPr="0099344A">
        <w:t xml:space="preserve">projekt </w:t>
      </w:r>
      <w:r w:rsidR="007D6223">
        <w:t>rzeczyw</w:t>
      </w:r>
      <w:r w:rsidR="007D6223">
        <w:t>i</w:t>
      </w:r>
      <w:r w:rsidR="007D6223">
        <w:t>ście</w:t>
      </w:r>
      <w:r w:rsidR="0099344A" w:rsidRPr="0099344A">
        <w:t xml:space="preserve"> jest </w:t>
      </w:r>
      <w:r w:rsidR="007D6223">
        <w:t>odpowiednim</w:t>
      </w:r>
      <w:r w:rsidR="0099344A" w:rsidRPr="0099344A">
        <w:t xml:space="preserve"> sposobem rozwiązania</w:t>
      </w:r>
      <w:r w:rsidR="007D6223">
        <w:t xml:space="preserve"> problemu,</w:t>
      </w:r>
      <w:r w:rsidR="0099344A" w:rsidRPr="0099344A">
        <w:t xml:space="preserve"> czy może </w:t>
      </w:r>
      <w:r w:rsidR="007D6223">
        <w:t>istnieją jakieś</w:t>
      </w:r>
      <w:r w:rsidR="0099344A" w:rsidRPr="0099344A">
        <w:t xml:space="preserve"> prostsze</w:t>
      </w:r>
      <w:r w:rsidR="007D6223">
        <w:t xml:space="preserve"> albo</w:t>
      </w:r>
      <w:r w:rsidR="0099344A" w:rsidRPr="0099344A">
        <w:t xml:space="preserve"> tańsze </w:t>
      </w:r>
      <w:r w:rsidR="007D6223">
        <w:t>sposoby osiągnięcia wyznaczonego</w:t>
      </w:r>
      <w:r w:rsidR="0099344A" w:rsidRPr="0099344A">
        <w:t xml:space="preserve"> do celu</w:t>
      </w:r>
      <w:r w:rsidR="00C1218F">
        <w:rPr>
          <w:rStyle w:val="Odwoanieprzypisudolnego"/>
        </w:rPr>
        <w:footnoteReference w:id="72"/>
      </w:r>
      <w:r w:rsidR="00AF546B">
        <w:t>.</w:t>
      </w:r>
    </w:p>
    <w:p w:rsidR="00C0678D" w:rsidRDefault="00C0678D" w:rsidP="00C0678D">
      <w:pPr>
        <w:pStyle w:val="Nagwek2"/>
      </w:pPr>
      <w:bookmarkStart w:id="18" w:name="_Toc54354535"/>
      <w:r>
        <w:t>2.3. S</w:t>
      </w:r>
      <w:r w:rsidRPr="0099344A">
        <w:t>tudium wykonalności</w:t>
      </w:r>
      <w:r>
        <w:t xml:space="preserve"> (</w:t>
      </w:r>
      <w:proofErr w:type="spellStart"/>
      <w:r>
        <w:t>Feasibility</w:t>
      </w:r>
      <w:proofErr w:type="spellEnd"/>
      <w:r>
        <w:t xml:space="preserve"> </w:t>
      </w:r>
      <w:proofErr w:type="spellStart"/>
      <w:r>
        <w:t>Study</w:t>
      </w:r>
      <w:proofErr w:type="spellEnd"/>
      <w:r>
        <w:t>)</w:t>
      </w:r>
      <w:bookmarkEnd w:id="18"/>
    </w:p>
    <w:p w:rsidR="0077416E" w:rsidRDefault="006B6FD7" w:rsidP="0099344A">
      <w:r>
        <w:t>Trzecim</w:t>
      </w:r>
      <w:r w:rsidR="0099344A" w:rsidRPr="0099344A">
        <w:t xml:space="preserve"> dokument</w:t>
      </w:r>
      <w:r w:rsidR="00DB49CA">
        <w:t>em</w:t>
      </w:r>
      <w:r w:rsidR="0099344A" w:rsidRPr="0099344A">
        <w:t xml:space="preserve"> </w:t>
      </w:r>
      <w:r w:rsidR="00DB49CA">
        <w:t>jest</w:t>
      </w:r>
      <w:r w:rsidR="0099344A" w:rsidRPr="0099344A">
        <w:t xml:space="preserve"> </w:t>
      </w:r>
      <w:r w:rsidR="00DB49CA">
        <w:t>S</w:t>
      </w:r>
      <w:r w:rsidR="0099344A" w:rsidRPr="0099344A">
        <w:t>tudium wykonalności</w:t>
      </w:r>
      <w:r w:rsidR="00CF79CF">
        <w:t>, inna nazwa to</w:t>
      </w:r>
      <w:r w:rsidR="00997B88">
        <w:t xml:space="preserve"> z </w:t>
      </w:r>
      <w:r w:rsidR="00CF79CF">
        <w:t xml:space="preserve">ang. </w:t>
      </w:r>
      <w:proofErr w:type="spellStart"/>
      <w:r w:rsidR="00CF79CF">
        <w:t>Feasibility</w:t>
      </w:r>
      <w:proofErr w:type="spellEnd"/>
      <w:r w:rsidR="00DB49CA">
        <w:t xml:space="preserve"> </w:t>
      </w:r>
      <w:proofErr w:type="spellStart"/>
      <w:r w:rsidR="00DB49CA">
        <w:t>Study</w:t>
      </w:r>
      <w:proofErr w:type="spellEnd"/>
      <w:r w:rsidR="00DB49CA">
        <w:t>.</w:t>
      </w:r>
      <w:r w:rsidR="0099344A" w:rsidRPr="0099344A">
        <w:t xml:space="preserve"> </w:t>
      </w:r>
      <w:r w:rsidR="00DB49CA">
        <w:t>Na tym etapie należy skupić się</w:t>
      </w:r>
      <w:r w:rsidR="0099344A" w:rsidRPr="0099344A">
        <w:t xml:space="preserve"> na kwestiach związanych</w:t>
      </w:r>
      <w:r w:rsidR="00997B88">
        <w:t xml:space="preserve"> z </w:t>
      </w:r>
      <w:r w:rsidR="0099344A" w:rsidRPr="0099344A">
        <w:t>rzeczywistą możliwością realizacji projektu</w:t>
      </w:r>
      <w:r w:rsidR="00DB49CA">
        <w:t>.</w:t>
      </w:r>
      <w:r w:rsidR="0099344A" w:rsidRPr="0099344A">
        <w:t xml:space="preserve"> </w:t>
      </w:r>
      <w:r w:rsidR="00DB49CA">
        <w:t>Powinno się</w:t>
      </w:r>
      <w:r w:rsidR="0099344A" w:rsidRPr="0099344A">
        <w:t xml:space="preserve"> </w:t>
      </w:r>
      <w:r w:rsidR="00DB49CA">
        <w:t xml:space="preserve">sprecyzować technologie </w:t>
      </w:r>
      <w:r w:rsidR="00DB49CA" w:rsidRPr="0099344A">
        <w:t>wymagane do realizacji projektu</w:t>
      </w:r>
      <w:r w:rsidR="00DB49CA">
        <w:t>, jak</w:t>
      </w:r>
      <w:r w:rsidR="00997B88">
        <w:t xml:space="preserve"> i </w:t>
      </w:r>
      <w:r w:rsidR="00DB49CA">
        <w:t>te posiadane</w:t>
      </w:r>
      <w:r w:rsidR="00997B88">
        <w:t xml:space="preserve"> w </w:t>
      </w:r>
      <w:r>
        <w:t>przedsiębiorstwie, ustalić, c</w:t>
      </w:r>
      <w:r w:rsidR="0099344A" w:rsidRPr="0099344A">
        <w:t xml:space="preserve">zy </w:t>
      </w:r>
      <w:r>
        <w:t>można je zastosować</w:t>
      </w:r>
      <w:r w:rsidR="00997B88">
        <w:t xml:space="preserve"> i </w:t>
      </w:r>
      <w:r w:rsidR="0099344A" w:rsidRPr="0099344A">
        <w:t xml:space="preserve">na </w:t>
      </w:r>
      <w:r>
        <w:t>jakim poziomie</w:t>
      </w:r>
      <w:r w:rsidR="0099344A" w:rsidRPr="0099344A">
        <w:t xml:space="preserve"> są</w:t>
      </w:r>
      <w:r>
        <w:t xml:space="preserve"> one przez firmę</w:t>
      </w:r>
      <w:r w:rsidR="0099344A" w:rsidRPr="0099344A">
        <w:t xml:space="preserve"> opanowane</w:t>
      </w:r>
      <w:r w:rsidR="00C1218F">
        <w:rPr>
          <w:rStyle w:val="Odwoanieprzypisudolnego"/>
        </w:rPr>
        <w:footnoteReference w:id="73"/>
      </w:r>
      <w:r w:rsidR="00AF546B">
        <w:t>.</w:t>
      </w:r>
      <w:r w:rsidR="0099344A" w:rsidRPr="0099344A">
        <w:t xml:space="preserve"> </w:t>
      </w:r>
      <w:r>
        <w:t>Kolejną kwestią jest to, czy</w:t>
      </w:r>
      <w:r w:rsidR="0099344A" w:rsidRPr="0099344A">
        <w:t xml:space="preserve"> </w:t>
      </w:r>
      <w:r>
        <w:t xml:space="preserve">na pewno </w:t>
      </w:r>
      <w:r w:rsidR="0099344A" w:rsidRPr="0099344A">
        <w:t>istnieje rynek dla pr</w:t>
      </w:r>
      <w:r w:rsidR="0099344A" w:rsidRPr="0099344A">
        <w:t>o</w:t>
      </w:r>
      <w:r w:rsidR="0099344A" w:rsidRPr="0099344A">
        <w:t xml:space="preserve">duktu </w:t>
      </w:r>
      <w:r>
        <w:t xml:space="preserve">jaki ma być stworzony oraz określić dla niego strategię </w:t>
      </w:r>
      <w:r w:rsidR="0099344A" w:rsidRPr="0099344A">
        <w:t>marketin</w:t>
      </w:r>
      <w:r>
        <w:t>gową.</w:t>
      </w:r>
      <w:r w:rsidR="0099344A" w:rsidRPr="0099344A">
        <w:t xml:space="preserve"> </w:t>
      </w:r>
      <w:r>
        <w:t>Należy również nakreślić jaki jest potencjał</w:t>
      </w:r>
      <w:r w:rsidR="0099344A" w:rsidRPr="0099344A">
        <w:t xml:space="preserve"> organizacji</w:t>
      </w:r>
      <w:r>
        <w:t xml:space="preserve">, tzn. sprawdzić </w:t>
      </w:r>
      <w:r w:rsidR="0099344A" w:rsidRPr="0099344A">
        <w:t xml:space="preserve">czy zasoby ludzkie są wystarczające </w:t>
      </w:r>
      <w:r>
        <w:t>do realizacji projektu</w:t>
      </w:r>
      <w:r w:rsidR="00997B88">
        <w:t xml:space="preserve"> i </w:t>
      </w:r>
      <w:r w:rsidR="0099344A" w:rsidRPr="0099344A">
        <w:t xml:space="preserve">czy </w:t>
      </w:r>
      <w:r>
        <w:t>posiadają</w:t>
      </w:r>
      <w:r w:rsidR="0099344A" w:rsidRPr="0099344A">
        <w:t xml:space="preserve"> niezbędną wiedzę</w:t>
      </w:r>
      <w:r>
        <w:t>,</w:t>
      </w:r>
      <w:r w:rsidR="0099344A" w:rsidRPr="0099344A">
        <w:t xml:space="preserve"> kompetencje </w:t>
      </w:r>
      <w:r>
        <w:t>oraz</w:t>
      </w:r>
      <w:r w:rsidR="0099344A" w:rsidRPr="0099344A">
        <w:t xml:space="preserve"> umiejętności</w:t>
      </w:r>
      <w:r>
        <w:t>.</w:t>
      </w:r>
      <w:r w:rsidR="0099344A" w:rsidRPr="0099344A">
        <w:t xml:space="preserve"> </w:t>
      </w:r>
      <w:r>
        <w:t>K</w:t>
      </w:r>
      <w:r>
        <w:t>o</w:t>
      </w:r>
      <w:r>
        <w:t>lejną rzeczą</w:t>
      </w:r>
      <w:r w:rsidR="0099344A" w:rsidRPr="0099344A">
        <w:t xml:space="preserve"> są terminy</w:t>
      </w:r>
      <w:r>
        <w:t xml:space="preserve"> jakich musimy dotrzymać. Trzeba realnie ocenić</w:t>
      </w:r>
      <w:r w:rsidR="0099344A" w:rsidRPr="0099344A">
        <w:t xml:space="preserve"> czy </w:t>
      </w:r>
      <w:r>
        <w:t>projekt da się zrealizować</w:t>
      </w:r>
      <w:r w:rsidR="00997B88">
        <w:t xml:space="preserve"> w </w:t>
      </w:r>
      <w:r w:rsidR="0099344A" w:rsidRPr="0099344A">
        <w:t xml:space="preserve">tych terminach </w:t>
      </w:r>
      <w:r>
        <w:t xml:space="preserve">na </w:t>
      </w:r>
      <w:r w:rsidR="0099344A" w:rsidRPr="0099344A">
        <w:t xml:space="preserve">określonym poziomie jakość </w:t>
      </w:r>
      <w:r>
        <w:t>bez zmiany zakresu.</w:t>
      </w:r>
      <w:r w:rsidR="0099344A" w:rsidRPr="0099344A">
        <w:t xml:space="preserve"> </w:t>
      </w:r>
      <w:r>
        <w:t>Duża rolę dogrywają również z</w:t>
      </w:r>
      <w:r w:rsidR="0099344A" w:rsidRPr="0099344A">
        <w:t>asoby finansowe</w:t>
      </w:r>
      <w:r>
        <w:t>, czyli</w:t>
      </w:r>
      <w:r w:rsidR="0099344A" w:rsidRPr="0099344A">
        <w:t xml:space="preserve"> </w:t>
      </w:r>
      <w:r>
        <w:t>możliwość</w:t>
      </w:r>
      <w:r w:rsidR="0099344A" w:rsidRPr="0099344A">
        <w:t xml:space="preserve"> </w:t>
      </w:r>
      <w:r>
        <w:t>s</w:t>
      </w:r>
      <w:r w:rsidR="0099344A" w:rsidRPr="0099344A">
        <w:t xml:space="preserve">finansowania </w:t>
      </w:r>
      <w:r>
        <w:t>realizacji</w:t>
      </w:r>
      <w:r w:rsidR="0099344A" w:rsidRPr="0099344A">
        <w:t xml:space="preserve"> projektu</w:t>
      </w:r>
      <w:r>
        <w:t>.</w:t>
      </w:r>
      <w:r w:rsidR="0099344A" w:rsidRPr="0099344A">
        <w:t xml:space="preserve"> </w:t>
      </w:r>
      <w:r w:rsidR="0077416E">
        <w:lastRenderedPageBreak/>
        <w:t xml:space="preserve">Studium wykonalności zakończone jest </w:t>
      </w:r>
      <w:r w:rsidR="0099344A" w:rsidRPr="0099344A">
        <w:t>podsumowanie</w:t>
      </w:r>
      <w:r w:rsidR="0077416E">
        <w:t>m,</w:t>
      </w:r>
      <w:r w:rsidR="0099344A" w:rsidRPr="0099344A">
        <w:t xml:space="preserve"> </w:t>
      </w:r>
      <w:r w:rsidR="0077416E">
        <w:t>przedstawieniem</w:t>
      </w:r>
      <w:r w:rsidR="0099344A" w:rsidRPr="0099344A">
        <w:t xml:space="preserve"> wniosków które </w:t>
      </w:r>
      <w:r w:rsidR="0077416E">
        <w:t>podsumowujących</w:t>
      </w:r>
      <w:r w:rsidR="0099344A" w:rsidRPr="0099344A">
        <w:t xml:space="preserve"> analizę</w:t>
      </w:r>
      <w:r w:rsidR="0077416E">
        <w:t>. W</w:t>
      </w:r>
      <w:r w:rsidR="0099344A" w:rsidRPr="0099344A">
        <w:t>skazują</w:t>
      </w:r>
      <w:r w:rsidR="0077416E">
        <w:t xml:space="preserve"> one na to</w:t>
      </w:r>
      <w:r w:rsidR="0099344A" w:rsidRPr="0099344A">
        <w:t xml:space="preserve"> czy projekt jest możliwy </w:t>
      </w:r>
      <w:r w:rsidR="00AF546B">
        <w:t>do zrealizowania</w:t>
      </w:r>
      <w:r w:rsidR="00135F5E">
        <w:rPr>
          <w:rStyle w:val="Odwoanieprzypisudolnego"/>
        </w:rPr>
        <w:footnoteReference w:id="74"/>
      </w:r>
      <w:r w:rsidR="00AF546B">
        <w:t>.</w:t>
      </w:r>
      <w:r w:rsidR="0077416E">
        <w:t xml:space="preserve"> </w:t>
      </w:r>
    </w:p>
    <w:p w:rsidR="00C0678D" w:rsidRDefault="00C0678D" w:rsidP="00C0678D">
      <w:pPr>
        <w:pStyle w:val="Nagwek2"/>
      </w:pPr>
      <w:bookmarkStart w:id="19" w:name="_Toc54354536"/>
      <w:r>
        <w:t>2.4. K</w:t>
      </w:r>
      <w:r w:rsidRPr="0099344A">
        <w:t xml:space="preserve">arta </w:t>
      </w:r>
      <w:r>
        <w:t>P</w:t>
      </w:r>
      <w:r w:rsidRPr="0099344A">
        <w:t>rojektu</w:t>
      </w:r>
      <w:r>
        <w:t xml:space="preserve"> (Project Charter)</w:t>
      </w:r>
      <w:bookmarkEnd w:id="19"/>
    </w:p>
    <w:p w:rsidR="00CE7FA9" w:rsidRDefault="0077416E" w:rsidP="00CE7FA9">
      <w:r>
        <w:t>Trzy przedstawione powyżej dokumenty umożliwiają opracowanie czwartego, jakim jest K</w:t>
      </w:r>
      <w:r w:rsidR="0099344A" w:rsidRPr="0099344A">
        <w:t xml:space="preserve">arta </w:t>
      </w:r>
      <w:r>
        <w:t>P</w:t>
      </w:r>
      <w:r w:rsidR="0099344A" w:rsidRPr="0099344A">
        <w:t>rojektu</w:t>
      </w:r>
      <w:r>
        <w:t>, czyli</w:t>
      </w:r>
      <w:r w:rsidR="00997B88">
        <w:t xml:space="preserve"> z </w:t>
      </w:r>
      <w:r>
        <w:t>ang. Project Charter. Ten dokument jest jednym</w:t>
      </w:r>
      <w:r w:rsidR="00997B88">
        <w:t xml:space="preserve"> z </w:t>
      </w:r>
      <w:r>
        <w:t>najważniejszych</w:t>
      </w:r>
      <w:r w:rsidR="0099344A" w:rsidRPr="0099344A">
        <w:t xml:space="preserve"> </w:t>
      </w:r>
      <w:r>
        <w:t>dokumentów. Karta Projektu akceptowana jest</w:t>
      </w:r>
      <w:r w:rsidR="0099344A" w:rsidRPr="0099344A">
        <w:t xml:space="preserve"> przez klienta</w:t>
      </w:r>
      <w:r>
        <w:t>, sponsora</w:t>
      </w:r>
      <w:r w:rsidR="00997B88">
        <w:t xml:space="preserve"> i </w:t>
      </w:r>
      <w:r w:rsidR="0099344A" w:rsidRPr="0099344A">
        <w:t>kierownika projektu</w:t>
      </w:r>
      <w:r>
        <w:t>.</w:t>
      </w:r>
      <w:r w:rsidR="0099344A" w:rsidRPr="0099344A">
        <w:t xml:space="preserve"> </w:t>
      </w:r>
      <w:r w:rsidR="0099027A">
        <w:t>Ten dokument jest p</w:t>
      </w:r>
      <w:r w:rsidR="0099344A" w:rsidRPr="0099344A">
        <w:t>odstawą działania zespołu projektowego</w:t>
      </w:r>
      <w:r w:rsidR="0099027A">
        <w:t>.</w:t>
      </w:r>
      <w:r w:rsidR="0099344A" w:rsidRPr="0099344A">
        <w:t xml:space="preserve"> </w:t>
      </w:r>
      <w:r w:rsidR="00BF6396">
        <w:t xml:space="preserve">Dokumentowane są tu </w:t>
      </w:r>
      <w:r w:rsidR="0099344A" w:rsidRPr="0099344A">
        <w:t>inform</w:t>
      </w:r>
      <w:r w:rsidR="0099344A" w:rsidRPr="0099344A">
        <w:t>a</w:t>
      </w:r>
      <w:r w:rsidR="0099344A" w:rsidRPr="0099344A">
        <w:t>cje</w:t>
      </w:r>
      <w:r w:rsidR="00BF6396">
        <w:t>,</w:t>
      </w:r>
      <w:r w:rsidR="0099344A" w:rsidRPr="0099344A">
        <w:t xml:space="preserve"> które </w:t>
      </w:r>
      <w:r w:rsidR="00BF6396">
        <w:t>zostały ustalone</w:t>
      </w:r>
      <w:r w:rsidR="00997B88">
        <w:t xml:space="preserve"> w </w:t>
      </w:r>
      <w:r w:rsidR="0099344A" w:rsidRPr="0099344A">
        <w:t>poprzedniej dokumentach</w:t>
      </w:r>
      <w:r w:rsidR="00713054">
        <w:t>,</w:t>
      </w:r>
      <w:r w:rsidR="0099344A" w:rsidRPr="0099344A">
        <w:t xml:space="preserve"> </w:t>
      </w:r>
      <w:r w:rsidR="00713054">
        <w:t>czyli uzasadnienie</w:t>
      </w:r>
      <w:r w:rsidR="0099344A" w:rsidRPr="0099344A">
        <w:t xml:space="preserve"> </w:t>
      </w:r>
      <w:r w:rsidR="00713054">
        <w:t>realizacji</w:t>
      </w:r>
      <w:r w:rsidR="0099344A" w:rsidRPr="0099344A">
        <w:t xml:space="preserve"> projektu</w:t>
      </w:r>
      <w:r w:rsidR="00713054">
        <w:t>.</w:t>
      </w:r>
      <w:r w:rsidR="0099344A" w:rsidRPr="0099344A">
        <w:t xml:space="preserve"> </w:t>
      </w:r>
      <w:r w:rsidR="00713054">
        <w:t>Opisywany jest tutaj dany</w:t>
      </w:r>
      <w:r w:rsidR="0099344A" w:rsidRPr="0099344A">
        <w:t xml:space="preserve"> projekt</w:t>
      </w:r>
      <w:r w:rsidR="00713054">
        <w:t>, jego</w:t>
      </w:r>
      <w:r w:rsidR="0099344A" w:rsidRPr="0099344A">
        <w:t xml:space="preserve"> cele</w:t>
      </w:r>
      <w:r w:rsidR="00713054">
        <w:t>,</w:t>
      </w:r>
      <w:r w:rsidR="0099344A" w:rsidRPr="0099344A">
        <w:t xml:space="preserve"> zakres</w:t>
      </w:r>
      <w:r w:rsidR="00713054">
        <w:t xml:space="preserve"> czy</w:t>
      </w:r>
      <w:r w:rsidR="0099344A" w:rsidRPr="0099344A">
        <w:t xml:space="preserve"> terminy</w:t>
      </w:r>
      <w:r w:rsidR="00713054">
        <w:t>.</w:t>
      </w:r>
      <w:r w:rsidR="0099344A" w:rsidRPr="0099344A">
        <w:t xml:space="preserve"> </w:t>
      </w:r>
      <w:r w:rsidR="00713054">
        <w:t>W</w:t>
      </w:r>
      <w:r w:rsidR="0099344A" w:rsidRPr="0099344A">
        <w:t>łączamy</w:t>
      </w:r>
      <w:r w:rsidR="00713054">
        <w:t xml:space="preserve"> tutaj również</w:t>
      </w:r>
      <w:r w:rsidR="0099344A" w:rsidRPr="0099344A">
        <w:t xml:space="preserve"> kwestie ryzyka</w:t>
      </w:r>
      <w:r w:rsidR="00997B88">
        <w:t xml:space="preserve"> w </w:t>
      </w:r>
      <w:r w:rsidR="00877E58">
        <w:t>projekcie jak</w:t>
      </w:r>
      <w:r w:rsidR="00997B88">
        <w:t xml:space="preserve"> i </w:t>
      </w:r>
      <w:r w:rsidR="0099344A" w:rsidRPr="0099344A">
        <w:t xml:space="preserve">rezultatów </w:t>
      </w:r>
      <w:r w:rsidR="00877E58">
        <w:t>jakie powinny zostać osiągnięte.</w:t>
      </w:r>
      <w:r w:rsidR="0099344A" w:rsidRPr="0099344A">
        <w:t xml:space="preserve"> </w:t>
      </w:r>
      <w:r w:rsidR="00877E58">
        <w:t>Powinno się</w:t>
      </w:r>
      <w:r w:rsidR="00997B88">
        <w:t xml:space="preserve"> w </w:t>
      </w:r>
      <w:r w:rsidR="00877E58">
        <w:t>tym dokumencie uwzględnić także</w:t>
      </w:r>
      <w:r w:rsidR="0099344A" w:rsidRPr="0099344A">
        <w:t xml:space="preserve"> harmonogram kamieni milowych</w:t>
      </w:r>
      <w:r w:rsidR="007D3DB0">
        <w:t xml:space="preserve">, ustalony </w:t>
      </w:r>
      <w:r w:rsidR="0099344A" w:rsidRPr="0099344A">
        <w:t>budżet</w:t>
      </w:r>
      <w:r w:rsidR="007D3DB0">
        <w:t>, ale również</w:t>
      </w:r>
      <w:r w:rsidR="0099344A" w:rsidRPr="0099344A">
        <w:t xml:space="preserve"> kryteria </w:t>
      </w:r>
      <w:r w:rsidR="007D3DB0">
        <w:t xml:space="preserve">determinujące </w:t>
      </w:r>
      <w:r w:rsidR="0099344A" w:rsidRPr="0099344A">
        <w:t>sukcesu projektu</w:t>
      </w:r>
      <w:r w:rsidR="007D3DB0">
        <w:t>.</w:t>
      </w:r>
      <w:r w:rsidR="0099344A" w:rsidRPr="0099344A">
        <w:t xml:space="preserve"> </w:t>
      </w:r>
      <w:r w:rsidR="007D3DB0">
        <w:t>Często</w:t>
      </w:r>
      <w:r w:rsidR="00997B88">
        <w:t xml:space="preserve"> w </w:t>
      </w:r>
      <w:r w:rsidR="0030330A">
        <w:t>k</w:t>
      </w:r>
      <w:r w:rsidR="007D3DB0">
        <w:t xml:space="preserve">arcie </w:t>
      </w:r>
      <w:r w:rsidR="0030330A">
        <w:t>p</w:t>
      </w:r>
      <w:r w:rsidR="007D3DB0">
        <w:t>rojektu</w:t>
      </w:r>
      <w:r w:rsidR="0099344A" w:rsidRPr="0099344A">
        <w:t xml:space="preserve"> </w:t>
      </w:r>
      <w:r w:rsidR="007D3DB0">
        <w:t>zawiera się</w:t>
      </w:r>
      <w:r w:rsidR="0099344A" w:rsidRPr="0099344A">
        <w:t xml:space="preserve"> w</w:t>
      </w:r>
      <w:r w:rsidR="0099344A" w:rsidRPr="0099344A">
        <w:t>y</w:t>
      </w:r>
      <w:r w:rsidR="0099344A" w:rsidRPr="0099344A">
        <w:t>magania</w:t>
      </w:r>
      <w:r w:rsidR="007D3DB0">
        <w:t>,</w:t>
      </w:r>
      <w:r w:rsidR="0099344A" w:rsidRPr="0099344A">
        <w:t xml:space="preserve"> ograniczenia</w:t>
      </w:r>
      <w:r w:rsidR="007D3DB0">
        <w:t xml:space="preserve"> oraz </w:t>
      </w:r>
      <w:r w:rsidR="0099344A" w:rsidRPr="0099344A">
        <w:t>założenia projektowe</w:t>
      </w:r>
      <w:r w:rsidR="007D3DB0">
        <w:t xml:space="preserve">, czy też </w:t>
      </w:r>
      <w:r w:rsidR="0099344A" w:rsidRPr="0099344A">
        <w:t>podział ról</w:t>
      </w:r>
      <w:r w:rsidR="00997B88">
        <w:t xml:space="preserve"> i </w:t>
      </w:r>
      <w:r w:rsidR="0099344A" w:rsidRPr="0099344A">
        <w:t>odpowiedzialności</w:t>
      </w:r>
      <w:r w:rsidR="007D3DB0">
        <w:t>.</w:t>
      </w:r>
      <w:r w:rsidR="0099344A" w:rsidRPr="0099344A">
        <w:t xml:space="preserve"> </w:t>
      </w:r>
      <w:r w:rsidR="007D3DB0">
        <w:t>Dokument ten</w:t>
      </w:r>
      <w:r w:rsidR="00997B88">
        <w:t xml:space="preserve"> w </w:t>
      </w:r>
      <w:r w:rsidR="0099344A" w:rsidRPr="0099344A">
        <w:t>różnych metodologia</w:t>
      </w:r>
      <w:r w:rsidR="007D3DB0">
        <w:t>ch</w:t>
      </w:r>
      <w:r w:rsidR="0099344A" w:rsidRPr="0099344A">
        <w:t xml:space="preserve"> zarządzania projektami ma </w:t>
      </w:r>
      <w:r w:rsidR="007D3DB0">
        <w:t>inną</w:t>
      </w:r>
      <w:r w:rsidR="0099344A" w:rsidRPr="0099344A">
        <w:t xml:space="preserve"> zawartość</w:t>
      </w:r>
      <w:r w:rsidR="007D3DB0">
        <w:t>.</w:t>
      </w:r>
      <w:r w:rsidR="0099344A" w:rsidRPr="0099344A">
        <w:t xml:space="preserve"> </w:t>
      </w:r>
      <w:r w:rsidR="0030330A">
        <w:t>I</w:t>
      </w:r>
      <w:r w:rsidR="0099344A" w:rsidRPr="0099344A">
        <w:t>stnieją krótsze</w:t>
      </w:r>
      <w:r w:rsidR="00997B88">
        <w:t xml:space="preserve"> i </w:t>
      </w:r>
      <w:r w:rsidR="0030330A">
        <w:t>dłuższe</w:t>
      </w:r>
      <w:r w:rsidR="0099344A" w:rsidRPr="0099344A">
        <w:t xml:space="preserve"> wersje karty projektu</w:t>
      </w:r>
      <w:r w:rsidR="0030330A">
        <w:t xml:space="preserve">. </w:t>
      </w:r>
      <w:r w:rsidR="0099344A" w:rsidRPr="0099344A">
        <w:t xml:space="preserve"> </w:t>
      </w:r>
      <w:r w:rsidR="0030330A">
        <w:t>C</w:t>
      </w:r>
      <w:r w:rsidR="0099344A" w:rsidRPr="0099344A">
        <w:t xml:space="preserve">zęsto </w:t>
      </w:r>
      <w:r w:rsidR="0030330A">
        <w:t xml:space="preserve">zdarza się tak, że karta służy </w:t>
      </w:r>
      <w:r w:rsidR="0099344A" w:rsidRPr="0099344A">
        <w:t xml:space="preserve">tylko </w:t>
      </w:r>
      <w:r w:rsidR="0030330A">
        <w:t xml:space="preserve">do </w:t>
      </w:r>
      <w:r w:rsidR="0099344A" w:rsidRPr="0099344A">
        <w:t>prz</w:t>
      </w:r>
      <w:r w:rsidR="0099344A" w:rsidRPr="0099344A">
        <w:t>e</w:t>
      </w:r>
      <w:r w:rsidR="0099344A" w:rsidRPr="0099344A">
        <w:t>stawi</w:t>
      </w:r>
      <w:r w:rsidR="0030330A">
        <w:t>enia</w:t>
      </w:r>
      <w:r w:rsidR="0099344A" w:rsidRPr="0099344A">
        <w:t xml:space="preserve"> </w:t>
      </w:r>
      <w:r w:rsidR="0030330A">
        <w:t>podstawowych</w:t>
      </w:r>
      <w:r w:rsidR="0099344A" w:rsidRPr="0099344A">
        <w:t xml:space="preserve"> </w:t>
      </w:r>
      <w:r w:rsidR="0030330A">
        <w:t>kwestii.</w:t>
      </w:r>
      <w:r w:rsidR="0099344A" w:rsidRPr="0099344A">
        <w:t xml:space="preserve"> </w:t>
      </w:r>
      <w:r w:rsidR="0030330A">
        <w:t>Wielkość zakresu tego dokumentu zależy od przyjętej m</w:t>
      </w:r>
      <w:r w:rsidR="0030330A">
        <w:t>e</w:t>
      </w:r>
      <w:r w:rsidR="0030330A">
        <w:t>todologii</w:t>
      </w:r>
      <w:r w:rsidR="00997B88">
        <w:t xml:space="preserve"> w </w:t>
      </w:r>
      <w:r w:rsidR="00AF546B">
        <w:t>danym przedsiębiorstwie</w:t>
      </w:r>
      <w:r w:rsidR="00897FA2">
        <w:rPr>
          <w:rStyle w:val="Odwoanieprzypisudolnego"/>
        </w:rPr>
        <w:footnoteReference w:id="75"/>
      </w:r>
      <w:r w:rsidR="00897FA2">
        <w:rPr>
          <w:rStyle w:val="Odwoanieprzypisudolnego"/>
        </w:rPr>
        <w:footnoteReference w:id="76"/>
      </w:r>
      <w:r w:rsidR="00E72DA2">
        <w:rPr>
          <w:rStyle w:val="Odwoanieprzypisudolnego"/>
        </w:rPr>
        <w:footnoteReference w:id="77"/>
      </w:r>
      <w:r w:rsidR="00AF546B">
        <w:t>.</w:t>
      </w:r>
      <w:r w:rsidR="00CE7FA9">
        <w:t xml:space="preserve"> </w:t>
      </w:r>
    </w:p>
    <w:p w:rsidR="00C0678D" w:rsidRDefault="00C0678D" w:rsidP="00C0678D">
      <w:pPr>
        <w:pStyle w:val="Nagwek2"/>
      </w:pPr>
      <w:bookmarkStart w:id="20" w:name="_Toc54354537"/>
      <w:r>
        <w:t>2.5. Deklaracja Zakresu P</w:t>
      </w:r>
      <w:r w:rsidRPr="00CE7FA9">
        <w:t xml:space="preserve">rojektu </w:t>
      </w:r>
      <w:r>
        <w:t>(</w:t>
      </w:r>
      <w:r w:rsidRPr="00CE7FA9">
        <w:t xml:space="preserve">Project </w:t>
      </w:r>
      <w:proofErr w:type="spellStart"/>
      <w:r w:rsidRPr="00CE7FA9">
        <w:t>Scope</w:t>
      </w:r>
      <w:proofErr w:type="spellEnd"/>
      <w:r w:rsidRPr="00CE7FA9">
        <w:t xml:space="preserve"> Statement</w:t>
      </w:r>
      <w:r>
        <w:t>)</w:t>
      </w:r>
      <w:bookmarkEnd w:id="20"/>
    </w:p>
    <w:p w:rsidR="0030330A" w:rsidRDefault="00CE7FA9" w:rsidP="0030475A">
      <w:r>
        <w:t>Kolejny dokument to D</w:t>
      </w:r>
      <w:r w:rsidRPr="00CE7FA9">
        <w:t xml:space="preserve">eklaracja zakresu projektu </w:t>
      </w:r>
      <w:r>
        <w:t>znana jako</w:t>
      </w:r>
      <w:r w:rsidR="00997B88">
        <w:t xml:space="preserve"> z </w:t>
      </w:r>
      <w:r>
        <w:t xml:space="preserve">ang. </w:t>
      </w:r>
      <w:r w:rsidRPr="00CE7FA9">
        <w:t xml:space="preserve">Project </w:t>
      </w:r>
      <w:proofErr w:type="spellStart"/>
      <w:r w:rsidRPr="00CE7FA9">
        <w:t>Scope</w:t>
      </w:r>
      <w:proofErr w:type="spellEnd"/>
      <w:r w:rsidRPr="00CE7FA9">
        <w:t xml:space="preserve"> St</w:t>
      </w:r>
      <w:r w:rsidRPr="00CE7FA9">
        <w:t>a</w:t>
      </w:r>
      <w:r w:rsidRPr="00CE7FA9">
        <w:t>tement</w:t>
      </w:r>
      <w:r>
        <w:t xml:space="preserve">.  Deklaracja </w:t>
      </w:r>
      <w:r w:rsidRPr="00CE7FA9">
        <w:t>jest jednym</w:t>
      </w:r>
      <w:r w:rsidR="00997B88">
        <w:t xml:space="preserve"> z </w:t>
      </w:r>
      <w:r>
        <w:t>najważniejszych</w:t>
      </w:r>
      <w:r w:rsidRPr="00CE7FA9">
        <w:t xml:space="preserve"> dokumentów projekto</w:t>
      </w:r>
      <w:r w:rsidR="00AF546B">
        <w:t>wych</w:t>
      </w:r>
      <w:r w:rsidR="00A667B1">
        <w:rPr>
          <w:rStyle w:val="Odwoanieprzypisudolnego"/>
        </w:rPr>
        <w:footnoteReference w:id="78"/>
      </w:r>
      <w:r w:rsidR="00AF546B">
        <w:t>.</w:t>
      </w:r>
      <w:r>
        <w:t xml:space="preserve"> P</w:t>
      </w:r>
      <w:r w:rsidRPr="00CE7FA9">
        <w:t xml:space="preserve">owstaje </w:t>
      </w:r>
      <w:r>
        <w:t xml:space="preserve">ona </w:t>
      </w:r>
      <w:r w:rsidRPr="00CE7FA9">
        <w:t xml:space="preserve">na podstawie </w:t>
      </w:r>
      <w:r>
        <w:t xml:space="preserve">przedstawionej powyżej </w:t>
      </w:r>
      <w:r w:rsidRPr="00CE7FA9">
        <w:t xml:space="preserve">karty projektu </w:t>
      </w:r>
      <w:r>
        <w:t>oraz</w:t>
      </w:r>
      <w:r w:rsidRPr="00CE7FA9">
        <w:t xml:space="preserve"> jest źródłem dla</w:t>
      </w:r>
      <w:r>
        <w:t xml:space="preserve"> </w:t>
      </w:r>
      <w:r w:rsidR="0030475A">
        <w:t>opisanej niżej</w:t>
      </w:r>
      <w:r w:rsidRPr="00CE7FA9">
        <w:t xml:space="preserve"> struktury podziału pra</w:t>
      </w:r>
      <w:r>
        <w:t>cy</w:t>
      </w:r>
      <w:r w:rsidRPr="00CE7FA9">
        <w:t>.</w:t>
      </w:r>
      <w:r w:rsidR="0030475A" w:rsidRPr="0030475A">
        <w:t xml:space="preserve"> </w:t>
      </w:r>
      <w:r w:rsidR="0030475A">
        <w:t>Dokument ten przedstawia</w:t>
      </w:r>
      <w:r w:rsidR="00997B88">
        <w:t xml:space="preserve"> w </w:t>
      </w:r>
      <w:r w:rsidR="0030475A">
        <w:t>sposób szczegółowy rezultaty proje</w:t>
      </w:r>
      <w:r w:rsidR="0030475A">
        <w:t>k</w:t>
      </w:r>
      <w:r w:rsidR="0030475A">
        <w:t>tu. Deklaracja nie trudni się celami czy sposobami realizacji projektu.</w:t>
      </w:r>
      <w:r w:rsidR="00997B88">
        <w:t xml:space="preserve"> W </w:t>
      </w:r>
      <w:r w:rsidR="0030475A">
        <w:t>tym dokumencie dla danego rezultatu definiuje się kryteria akceptacji, założenia, wyłączenia oraz ograniczenia.</w:t>
      </w:r>
      <w:r w:rsidR="00997B88">
        <w:t xml:space="preserve"> W </w:t>
      </w:r>
      <w:r w:rsidR="0030475A">
        <w:t>taki właśnie sposób deklaracja  zakresu projektu staje się rozszerzeniem karty projektu. Tak przygotowana deklaracja zwiększa szanse na powodzenie projektu, gdyż</w:t>
      </w:r>
      <w:r w:rsidR="00997B88">
        <w:t xml:space="preserve"> w </w:t>
      </w:r>
      <w:r w:rsidR="0030475A">
        <w:t xml:space="preserve">czasie jego </w:t>
      </w:r>
      <w:r w:rsidR="0030475A">
        <w:lastRenderedPageBreak/>
        <w:t>realizacji jest bazą wiedzy</w:t>
      </w:r>
      <w:r w:rsidR="00997B88">
        <w:t xml:space="preserve"> o </w:t>
      </w:r>
      <w:r w:rsidR="0030475A">
        <w:t>wymaganiach, potrzebach oraz oczekiwaniach klientów. Dok</w:t>
      </w:r>
      <w:r w:rsidR="0030475A">
        <w:t>u</w:t>
      </w:r>
      <w:r w:rsidR="0030475A">
        <w:t xml:space="preserve">ment ten </w:t>
      </w:r>
      <w:r w:rsidR="009F2ECB">
        <w:t xml:space="preserve">jest również przewodnikiem po wymaganiach </w:t>
      </w:r>
      <w:r w:rsidR="0030475A">
        <w:t>przy sprawdzeniu kryteriów rezult</w:t>
      </w:r>
      <w:r w:rsidR="0030475A">
        <w:t>a</w:t>
      </w:r>
      <w:r w:rsidR="0030475A">
        <w:t xml:space="preserve">tów, według </w:t>
      </w:r>
      <w:r w:rsidR="009F2ECB">
        <w:t>niego</w:t>
      </w:r>
      <w:r w:rsidR="0030475A">
        <w:t xml:space="preserve"> rez</w:t>
      </w:r>
      <w:r w:rsidR="00AF546B">
        <w:t>ultaty są formalnie akceptowane</w:t>
      </w:r>
      <w:r w:rsidR="00A667B1">
        <w:rPr>
          <w:rStyle w:val="Odwoanieprzypisudolnego"/>
        </w:rPr>
        <w:footnoteReference w:id="79"/>
      </w:r>
      <w:r w:rsidR="00AF546B">
        <w:t>.</w:t>
      </w:r>
    </w:p>
    <w:p w:rsidR="00C0678D" w:rsidRDefault="00C0678D" w:rsidP="00C0678D">
      <w:pPr>
        <w:pStyle w:val="Nagwek2"/>
      </w:pPr>
      <w:bookmarkStart w:id="21" w:name="_Toc54354538"/>
      <w:r>
        <w:t>2.6. Struktura</w:t>
      </w:r>
      <w:r w:rsidRPr="0099344A">
        <w:t xml:space="preserve"> </w:t>
      </w:r>
      <w:r>
        <w:t>P</w:t>
      </w:r>
      <w:r w:rsidRPr="0099344A">
        <w:t xml:space="preserve">odziału </w:t>
      </w:r>
      <w:r>
        <w:t>P</w:t>
      </w:r>
      <w:r w:rsidRPr="0099344A">
        <w:t>racy</w:t>
      </w:r>
      <w:r>
        <w:t xml:space="preserve"> (</w:t>
      </w:r>
      <w:proofErr w:type="spellStart"/>
      <w:r>
        <w:t>Work</w:t>
      </w:r>
      <w:proofErr w:type="spellEnd"/>
      <w:r>
        <w:t xml:space="preserve"> </w:t>
      </w:r>
      <w:proofErr w:type="spellStart"/>
      <w:r>
        <w:t>Breakdown</w:t>
      </w:r>
      <w:proofErr w:type="spellEnd"/>
      <w:r>
        <w:t xml:space="preserve"> </w:t>
      </w:r>
      <w:proofErr w:type="spellStart"/>
      <w:r>
        <w:t>Structure</w:t>
      </w:r>
      <w:proofErr w:type="spellEnd"/>
      <w:r>
        <w:t>,</w:t>
      </w:r>
      <w:r w:rsidRPr="00C0678D">
        <w:t xml:space="preserve"> </w:t>
      </w:r>
      <w:proofErr w:type="spellStart"/>
      <w:r>
        <w:t>WBS</w:t>
      </w:r>
      <w:proofErr w:type="spellEnd"/>
      <w:r>
        <w:t>)</w:t>
      </w:r>
      <w:bookmarkEnd w:id="21"/>
    </w:p>
    <w:p w:rsidR="009D5016" w:rsidRDefault="00EF5CD1" w:rsidP="0099344A">
      <w:r>
        <w:t>Kolejny dokument jaki powinien zostać stworzony jest S</w:t>
      </w:r>
      <w:r w:rsidR="0099344A" w:rsidRPr="0099344A">
        <w:t xml:space="preserve">truktury </w:t>
      </w:r>
      <w:r>
        <w:t>P</w:t>
      </w:r>
      <w:r w:rsidR="0099344A" w:rsidRPr="0099344A">
        <w:t xml:space="preserve">odziału </w:t>
      </w:r>
      <w:r>
        <w:t>P</w:t>
      </w:r>
      <w:r w:rsidR="0099344A" w:rsidRPr="0099344A">
        <w:t>racy</w:t>
      </w:r>
      <w:r>
        <w:t>,</w:t>
      </w:r>
      <w:r w:rsidR="00997B88">
        <w:t xml:space="preserve"> w </w:t>
      </w:r>
      <w:r>
        <w:t xml:space="preserve">skrócie zwanej </w:t>
      </w:r>
      <w:proofErr w:type="spellStart"/>
      <w:r>
        <w:t>WBS</w:t>
      </w:r>
      <w:proofErr w:type="spellEnd"/>
      <w:r>
        <w:t>,</w:t>
      </w:r>
      <w:r w:rsidR="00997B88">
        <w:t xml:space="preserve"> z </w:t>
      </w:r>
      <w:r>
        <w:t xml:space="preserve">ang. </w:t>
      </w:r>
      <w:proofErr w:type="spellStart"/>
      <w:r>
        <w:t>Work</w:t>
      </w:r>
      <w:proofErr w:type="spellEnd"/>
      <w:r>
        <w:t xml:space="preserve"> </w:t>
      </w:r>
      <w:proofErr w:type="spellStart"/>
      <w:r>
        <w:t>Breakdown</w:t>
      </w:r>
      <w:proofErr w:type="spellEnd"/>
      <w:r>
        <w:t xml:space="preserve"> </w:t>
      </w:r>
      <w:proofErr w:type="spellStart"/>
      <w:r>
        <w:t>Structure</w:t>
      </w:r>
      <w:proofErr w:type="spellEnd"/>
      <w:r>
        <w:t>.</w:t>
      </w:r>
      <w:r w:rsidR="00997B88">
        <w:t xml:space="preserve"> W </w:t>
      </w:r>
      <w:r>
        <w:t>tym dokumencie główny pr</w:t>
      </w:r>
      <w:r>
        <w:t>o</w:t>
      </w:r>
      <w:r>
        <w:t>dukt który powinien być otrzymany</w:t>
      </w:r>
      <w:r w:rsidR="00997B88">
        <w:t xml:space="preserve"> w </w:t>
      </w:r>
      <w:r>
        <w:t>wyniku realizacji projektu</w:t>
      </w:r>
      <w:r w:rsidR="0099344A" w:rsidRPr="0099344A">
        <w:t xml:space="preserve"> </w:t>
      </w:r>
      <w:r>
        <w:t>rozbijany jest</w:t>
      </w:r>
      <w:r w:rsidR="0099344A" w:rsidRPr="0099344A">
        <w:t xml:space="preserve"> na </w:t>
      </w:r>
      <w:r>
        <w:t>poszcz</w:t>
      </w:r>
      <w:r>
        <w:t>e</w:t>
      </w:r>
      <w:r>
        <w:t>gólne</w:t>
      </w:r>
      <w:r w:rsidR="0099344A" w:rsidRPr="0099344A">
        <w:t xml:space="preserve"> </w:t>
      </w:r>
      <w:r>
        <w:t>częśc</w:t>
      </w:r>
      <w:r w:rsidRPr="0099344A">
        <w:t>i</w:t>
      </w:r>
      <w:r>
        <w:t xml:space="preserve"> tematyczne. </w:t>
      </w:r>
      <w:r w:rsidR="0099344A" w:rsidRPr="0099344A">
        <w:t xml:space="preserve"> </w:t>
      </w:r>
      <w:proofErr w:type="spellStart"/>
      <w:r>
        <w:t>WBS</w:t>
      </w:r>
      <w:proofErr w:type="spellEnd"/>
      <w:r w:rsidR="0099344A" w:rsidRPr="0099344A">
        <w:t xml:space="preserve"> </w:t>
      </w:r>
      <w:r w:rsidR="00EC176C">
        <w:t>powinno się pisać</w:t>
      </w:r>
      <w:r w:rsidR="00997B88">
        <w:t xml:space="preserve"> w </w:t>
      </w:r>
      <w:r w:rsidR="0099344A" w:rsidRPr="0099344A">
        <w:t>formie efekt</w:t>
      </w:r>
      <w:r w:rsidR="00EC176C">
        <w:t xml:space="preserve">ów, czyli </w:t>
      </w:r>
      <w:r w:rsidR="0099344A" w:rsidRPr="0099344A">
        <w:t xml:space="preserve"> </w:t>
      </w:r>
      <w:r w:rsidR="00EC176C">
        <w:t>osiąganych rezu</w:t>
      </w:r>
      <w:r w:rsidR="00EC176C">
        <w:t>l</w:t>
      </w:r>
      <w:r w:rsidR="00EC176C">
        <w:t>tatów.</w:t>
      </w:r>
      <w:r w:rsidR="0099344A" w:rsidRPr="0099344A">
        <w:t xml:space="preserve"> </w:t>
      </w:r>
      <w:r w:rsidR="00EC176C">
        <w:t xml:space="preserve">Na tej podstawie dzieląc </w:t>
      </w:r>
      <w:r w:rsidR="0099344A" w:rsidRPr="0099344A">
        <w:t xml:space="preserve">główny produkt </w:t>
      </w:r>
      <w:r w:rsidR="00EC176C">
        <w:t>wskazuje się</w:t>
      </w:r>
      <w:r w:rsidR="0099344A" w:rsidRPr="0099344A">
        <w:t xml:space="preserve"> nie </w:t>
      </w:r>
      <w:r w:rsidR="00EC176C">
        <w:t xml:space="preserve">na </w:t>
      </w:r>
      <w:r w:rsidR="0099344A" w:rsidRPr="0099344A">
        <w:t xml:space="preserve">zadania </w:t>
      </w:r>
      <w:r w:rsidR="00EC176C">
        <w:t>jakie przewidzi</w:t>
      </w:r>
      <w:r w:rsidR="00EC176C">
        <w:t>a</w:t>
      </w:r>
      <w:r w:rsidR="00EC176C">
        <w:t xml:space="preserve">ne są </w:t>
      </w:r>
      <w:r w:rsidR="0099344A" w:rsidRPr="0099344A">
        <w:t>do wykonania</w:t>
      </w:r>
      <w:r w:rsidR="00EC176C">
        <w:t>,</w:t>
      </w:r>
      <w:r w:rsidR="0099344A" w:rsidRPr="0099344A">
        <w:t xml:space="preserve"> ale efekty tych </w:t>
      </w:r>
      <w:r w:rsidR="00EC176C">
        <w:t>działań.</w:t>
      </w:r>
      <w:r w:rsidR="0099344A" w:rsidRPr="0099344A">
        <w:t xml:space="preserve"> </w:t>
      </w:r>
      <w:r w:rsidR="00EC176C">
        <w:t>Taka postać</w:t>
      </w:r>
      <w:r w:rsidR="005F0355">
        <w:t xml:space="preserve"> dokumentu</w:t>
      </w:r>
      <w:r w:rsidR="00EC176C">
        <w:t xml:space="preserve"> ułatwia opracowanie</w:t>
      </w:r>
      <w:r w:rsidR="0099344A" w:rsidRPr="0099344A">
        <w:t xml:space="preserve"> szczegółow</w:t>
      </w:r>
      <w:r w:rsidR="00EC176C">
        <w:t>ych</w:t>
      </w:r>
      <w:r w:rsidR="0099344A" w:rsidRPr="0099344A">
        <w:t xml:space="preserve"> </w:t>
      </w:r>
      <w:r w:rsidR="00EC176C">
        <w:t>zadań,</w:t>
      </w:r>
      <w:r w:rsidR="0099344A" w:rsidRPr="0099344A">
        <w:t xml:space="preserve"> </w:t>
      </w:r>
      <w:r w:rsidR="00EC176C">
        <w:t>ich uszeregowanie,</w:t>
      </w:r>
      <w:r w:rsidR="0099344A" w:rsidRPr="0099344A">
        <w:t xml:space="preserve"> </w:t>
      </w:r>
      <w:r w:rsidR="00EC176C">
        <w:t>określenie, które</w:t>
      </w:r>
      <w:r w:rsidR="00997B88">
        <w:t xml:space="preserve"> z </w:t>
      </w:r>
      <w:r w:rsidR="00EC176C">
        <w:t xml:space="preserve">nich </w:t>
      </w:r>
      <w:r w:rsidR="005F0355">
        <w:t>powinny</w:t>
      </w:r>
      <w:r w:rsidR="00EC176C">
        <w:t xml:space="preserve"> zostać </w:t>
      </w:r>
      <w:r w:rsidR="0099344A" w:rsidRPr="0099344A">
        <w:t>wykonane</w:t>
      </w:r>
      <w:r w:rsidR="00997B88">
        <w:t xml:space="preserve"> w </w:t>
      </w:r>
      <w:r w:rsidR="00EC176C">
        <w:t>poszczególnych</w:t>
      </w:r>
      <w:r w:rsidR="0099344A" w:rsidRPr="0099344A">
        <w:t xml:space="preserve"> fazach projektu</w:t>
      </w:r>
      <w:r w:rsidR="00EC176C">
        <w:t>.</w:t>
      </w:r>
      <w:r w:rsidR="0099344A" w:rsidRPr="0099344A">
        <w:t xml:space="preserve"> </w:t>
      </w:r>
      <w:r w:rsidR="005F0355">
        <w:t>Najważniejszym jest, żeby Struktura Podziału Pracy</w:t>
      </w:r>
      <w:r w:rsidR="0099344A" w:rsidRPr="0099344A">
        <w:t xml:space="preserve"> była kompletna</w:t>
      </w:r>
      <w:r w:rsidR="005F0355">
        <w:t>,</w:t>
      </w:r>
      <w:r w:rsidR="0099344A" w:rsidRPr="0099344A">
        <w:t xml:space="preserve"> rozłączna</w:t>
      </w:r>
      <w:r w:rsidR="005F0355">
        <w:t>, tak</w:t>
      </w:r>
      <w:r w:rsidR="0099344A" w:rsidRPr="0099344A">
        <w:t xml:space="preserve"> aby </w:t>
      </w:r>
      <w:r w:rsidR="005F0355">
        <w:t>rezultaty</w:t>
      </w:r>
      <w:r w:rsidR="0099344A" w:rsidRPr="0099344A">
        <w:t xml:space="preserve"> tam </w:t>
      </w:r>
      <w:r w:rsidR="005F0355">
        <w:t>opisane nie wykluczały się wzajemnie.</w:t>
      </w:r>
      <w:r w:rsidR="00997B88">
        <w:t xml:space="preserve"> W </w:t>
      </w:r>
      <w:r w:rsidR="005F0355">
        <w:t xml:space="preserve">tradycyjnym podejściu </w:t>
      </w:r>
      <w:r w:rsidR="0099344A" w:rsidRPr="0099344A">
        <w:t xml:space="preserve">do zarządzania projektami </w:t>
      </w:r>
      <w:r w:rsidR="005F0355">
        <w:t>można</w:t>
      </w:r>
      <w:r w:rsidR="0099344A" w:rsidRPr="0099344A">
        <w:t xml:space="preserve"> przygotować</w:t>
      </w:r>
      <w:r w:rsidR="005F0355">
        <w:t xml:space="preserve"> dość </w:t>
      </w:r>
      <w:r w:rsidR="0099344A" w:rsidRPr="0099344A">
        <w:t>kompletną struktura podziału pracy</w:t>
      </w:r>
      <w:r w:rsidR="005F0355">
        <w:t>, natomiast już</w:t>
      </w:r>
      <w:r w:rsidR="00997B88">
        <w:t xml:space="preserve"> w </w:t>
      </w:r>
      <w:r w:rsidR="0099344A" w:rsidRPr="0099344A">
        <w:t xml:space="preserve">przypadku </w:t>
      </w:r>
      <w:r w:rsidR="005F0355">
        <w:t>zarządzania projektami metodykami zwinnymi, czy</w:t>
      </w:r>
      <w:r w:rsidR="0099344A" w:rsidRPr="0099344A">
        <w:t xml:space="preserve"> </w:t>
      </w:r>
      <w:r w:rsidR="005F0355">
        <w:t>ekstremalnymi,</w:t>
      </w:r>
      <w:r w:rsidR="0099344A" w:rsidRPr="0099344A">
        <w:t xml:space="preserve"> </w:t>
      </w:r>
      <w:proofErr w:type="spellStart"/>
      <w:r w:rsidR="009D5016">
        <w:t>WBS</w:t>
      </w:r>
      <w:proofErr w:type="spellEnd"/>
      <w:r w:rsidR="009D5016">
        <w:t xml:space="preserve"> tworzona jest bardzo ogólnie. Wskazywane są tylko podstawowe rezultaty</w:t>
      </w:r>
      <w:r w:rsidR="0099344A" w:rsidRPr="0099344A">
        <w:t xml:space="preserve"> które </w:t>
      </w:r>
      <w:r w:rsidR="009D5016">
        <w:t>przewidziane są do osiągnięcia,</w:t>
      </w:r>
      <w:r w:rsidR="0099344A" w:rsidRPr="0099344A">
        <w:t xml:space="preserve"> </w:t>
      </w:r>
      <w:r w:rsidR="009D5016">
        <w:t>gdyż</w:t>
      </w:r>
      <w:r w:rsidR="0099344A" w:rsidRPr="0099344A">
        <w:t xml:space="preserve"> </w:t>
      </w:r>
      <w:r w:rsidR="009D5016">
        <w:t>reszta</w:t>
      </w:r>
      <w:r w:rsidR="00997B88">
        <w:t xml:space="preserve"> z </w:t>
      </w:r>
      <w:r w:rsidR="0099344A" w:rsidRPr="0099344A">
        <w:t xml:space="preserve">nich </w:t>
      </w:r>
      <w:r w:rsidR="009D5016">
        <w:t>ukaże się</w:t>
      </w:r>
      <w:r w:rsidR="0099344A" w:rsidRPr="0099344A">
        <w:t xml:space="preserve"> d</w:t>
      </w:r>
      <w:r w:rsidR="0099344A" w:rsidRPr="0099344A">
        <w:t>o</w:t>
      </w:r>
      <w:r w:rsidR="0099344A" w:rsidRPr="0099344A">
        <w:t>piero</w:t>
      </w:r>
      <w:r w:rsidR="00997B88">
        <w:t xml:space="preserve"> w </w:t>
      </w:r>
      <w:r w:rsidR="0099344A" w:rsidRPr="0099344A">
        <w:t>trakcie realizacji projektu</w:t>
      </w:r>
      <w:r w:rsidR="002C3F66">
        <w:rPr>
          <w:rStyle w:val="Odwoanieprzypisudolnego"/>
        </w:rPr>
        <w:footnoteReference w:id="80"/>
      </w:r>
      <w:r w:rsidR="002C3F66">
        <w:rPr>
          <w:rStyle w:val="Odwoanieprzypisudolnego"/>
        </w:rPr>
        <w:footnoteReference w:id="81"/>
      </w:r>
      <w:r w:rsidR="002C3F66">
        <w:rPr>
          <w:rStyle w:val="Odwoanieprzypisudolnego"/>
        </w:rPr>
        <w:footnoteReference w:id="82"/>
      </w:r>
      <w:r w:rsidR="00AF546B">
        <w:t>.</w:t>
      </w:r>
    </w:p>
    <w:p w:rsidR="00C0678D" w:rsidRDefault="00C0678D" w:rsidP="00C0678D">
      <w:pPr>
        <w:pStyle w:val="Nagwek2"/>
      </w:pPr>
      <w:bookmarkStart w:id="22" w:name="_Toc54354539"/>
      <w:r>
        <w:t>2.7. C</w:t>
      </w:r>
      <w:r w:rsidRPr="0099344A">
        <w:t>zas</w:t>
      </w:r>
      <w:r w:rsidR="00997B88">
        <w:t xml:space="preserve"> i </w:t>
      </w:r>
      <w:r w:rsidRPr="0099344A">
        <w:t>koszty projektu</w:t>
      </w:r>
      <w:bookmarkEnd w:id="22"/>
    </w:p>
    <w:p w:rsidR="0099344A" w:rsidRDefault="002C5464" w:rsidP="0099344A">
      <w:r>
        <w:t>Następnym zadaniem</w:t>
      </w:r>
      <w:r w:rsidR="0099344A" w:rsidRPr="0099344A">
        <w:t xml:space="preserve"> jest </w:t>
      </w:r>
      <w:r w:rsidR="00D32DCE">
        <w:t>ustalenie wielkości</w:t>
      </w:r>
      <w:r w:rsidR="0099344A" w:rsidRPr="0099344A">
        <w:t xml:space="preserve"> zasobów ludzkich </w:t>
      </w:r>
      <w:r w:rsidR="00D32DCE">
        <w:t>oraz</w:t>
      </w:r>
      <w:r w:rsidR="0099344A" w:rsidRPr="0099344A">
        <w:t xml:space="preserve"> materialnych</w:t>
      </w:r>
      <w:r w:rsidR="00D32DCE">
        <w:t>, które mamy do dyspozycji. Na podstawie zasobów określa się</w:t>
      </w:r>
      <w:r w:rsidR="0099344A" w:rsidRPr="0099344A">
        <w:t xml:space="preserve"> czas</w:t>
      </w:r>
      <w:r w:rsidR="00997B88">
        <w:t xml:space="preserve"> i </w:t>
      </w:r>
      <w:r w:rsidR="0099344A" w:rsidRPr="0099344A">
        <w:t>koszty projektu</w:t>
      </w:r>
      <w:r w:rsidR="00D32DCE">
        <w:t>.</w:t>
      </w:r>
      <w:r w:rsidR="0099344A" w:rsidRPr="0099344A">
        <w:t xml:space="preserve"> </w:t>
      </w:r>
      <w:r w:rsidR="00D32DCE">
        <w:t>Tej d</w:t>
      </w:r>
      <w:r w:rsidR="00D32DCE">
        <w:t>o</w:t>
      </w:r>
      <w:r w:rsidR="00D32DCE">
        <w:t xml:space="preserve">kument jest podstawą do stwierdzenia czy zaplanowane zadania są </w:t>
      </w:r>
      <w:r w:rsidR="0099344A" w:rsidRPr="0099344A">
        <w:t>wykonalne</w:t>
      </w:r>
      <w:r w:rsidR="00D32DCE">
        <w:t>,</w:t>
      </w:r>
      <w:r w:rsidR="0099344A" w:rsidRPr="0099344A">
        <w:t xml:space="preserve"> czy </w:t>
      </w:r>
      <w:r w:rsidR="00D32DCE">
        <w:t>np. trzeba będzie</w:t>
      </w:r>
      <w:r w:rsidR="0099344A" w:rsidRPr="0099344A">
        <w:t xml:space="preserve"> </w:t>
      </w:r>
      <w:r w:rsidR="00D32DCE" w:rsidRPr="0099344A">
        <w:t xml:space="preserve">zlecić je </w:t>
      </w:r>
      <w:r w:rsidR="00D32DCE">
        <w:t>firmie zewnętrznej.</w:t>
      </w:r>
      <w:r w:rsidR="00D32DCE" w:rsidRPr="0099344A">
        <w:t xml:space="preserve"> </w:t>
      </w:r>
      <w:r w:rsidR="00D32DCE">
        <w:t>Powinno się zatem</w:t>
      </w:r>
      <w:r w:rsidR="0099344A" w:rsidRPr="0099344A">
        <w:t xml:space="preserve"> </w:t>
      </w:r>
      <w:r w:rsidR="00D32DCE">
        <w:t>ustalić</w:t>
      </w:r>
      <w:r w:rsidR="0099344A" w:rsidRPr="0099344A">
        <w:t xml:space="preserve"> kryteria rekrutacji</w:t>
      </w:r>
      <w:r w:rsidR="00D32DCE">
        <w:t>,</w:t>
      </w:r>
      <w:r w:rsidR="0099344A" w:rsidRPr="0099344A">
        <w:t xml:space="preserve"> kompete</w:t>
      </w:r>
      <w:r w:rsidR="0099344A" w:rsidRPr="0099344A">
        <w:t>n</w:t>
      </w:r>
      <w:r w:rsidR="0099344A" w:rsidRPr="0099344A">
        <w:t xml:space="preserve">cje </w:t>
      </w:r>
      <w:r w:rsidR="00D32DCE">
        <w:t xml:space="preserve">jakie </w:t>
      </w:r>
      <w:r w:rsidR="0099344A" w:rsidRPr="0099344A">
        <w:t>są niezbędne</w:t>
      </w:r>
      <w:r w:rsidR="00997B88">
        <w:t xml:space="preserve"> w </w:t>
      </w:r>
      <w:r w:rsidR="0099344A" w:rsidRPr="0099344A">
        <w:t>zespole projektowym</w:t>
      </w:r>
      <w:r w:rsidR="00D32DCE">
        <w:t xml:space="preserve">, </w:t>
      </w:r>
      <w:r w:rsidR="00997B88">
        <w:t xml:space="preserve"> a </w:t>
      </w:r>
      <w:r w:rsidR="0049573F">
        <w:t>jakie można nabyć</w:t>
      </w:r>
      <w:r w:rsidR="0099344A" w:rsidRPr="0099344A">
        <w:t xml:space="preserve"> na rynku</w:t>
      </w:r>
      <w:r w:rsidR="002C3F66">
        <w:rPr>
          <w:rStyle w:val="Odwoanieprzypisudolnego"/>
        </w:rPr>
        <w:footnoteReference w:id="83"/>
      </w:r>
      <w:r w:rsidR="00AF546B">
        <w:t>.</w:t>
      </w:r>
    </w:p>
    <w:p w:rsidR="00C0678D" w:rsidRDefault="00C0678D" w:rsidP="00C0678D">
      <w:pPr>
        <w:pStyle w:val="Nagwek2"/>
      </w:pPr>
      <w:bookmarkStart w:id="23" w:name="_Toc54354540"/>
      <w:r>
        <w:lastRenderedPageBreak/>
        <w:t>2.8. C</w:t>
      </w:r>
      <w:r w:rsidRPr="0099344A">
        <w:t xml:space="preserve">zasu </w:t>
      </w:r>
      <w:r>
        <w:t>trwania</w:t>
      </w:r>
      <w:r w:rsidR="00997B88">
        <w:t xml:space="preserve"> i </w:t>
      </w:r>
      <w:r>
        <w:t>koszt</w:t>
      </w:r>
      <w:r w:rsidRPr="0099344A">
        <w:t xml:space="preserve"> zadań</w:t>
      </w:r>
      <w:bookmarkEnd w:id="23"/>
    </w:p>
    <w:p w:rsidR="00CF1866" w:rsidRDefault="0049573F" w:rsidP="0099344A">
      <w:r>
        <w:t>Kolejny dokument zawiera</w:t>
      </w:r>
      <w:r w:rsidR="0099344A" w:rsidRPr="0099344A">
        <w:t xml:space="preserve"> </w:t>
      </w:r>
      <w:r>
        <w:t>oszacowanie</w:t>
      </w:r>
      <w:r w:rsidR="0099344A" w:rsidRPr="0099344A">
        <w:t xml:space="preserve"> czasu </w:t>
      </w:r>
      <w:r>
        <w:t xml:space="preserve">trwania </w:t>
      </w:r>
      <w:r w:rsidR="0099344A" w:rsidRPr="0099344A">
        <w:t>oraz kosztów zadań</w:t>
      </w:r>
      <w:r>
        <w:t>.</w:t>
      </w:r>
      <w:r w:rsidR="0099344A" w:rsidRPr="0099344A">
        <w:t xml:space="preserve"> </w:t>
      </w:r>
      <w:r w:rsidR="00CA2D19">
        <w:t>Należy tu ustalić</w:t>
      </w:r>
      <w:r w:rsidR="0099344A" w:rsidRPr="0099344A">
        <w:t xml:space="preserve"> </w:t>
      </w:r>
      <w:r w:rsidR="00CA2D19">
        <w:t>czas trwania poszczególnych zadań związanych</w:t>
      </w:r>
      <w:r w:rsidR="00997B88">
        <w:t xml:space="preserve"> z </w:t>
      </w:r>
      <w:r w:rsidR="00CA2D19">
        <w:t>rezultatami</w:t>
      </w:r>
      <w:r w:rsidR="0099344A" w:rsidRPr="0099344A">
        <w:t xml:space="preserve"> które </w:t>
      </w:r>
      <w:r w:rsidR="00CA2D19">
        <w:t>zostały określone</w:t>
      </w:r>
      <w:r w:rsidR="00997B88">
        <w:t xml:space="preserve"> w </w:t>
      </w:r>
      <w:proofErr w:type="spellStart"/>
      <w:r w:rsidR="00CA2D19">
        <w:t>WBS</w:t>
      </w:r>
      <w:proofErr w:type="spellEnd"/>
      <w:r w:rsidR="00CA2D19">
        <w:t>.</w:t>
      </w:r>
      <w:r w:rsidR="0099344A" w:rsidRPr="0099344A">
        <w:t xml:space="preserve"> </w:t>
      </w:r>
      <w:r w:rsidR="00CA2D19">
        <w:t>Należy tu także określić koszt tych zadań.</w:t>
      </w:r>
      <w:r w:rsidR="0099344A" w:rsidRPr="0099344A">
        <w:t xml:space="preserve"> </w:t>
      </w:r>
      <w:r w:rsidR="00CA2D19">
        <w:t>Do tego kosztu zaliczają się np.:</w:t>
      </w:r>
      <w:r w:rsidR="0099344A" w:rsidRPr="0099344A">
        <w:t xml:space="preserve"> koszt</w:t>
      </w:r>
      <w:r w:rsidR="00CA2D19">
        <w:t>y ludzkie,</w:t>
      </w:r>
      <w:r w:rsidR="0099344A" w:rsidRPr="0099344A">
        <w:t xml:space="preserve"> materialne</w:t>
      </w:r>
      <w:r w:rsidR="00CA2D19">
        <w:t>,</w:t>
      </w:r>
      <w:r w:rsidR="0099344A" w:rsidRPr="0099344A">
        <w:t xml:space="preserve"> wynajm</w:t>
      </w:r>
      <w:r w:rsidR="00CA2D19">
        <w:t>u,</w:t>
      </w:r>
      <w:r w:rsidR="0099344A" w:rsidRPr="0099344A">
        <w:t xml:space="preserve"> zakupu sprzętu</w:t>
      </w:r>
      <w:r w:rsidR="00CA2D19">
        <w:t>,</w:t>
      </w:r>
      <w:r w:rsidR="0099344A" w:rsidRPr="0099344A">
        <w:t xml:space="preserve"> </w:t>
      </w:r>
      <w:r w:rsidR="00CA2D19">
        <w:t>amortyzacja</w:t>
      </w:r>
      <w:r w:rsidR="0099344A" w:rsidRPr="0099344A">
        <w:t xml:space="preserve"> urządzeń</w:t>
      </w:r>
      <w:r w:rsidR="00CA2D19">
        <w:t xml:space="preserve"> itd. Po zsumowaniu kosztów wszystkich zadań</w:t>
      </w:r>
      <w:r w:rsidR="0099344A" w:rsidRPr="0099344A">
        <w:t xml:space="preserve"> </w:t>
      </w:r>
      <w:r w:rsidR="00CA2D19">
        <w:t>otrzymuje się</w:t>
      </w:r>
      <w:r w:rsidR="0099344A" w:rsidRPr="0099344A">
        <w:t xml:space="preserve"> budżet projektu</w:t>
      </w:r>
      <w:r w:rsidR="00CA2D19">
        <w:t>.</w:t>
      </w:r>
      <w:r w:rsidR="0099344A" w:rsidRPr="0099344A">
        <w:t xml:space="preserve"> </w:t>
      </w:r>
      <w:r w:rsidR="00CF1866">
        <w:t>Tak</w:t>
      </w:r>
      <w:r w:rsidR="0099344A" w:rsidRPr="0099344A">
        <w:t xml:space="preserve"> więc</w:t>
      </w:r>
      <w:r w:rsidR="00CF1866">
        <w:t xml:space="preserve"> należy tu</w:t>
      </w:r>
      <w:r w:rsidR="00AF546B">
        <w:t>taj uwzględnić wszystkie koszty</w:t>
      </w:r>
      <w:r w:rsidR="00BC1420">
        <w:rPr>
          <w:rStyle w:val="Odwoanieprzypisudolnego"/>
        </w:rPr>
        <w:footnoteReference w:id="84"/>
      </w:r>
      <w:r w:rsidR="00AF546B">
        <w:t>.</w:t>
      </w:r>
    </w:p>
    <w:p w:rsidR="00C0678D" w:rsidRDefault="00C0678D" w:rsidP="00C0678D">
      <w:pPr>
        <w:pStyle w:val="Nagwek2"/>
      </w:pPr>
      <w:bookmarkStart w:id="24" w:name="_Toc54354541"/>
      <w:r>
        <w:t>2.9. Plan Projektu (Project Plan)</w:t>
      </w:r>
      <w:bookmarkEnd w:id="24"/>
    </w:p>
    <w:p w:rsidR="00A47E08" w:rsidRDefault="00CE7FA9" w:rsidP="0099344A">
      <w:r>
        <w:t>Ostatnim</w:t>
      </w:r>
      <w:r w:rsidR="00EC207A">
        <w:t xml:space="preserve"> dokumentem, jaki należy stworzyć jest</w:t>
      </w:r>
      <w:r w:rsidR="0099344A" w:rsidRPr="0099344A">
        <w:t xml:space="preserve"> </w:t>
      </w:r>
      <w:r w:rsidR="00EC207A">
        <w:t>Plan Projektu,</w:t>
      </w:r>
      <w:r w:rsidR="00997B88">
        <w:t xml:space="preserve"> z </w:t>
      </w:r>
      <w:r w:rsidR="00EC207A">
        <w:t>ang. Project Plan. Tylko po opracowaniu</w:t>
      </w:r>
      <w:r w:rsidR="0099344A" w:rsidRPr="0099344A">
        <w:t xml:space="preserve"> </w:t>
      </w:r>
      <w:r w:rsidR="00EC207A">
        <w:t>poprzednich dokumentów</w:t>
      </w:r>
      <w:r w:rsidR="0099344A" w:rsidRPr="0099344A">
        <w:t xml:space="preserve"> </w:t>
      </w:r>
      <w:r w:rsidR="00956430">
        <w:t>można</w:t>
      </w:r>
      <w:r w:rsidR="0099344A" w:rsidRPr="0099344A">
        <w:t xml:space="preserve"> opracować plan projekt</w:t>
      </w:r>
      <w:r w:rsidR="00956430">
        <w:t>u.</w:t>
      </w:r>
      <w:r w:rsidR="0099344A" w:rsidRPr="0099344A">
        <w:t xml:space="preserve"> </w:t>
      </w:r>
      <w:r w:rsidR="000F367A">
        <w:t>Organiz</w:t>
      </w:r>
      <w:r w:rsidR="000F367A">
        <w:t>a</w:t>
      </w:r>
      <w:r w:rsidR="000F367A">
        <w:t>cja</w:t>
      </w:r>
      <w:r w:rsidR="0099344A" w:rsidRPr="0099344A">
        <w:t xml:space="preserve"> </w:t>
      </w:r>
      <w:r w:rsidR="000F367A">
        <w:t>posiada wtedy</w:t>
      </w:r>
      <w:r w:rsidR="0099344A" w:rsidRPr="0099344A">
        <w:t xml:space="preserve"> informacj</w:t>
      </w:r>
      <w:r w:rsidR="000F367A">
        <w:t>e</w:t>
      </w:r>
      <w:r w:rsidR="00997B88">
        <w:t xml:space="preserve"> o </w:t>
      </w:r>
      <w:r w:rsidR="0099344A" w:rsidRPr="0099344A">
        <w:t>tle projektu</w:t>
      </w:r>
      <w:r w:rsidR="000F367A">
        <w:t>,</w:t>
      </w:r>
      <w:r w:rsidR="0099344A" w:rsidRPr="0099344A">
        <w:t xml:space="preserve"> celach</w:t>
      </w:r>
      <w:r w:rsidR="000F367A">
        <w:t>,</w:t>
      </w:r>
      <w:r w:rsidR="0099344A" w:rsidRPr="0099344A">
        <w:t xml:space="preserve"> </w:t>
      </w:r>
      <w:r w:rsidR="000F367A" w:rsidRPr="0099344A">
        <w:t>jakie</w:t>
      </w:r>
      <w:r w:rsidR="000F367A">
        <w:t xml:space="preserve"> są</w:t>
      </w:r>
      <w:r w:rsidR="000F367A" w:rsidRPr="0099344A">
        <w:t xml:space="preserve"> założenia</w:t>
      </w:r>
      <w:r w:rsidR="00997B88">
        <w:t xml:space="preserve"> i </w:t>
      </w:r>
      <w:r w:rsidR="000F367A" w:rsidRPr="0099344A">
        <w:t>ograniczenia</w:t>
      </w:r>
      <w:r w:rsidR="000F367A">
        <w:t>,</w:t>
      </w:r>
      <w:r w:rsidR="000F367A" w:rsidRPr="0099344A">
        <w:t xml:space="preserve"> </w:t>
      </w:r>
      <w:r w:rsidR="000F367A">
        <w:t xml:space="preserve">jakie </w:t>
      </w:r>
      <w:r w:rsidR="000F367A" w:rsidRPr="0099344A">
        <w:t>są wymagania klienta</w:t>
      </w:r>
      <w:r w:rsidR="000F367A">
        <w:t xml:space="preserve">, co powinno być rezultatem. </w:t>
      </w:r>
      <w:r w:rsidR="00A47E08">
        <w:t>Tylko po otrzymaniu tych informacji można ustalić jaki</w:t>
      </w:r>
      <w:r w:rsidR="0099344A" w:rsidRPr="0099344A">
        <w:t xml:space="preserve"> plan projektu</w:t>
      </w:r>
      <w:r w:rsidR="00A47E08">
        <w:t>.</w:t>
      </w:r>
      <w:r w:rsidR="00997B88">
        <w:t xml:space="preserve"> W </w:t>
      </w:r>
      <w:r w:rsidR="0099344A" w:rsidRPr="0099344A">
        <w:t xml:space="preserve">tym momencie </w:t>
      </w:r>
      <w:r w:rsidR="00A47E08" w:rsidRPr="0099344A">
        <w:t xml:space="preserve">dopiero </w:t>
      </w:r>
      <w:r w:rsidR="00A47E08">
        <w:t>można np.</w:t>
      </w:r>
      <w:r w:rsidR="0099344A" w:rsidRPr="0099344A">
        <w:t xml:space="preserve"> wpisać ten plan do </w:t>
      </w:r>
      <w:r w:rsidR="00A47E08">
        <w:t>aplikacji komputerowej</w:t>
      </w:r>
      <w:r w:rsidR="00997B88">
        <w:t xml:space="preserve"> w </w:t>
      </w:r>
      <w:r w:rsidR="00A47E08">
        <w:t>której</w:t>
      </w:r>
      <w:r w:rsidR="0099344A" w:rsidRPr="0099344A">
        <w:t xml:space="preserve"> </w:t>
      </w:r>
      <w:r w:rsidR="00AF546B">
        <w:t>projekt będzie zarządzany</w:t>
      </w:r>
      <w:r w:rsidR="00CB787B">
        <w:rPr>
          <w:rStyle w:val="Odwoanieprzypisudolnego"/>
        </w:rPr>
        <w:footnoteReference w:id="85"/>
      </w:r>
      <w:r w:rsidR="00AF546B">
        <w:t>.</w:t>
      </w:r>
    </w:p>
    <w:p w:rsidR="007948FF" w:rsidRDefault="00A47E08" w:rsidP="0053335D">
      <w:r>
        <w:t xml:space="preserve">Jak </w:t>
      </w:r>
      <w:r w:rsidR="0008005B">
        <w:t xml:space="preserve">zatem </w:t>
      </w:r>
      <w:r>
        <w:t xml:space="preserve">można zauważyć </w:t>
      </w:r>
      <w:r w:rsidR="0099344A" w:rsidRPr="0099344A">
        <w:t xml:space="preserve">rozpoczęcie projektu </w:t>
      </w:r>
      <w:r>
        <w:t>nie jest szybkie</w:t>
      </w:r>
      <w:r w:rsidR="0008005B">
        <w:t>, ani</w:t>
      </w:r>
      <w:r>
        <w:t xml:space="preserve"> proste</w:t>
      </w:r>
      <w:r w:rsidR="0008005B">
        <w:t>.</w:t>
      </w:r>
      <w:r>
        <w:t xml:space="preserve"> </w:t>
      </w:r>
      <w:r w:rsidR="0008005B">
        <w:t>T</w:t>
      </w:r>
      <w:r>
        <w:t xml:space="preserve">o </w:t>
      </w:r>
      <w:r w:rsidR="0099344A" w:rsidRPr="0099344A">
        <w:t xml:space="preserve">nie </w:t>
      </w:r>
      <w:r>
        <w:t xml:space="preserve">jest </w:t>
      </w:r>
      <w:r w:rsidR="0099344A" w:rsidRPr="0099344A">
        <w:t>wpisanie do programu zadań</w:t>
      </w:r>
      <w:r>
        <w:t>,</w:t>
      </w:r>
      <w:r w:rsidR="0008005B">
        <w:t xml:space="preserve"> to dopiero ostatni etap.</w:t>
      </w:r>
      <w:r w:rsidR="0099344A" w:rsidRPr="0099344A">
        <w:t xml:space="preserve"> </w:t>
      </w:r>
      <w:r w:rsidR="0008005B">
        <w:t>Wcześniej następuje</w:t>
      </w:r>
      <w:r w:rsidR="0099344A" w:rsidRPr="0099344A">
        <w:t xml:space="preserve"> </w:t>
      </w:r>
      <w:r>
        <w:t xml:space="preserve">jeszcze </w:t>
      </w:r>
      <w:r w:rsidR="0099344A" w:rsidRPr="0099344A">
        <w:t xml:space="preserve">szereg </w:t>
      </w:r>
      <w:r>
        <w:t xml:space="preserve">innych </w:t>
      </w:r>
      <w:r w:rsidR="0099344A" w:rsidRPr="0099344A">
        <w:t xml:space="preserve">działań </w:t>
      </w:r>
      <w:r>
        <w:t xml:space="preserve">przygotowujących, </w:t>
      </w:r>
      <w:r w:rsidR="00F10A5D">
        <w:t xml:space="preserve">stworzenie </w:t>
      </w:r>
      <w:r>
        <w:t>dokumentów,</w:t>
      </w:r>
      <w:r w:rsidR="0099344A" w:rsidRPr="0099344A">
        <w:t xml:space="preserve"> </w:t>
      </w:r>
      <w:r w:rsidR="00F10A5D">
        <w:t>które składają się</w:t>
      </w:r>
      <w:r w:rsidR="00997B88">
        <w:t xml:space="preserve"> w </w:t>
      </w:r>
      <w:r w:rsidR="00F10A5D">
        <w:t>jeden zbiór, który zawiera</w:t>
      </w:r>
      <w:r w:rsidR="0099344A" w:rsidRPr="0099344A">
        <w:t xml:space="preserve"> wszystkie informacje</w:t>
      </w:r>
      <w:r w:rsidR="00997B88">
        <w:t xml:space="preserve"> o </w:t>
      </w:r>
      <w:r w:rsidR="0099344A" w:rsidRPr="0099344A">
        <w:t>projek</w:t>
      </w:r>
      <w:r w:rsidR="00F10A5D">
        <w:t>cie, który będzie realizowany.</w:t>
      </w:r>
      <w:r w:rsidR="007948FF">
        <w:t xml:space="preserve"> </w:t>
      </w:r>
    </w:p>
    <w:p w:rsidR="00254F8C" w:rsidRDefault="00254F8C" w:rsidP="00254F8C">
      <w:pPr>
        <w:pStyle w:val="Nagwek2"/>
      </w:pPr>
      <w:bookmarkStart w:id="25" w:name="_Toc54354542"/>
      <w:r>
        <w:t>2.10. P</w:t>
      </w:r>
      <w:r w:rsidR="00F474C2">
        <w:t>odejście tradycyjne (kaskadowe),</w:t>
      </w:r>
      <w:r w:rsidR="00997B88">
        <w:t xml:space="preserve"> a </w:t>
      </w:r>
      <w:r>
        <w:t>zwinne (Agile)</w:t>
      </w:r>
      <w:bookmarkEnd w:id="25"/>
    </w:p>
    <w:p w:rsidR="002B58C2" w:rsidRPr="0099344A" w:rsidRDefault="007948FF" w:rsidP="00C75893">
      <w:r>
        <w:t xml:space="preserve">Omówione </w:t>
      </w:r>
      <w:r w:rsidR="00254F8C">
        <w:t xml:space="preserve">wyżej </w:t>
      </w:r>
      <w:r>
        <w:t>dokumenty projektowe reprezentują tradycyjne, inaczej</w:t>
      </w:r>
      <w:r w:rsidRPr="007948FF">
        <w:t xml:space="preserve"> kaskadowe </w:t>
      </w:r>
      <w:r>
        <w:t>podejście do zarządzania</w:t>
      </w:r>
      <w:r w:rsidRPr="007948FF">
        <w:t xml:space="preserve"> projek</w:t>
      </w:r>
      <w:r>
        <w:t>tami, które</w:t>
      </w:r>
      <w:r w:rsidRPr="007948FF">
        <w:t xml:space="preserve"> spraw</w:t>
      </w:r>
      <w:r>
        <w:t xml:space="preserve">dza </w:t>
      </w:r>
      <w:r w:rsidRPr="007948FF">
        <w:t>się</w:t>
      </w:r>
      <w:r w:rsidR="00997B88">
        <w:t xml:space="preserve"> w </w:t>
      </w:r>
      <w:r w:rsidRPr="007948FF">
        <w:t>warunkach dużej stabilności</w:t>
      </w:r>
      <w:r>
        <w:t>, przewidywalności</w:t>
      </w:r>
      <w:r w:rsidR="00997B88">
        <w:t xml:space="preserve"> i </w:t>
      </w:r>
      <w:r w:rsidRPr="007948FF">
        <w:t>dużej świado</w:t>
      </w:r>
      <w:r>
        <w:t>mości k</w:t>
      </w:r>
      <w:r w:rsidRPr="007948FF">
        <w:t xml:space="preserve">lienta, co do </w:t>
      </w:r>
      <w:r>
        <w:t xml:space="preserve">jego </w:t>
      </w:r>
      <w:r w:rsidRPr="007948FF">
        <w:t>własnych oczekiwań.</w:t>
      </w:r>
      <w:r w:rsidR="00997B88">
        <w:t xml:space="preserve"> W </w:t>
      </w:r>
      <w:r>
        <w:t>dzisiejszych czasach</w:t>
      </w:r>
      <w:r w:rsidRPr="007948FF">
        <w:t xml:space="preserve">, zarządzanie projektami </w:t>
      </w:r>
      <w:r>
        <w:t>często</w:t>
      </w:r>
      <w:r w:rsidRPr="007948FF">
        <w:t xml:space="preserve"> realizowane jest</w:t>
      </w:r>
      <w:r w:rsidR="00997B88">
        <w:t xml:space="preserve"> w </w:t>
      </w:r>
      <w:r w:rsidRPr="007948FF">
        <w:t>warunkach konic</w:t>
      </w:r>
      <w:r w:rsidRPr="007948FF">
        <w:t>z</w:t>
      </w:r>
      <w:r w:rsidRPr="007948FF">
        <w:t xml:space="preserve">ności szybszego zaspakajania </w:t>
      </w:r>
      <w:r>
        <w:t>wymogów</w:t>
      </w:r>
      <w:r w:rsidRPr="007948FF">
        <w:t xml:space="preserve"> klienta, przy jednoczesnym braku </w:t>
      </w:r>
      <w:r w:rsidR="00C75893">
        <w:t>możności</w:t>
      </w:r>
      <w:r w:rsidRPr="007948FF">
        <w:t xml:space="preserve"> zdef</w:t>
      </w:r>
      <w:r w:rsidRPr="007948FF">
        <w:t>i</w:t>
      </w:r>
      <w:r w:rsidRPr="007948FF">
        <w:t xml:space="preserve">niowania </w:t>
      </w:r>
      <w:r w:rsidR="00C75893">
        <w:t>jego</w:t>
      </w:r>
      <w:r w:rsidRPr="007948FF">
        <w:t xml:space="preserve"> oczekiwań do końca</w:t>
      </w:r>
      <w:r w:rsidR="00C75893">
        <w:t>. Taka sytuacja</w:t>
      </w:r>
      <w:r w:rsidRPr="007948FF">
        <w:t xml:space="preserve"> </w:t>
      </w:r>
      <w:r w:rsidR="00C75893">
        <w:t>nadaje</w:t>
      </w:r>
      <w:r w:rsidRPr="007948FF">
        <w:t xml:space="preserve"> nie tylko</w:t>
      </w:r>
      <w:r w:rsidR="00C75893">
        <w:t xml:space="preserve"> niepewność co do</w:t>
      </w:r>
      <w:r w:rsidRPr="007948FF">
        <w:t xml:space="preserve"> możl</w:t>
      </w:r>
      <w:r w:rsidRPr="007948FF">
        <w:t>i</w:t>
      </w:r>
      <w:r w:rsidR="00C75893">
        <w:t>wości</w:t>
      </w:r>
      <w:r w:rsidRPr="007948FF">
        <w:t xml:space="preserve"> zaplanowania </w:t>
      </w:r>
      <w:r w:rsidR="00C75893">
        <w:t>odpowiedniego</w:t>
      </w:r>
      <w:r w:rsidRPr="007948FF">
        <w:t xml:space="preserve"> działania, ale </w:t>
      </w:r>
      <w:r w:rsidR="00C75893">
        <w:t>także</w:t>
      </w:r>
      <w:r w:rsidRPr="007948FF">
        <w:t xml:space="preserve"> jego ukończenia.</w:t>
      </w:r>
      <w:r w:rsidR="00C75893">
        <w:t xml:space="preserve"> Odpowiedzią na te potrzeby jest  Zwinne Zarządzanie Projektami, zwane inaczej</w:t>
      </w:r>
      <w:r w:rsidR="00997B88">
        <w:t xml:space="preserve"> z </w:t>
      </w:r>
      <w:r w:rsidR="00C75893">
        <w:t xml:space="preserve">ang. </w:t>
      </w:r>
      <w:r w:rsidR="00C75893" w:rsidRPr="00C75893">
        <w:t>Agile Project Manag</w:t>
      </w:r>
      <w:r w:rsidR="00C75893" w:rsidRPr="00C75893">
        <w:t>e</w:t>
      </w:r>
      <w:r w:rsidR="00C75893" w:rsidRPr="00C75893">
        <w:t>ment</w:t>
      </w:r>
      <w:r w:rsidR="00C75893">
        <w:t xml:space="preserve">, które uznawane jest jako alternatywa dla tradycyjnego podejścia do projektów. </w:t>
      </w:r>
      <w:r w:rsidR="00254F8C">
        <w:t>C</w:t>
      </w:r>
      <w:r w:rsidR="00C75893">
        <w:t>hara</w:t>
      </w:r>
      <w:r w:rsidR="00C75893">
        <w:t>k</w:t>
      </w:r>
      <w:r w:rsidR="00C75893">
        <w:t xml:space="preserve">teryzuje się ono </w:t>
      </w:r>
      <w:r w:rsidR="00254F8C">
        <w:t xml:space="preserve">dużą </w:t>
      </w:r>
      <w:r w:rsidR="00C75893">
        <w:t>złożonością,</w:t>
      </w:r>
      <w:r w:rsidR="00254F8C">
        <w:t xml:space="preserve"> niepewnością oraz zmianami</w:t>
      </w:r>
      <w:r w:rsidR="00C75893">
        <w:t xml:space="preserve">. </w:t>
      </w:r>
      <w:r w:rsidR="00254F8C">
        <w:t xml:space="preserve"> Natomiast kaskadowa m</w:t>
      </w:r>
      <w:r w:rsidR="00254F8C">
        <w:t>e</w:t>
      </w:r>
      <w:r w:rsidR="00254F8C">
        <w:lastRenderedPageBreak/>
        <w:t>toda zarządzania</w:t>
      </w:r>
      <w:r w:rsidR="00C75893">
        <w:t xml:space="preserve"> projektami</w:t>
      </w:r>
      <w:r w:rsidR="00254F8C">
        <w:t xml:space="preserve"> </w:t>
      </w:r>
      <w:r w:rsidR="00C75893">
        <w:t>opier</w:t>
      </w:r>
      <w:r w:rsidR="00254F8C">
        <w:t>a</w:t>
      </w:r>
      <w:r w:rsidR="00C75893">
        <w:t xml:space="preserve"> się na twardych metodach</w:t>
      </w:r>
      <w:r w:rsidR="00254F8C">
        <w:t xml:space="preserve"> oraz</w:t>
      </w:r>
      <w:r w:rsidR="00C75893">
        <w:t xml:space="preserve"> technikach planowania</w:t>
      </w:r>
      <w:r w:rsidR="00254F8C">
        <w:t>.</w:t>
      </w:r>
      <w:r w:rsidR="00C75893">
        <w:t xml:space="preserve"> </w:t>
      </w:r>
      <w:r w:rsidR="00254F8C">
        <w:t>P</w:t>
      </w:r>
      <w:r w:rsidR="00C75893">
        <w:t>odejście zwinne</w:t>
      </w:r>
      <w:r w:rsidR="00254F8C">
        <w:t xml:space="preserve"> natomiast</w:t>
      </w:r>
      <w:r w:rsidR="00C75893">
        <w:t xml:space="preserve"> </w:t>
      </w:r>
      <w:r w:rsidR="00254F8C">
        <w:t>kładzie nacisk na</w:t>
      </w:r>
      <w:r w:rsidR="00C75893">
        <w:t xml:space="preserve"> elastycz</w:t>
      </w:r>
      <w:r w:rsidR="00254F8C">
        <w:t>ność</w:t>
      </w:r>
      <w:r w:rsidR="00C75893">
        <w:t>, która wynika</w:t>
      </w:r>
      <w:r w:rsidR="00254F8C">
        <w:t xml:space="preserve"> głównie</w:t>
      </w:r>
      <w:r w:rsidR="00997B88">
        <w:t xml:space="preserve"> z </w:t>
      </w:r>
      <w:r w:rsidR="00C75893">
        <w:t>k</w:t>
      </w:r>
      <w:r w:rsidR="00AF546B">
        <w:t>ompetencji zespołu projektowego</w:t>
      </w:r>
      <w:r w:rsidR="00254F8C">
        <w:rPr>
          <w:rStyle w:val="Odwoanieprzypisudolnego"/>
        </w:rPr>
        <w:footnoteReference w:id="86"/>
      </w:r>
      <w:r w:rsidR="00AF546B">
        <w:t>.</w:t>
      </w:r>
      <w:r w:rsidR="00254F8C">
        <w:t xml:space="preserve"> </w:t>
      </w:r>
      <w:r w:rsidR="00FF72E1">
        <w:t>Agile n</w:t>
      </w:r>
      <w:r w:rsidR="00254F8C" w:rsidRPr="00254F8C">
        <w:t xml:space="preserve">ie wyróżnia oddzielnie </w:t>
      </w:r>
      <w:r w:rsidR="00FF72E1">
        <w:t xml:space="preserve">fazy projektowania, tak </w:t>
      </w:r>
      <w:r w:rsidR="00254F8C" w:rsidRPr="00254F8C">
        <w:t>jak</w:t>
      </w:r>
      <w:r w:rsidR="00FF72E1">
        <w:t xml:space="preserve"> jest to</w:t>
      </w:r>
      <w:r w:rsidR="00997B88">
        <w:t xml:space="preserve"> w </w:t>
      </w:r>
      <w:r w:rsidR="00254F8C" w:rsidRPr="00254F8C">
        <w:t>trad</w:t>
      </w:r>
      <w:r w:rsidR="00AF546B">
        <w:t>ycyjnym zarządzaniu projektami</w:t>
      </w:r>
      <w:r w:rsidR="00FF72E1">
        <w:rPr>
          <w:rStyle w:val="Odwoanieprzypisudolnego"/>
        </w:rPr>
        <w:footnoteReference w:id="87"/>
      </w:r>
      <w:r w:rsidR="00AF546B">
        <w:t>.</w:t>
      </w:r>
      <w:r w:rsidR="00997B88">
        <w:t xml:space="preserve"> W </w:t>
      </w:r>
      <w:r w:rsidR="00FF72E1" w:rsidRPr="00FF72E1">
        <w:t xml:space="preserve">tym przypadku </w:t>
      </w:r>
      <w:r w:rsidR="00FF72E1">
        <w:t>następuje odejście</w:t>
      </w:r>
      <w:r w:rsidR="00FF72E1" w:rsidRPr="00FF72E1">
        <w:t xml:space="preserve"> od standaryzacji. </w:t>
      </w:r>
      <w:r w:rsidR="00FF72E1">
        <w:t>C</w:t>
      </w:r>
      <w:r w:rsidR="00FF72E1" w:rsidRPr="00FF72E1">
        <w:t xml:space="preserve">harakterystyczną </w:t>
      </w:r>
      <w:r w:rsidR="00FF72E1">
        <w:t>c</w:t>
      </w:r>
      <w:r w:rsidR="00FF72E1" w:rsidRPr="00FF72E1">
        <w:t xml:space="preserve">echą </w:t>
      </w:r>
      <w:r w:rsidR="00FF72E1">
        <w:t>zwinnego</w:t>
      </w:r>
      <w:r w:rsidR="00FF72E1" w:rsidRPr="00FF72E1">
        <w:t xml:space="preserve"> zarządzania projektami jest zmniejszenie ilości dokumentów. Metody </w:t>
      </w:r>
      <w:r w:rsidR="00FF72E1">
        <w:t>zwinne</w:t>
      </w:r>
      <w:r w:rsidR="00FF72E1" w:rsidRPr="00FF72E1">
        <w:t xml:space="preserve"> zapewniają </w:t>
      </w:r>
      <w:r w:rsidR="00FF72E1">
        <w:t>wiele</w:t>
      </w:r>
      <w:r w:rsidR="00FF72E1" w:rsidRPr="00FF72E1">
        <w:t xml:space="preserve"> technik, </w:t>
      </w:r>
      <w:r w:rsidR="00FF72E1">
        <w:t>za pomocą których pojawia się</w:t>
      </w:r>
      <w:r w:rsidR="00FF72E1" w:rsidRPr="00FF72E1">
        <w:t xml:space="preserve"> </w:t>
      </w:r>
      <w:r w:rsidR="00FF72E1">
        <w:t>możliwość zaczęcia</w:t>
      </w:r>
      <w:r w:rsidR="00FF72E1" w:rsidRPr="00FF72E1">
        <w:t xml:space="preserve"> realizacji projektu bez </w:t>
      </w:r>
      <w:r w:rsidR="00FF72E1">
        <w:t xml:space="preserve">posiadania </w:t>
      </w:r>
      <w:r w:rsidR="00FF72E1" w:rsidRPr="00FF72E1">
        <w:t xml:space="preserve">pewności wykonania </w:t>
      </w:r>
      <w:r w:rsidR="00FF72E1">
        <w:t>ustalonych</w:t>
      </w:r>
      <w:r w:rsidR="00FF72E1" w:rsidRPr="00FF72E1">
        <w:t xml:space="preserve"> celów. </w:t>
      </w:r>
      <w:r w:rsidR="00FF72E1">
        <w:t>Agile proponuje</w:t>
      </w:r>
      <w:r w:rsidR="00FF72E1" w:rsidRPr="00FF72E1">
        <w:t xml:space="preserve"> </w:t>
      </w:r>
      <w:r w:rsidR="00FF72E1">
        <w:t>także</w:t>
      </w:r>
      <w:r w:rsidR="00FF72E1" w:rsidRPr="00FF72E1">
        <w:t xml:space="preserve"> metody uporządkowania zadań</w:t>
      </w:r>
      <w:r w:rsidR="00997B88">
        <w:t xml:space="preserve"> w </w:t>
      </w:r>
      <w:r w:rsidR="00FF72E1" w:rsidRPr="00FF72E1">
        <w:t xml:space="preserve">projekcie, </w:t>
      </w:r>
      <w:r w:rsidR="00FF72E1">
        <w:t xml:space="preserve">tak </w:t>
      </w:r>
      <w:r w:rsidR="00FF72E1" w:rsidRPr="00FF72E1">
        <w:t xml:space="preserve">aby zagwarantować </w:t>
      </w:r>
      <w:r w:rsidR="00FF72E1">
        <w:t>realizację odpowiednich czynności</w:t>
      </w:r>
      <w:r w:rsidR="00FF72E1" w:rsidRPr="00FF72E1">
        <w:t xml:space="preserve"> </w:t>
      </w:r>
      <w:r w:rsidR="00FF72E1">
        <w:t>przez zespół</w:t>
      </w:r>
      <w:r w:rsidR="00FF72E1" w:rsidRPr="00FF72E1">
        <w:t>, bez zna</w:t>
      </w:r>
      <w:r w:rsidR="00AF546B">
        <w:t>jomości całego zakresu projektu</w:t>
      </w:r>
      <w:r w:rsidR="00FF72E1">
        <w:rPr>
          <w:rStyle w:val="Odwoanieprzypisudolnego"/>
        </w:rPr>
        <w:footnoteReference w:id="88"/>
      </w:r>
      <w:r w:rsidR="00F2773F">
        <w:rPr>
          <w:rStyle w:val="Odwoanieprzypisudolnego"/>
        </w:rPr>
        <w:footnoteReference w:id="89"/>
      </w:r>
      <w:r w:rsidR="00AF546B">
        <w:t>.</w:t>
      </w:r>
      <w:r w:rsidR="00FF72E1" w:rsidRPr="00FF72E1">
        <w:t xml:space="preserve"> </w:t>
      </w:r>
    </w:p>
    <w:p w:rsidR="00735861" w:rsidRDefault="00F40CFD" w:rsidP="00735861">
      <w:pPr>
        <w:pStyle w:val="Nagwek1"/>
      </w:pPr>
      <w:bookmarkStart w:id="26" w:name="_Toc54354543"/>
      <w:r>
        <w:lastRenderedPageBreak/>
        <w:t>Rozdział 3</w:t>
      </w:r>
      <w:r w:rsidR="00735861">
        <w:t>.</w:t>
      </w:r>
      <w:r w:rsidR="00735861">
        <w:br/>
      </w:r>
      <w:r>
        <w:t>Opracowanie dokumentacji</w:t>
      </w:r>
      <w:r w:rsidR="00C9204F">
        <w:t xml:space="preserve"> projektu centrum m</w:t>
      </w:r>
      <w:r w:rsidR="00FE4EE3">
        <w:t>edycznego</w:t>
      </w:r>
      <w:bookmarkEnd w:id="26"/>
      <w:r w:rsidR="00FE4EE3">
        <w:t xml:space="preserve"> </w:t>
      </w:r>
    </w:p>
    <w:p w:rsidR="00C9204F" w:rsidRDefault="00C9204F" w:rsidP="001504A7">
      <w:r>
        <w:t xml:space="preserve">Przedmiotem Rozdziału 3 tejże pracy jest opracowanie dokumentacji projektu centrum medycznego. Celem strategicznym </w:t>
      </w:r>
      <w:r w:rsidR="001504A7">
        <w:t>placówki</w:t>
      </w:r>
      <w:r>
        <w:t xml:space="preserve"> jest p</w:t>
      </w:r>
      <w:r w:rsidRPr="00C9204F">
        <w:t>omoc dzieciom, by każdy</w:t>
      </w:r>
      <w:r w:rsidR="00997B88">
        <w:t xml:space="preserve"> z </w:t>
      </w:r>
      <w:r w:rsidRPr="00C9204F">
        <w:t>nich stał się tym, kim stać się może.</w:t>
      </w:r>
      <w:r>
        <w:t xml:space="preserve"> </w:t>
      </w:r>
      <w:r w:rsidR="001504A7">
        <w:t>Od 2011 roku c</w:t>
      </w:r>
      <w:r>
        <w:t>entrum medyczne prowadzi placówkę medyczną of</w:t>
      </w:r>
      <w:r>
        <w:t>e</w:t>
      </w:r>
      <w:r>
        <w:t>rującą szeroki zakres usług medycznych</w:t>
      </w:r>
      <w:r w:rsidR="001504A7">
        <w:t xml:space="preserve"> (również innowacyjnych usług medycznych)</w:t>
      </w:r>
      <w:r>
        <w:t>. Doda</w:t>
      </w:r>
      <w:r>
        <w:t>t</w:t>
      </w:r>
      <w:r>
        <w:t>kowo</w:t>
      </w:r>
      <w:r w:rsidR="00997B88">
        <w:t xml:space="preserve"> w </w:t>
      </w:r>
      <w:r w:rsidR="001504A7">
        <w:t xml:space="preserve">placówce </w:t>
      </w:r>
      <w:r w:rsidR="00BC40AE">
        <w:t>prowadza</w:t>
      </w:r>
      <w:r>
        <w:t>na jest kompleksowa rehabilitacja dzieci</w:t>
      </w:r>
      <w:r w:rsidR="00997B88">
        <w:t xml:space="preserve"> z </w:t>
      </w:r>
      <w:r>
        <w:t>niepełnosprawnościami</w:t>
      </w:r>
      <w:r w:rsidR="00997B88">
        <w:t xml:space="preserve"> w </w:t>
      </w:r>
      <w:r>
        <w:t>ramach programu</w:t>
      </w:r>
      <w:r w:rsidR="001504A7">
        <w:t xml:space="preserve"> wczesnego wspomagania rozwoju. Centrum świadczy usługi zarówno dla pacjentów dorosłych jak</w:t>
      </w:r>
      <w:r w:rsidR="00997B88">
        <w:t xml:space="preserve"> i </w:t>
      </w:r>
      <w:r w:rsidR="001504A7">
        <w:t>dzieci jednak główny profil placówki to specjalistyczna opieka lekarska oraz r</w:t>
      </w:r>
      <w:r w:rsidR="00F845F4">
        <w:t>ehabilitacja dzieci</w:t>
      </w:r>
      <w:r w:rsidR="00997B88">
        <w:t xml:space="preserve"> i </w:t>
      </w:r>
      <w:r w:rsidR="00F845F4">
        <w:t>młodzieży</w:t>
      </w:r>
      <w:r>
        <w:t>.</w:t>
      </w:r>
    </w:p>
    <w:p w:rsidR="0010700B" w:rsidRDefault="0010700B" w:rsidP="0010700B">
      <w:r>
        <w:t>Głównym celem projektu placówki jest l</w:t>
      </w:r>
      <w:r w:rsidRPr="00C9204F">
        <w:t xml:space="preserve">eczenie skolioz u dzieci </w:t>
      </w:r>
      <w:r w:rsidR="00F845F4">
        <w:t>oraz</w:t>
      </w:r>
      <w:r w:rsidRPr="00C9204F">
        <w:t xml:space="preserve"> młodzieży za pomocą innowacyjnej metody</w:t>
      </w:r>
      <w:r w:rsidR="00997B88">
        <w:t xml:space="preserve"> z </w:t>
      </w:r>
      <w:r w:rsidRPr="00C9204F">
        <w:t>wykorzystaniem urządzenia do terapii skolioz</w:t>
      </w:r>
      <w:r w:rsidR="00997B88">
        <w:t xml:space="preserve"> w </w:t>
      </w:r>
      <w:r w:rsidRPr="00C9204F">
        <w:t>pozycji st</w:t>
      </w:r>
      <w:r w:rsidRPr="00C9204F">
        <w:t>o</w:t>
      </w:r>
      <w:r w:rsidRPr="00C9204F">
        <w:t xml:space="preserve">jącej </w:t>
      </w:r>
      <w:r w:rsidR="00F845F4">
        <w:t>przy</w:t>
      </w:r>
      <w:r w:rsidRPr="00C9204F">
        <w:t xml:space="preserve"> zastosowaniem mechanizmu biologicznego sprzężenia zwrotnego</w:t>
      </w:r>
      <w:r>
        <w:t>, które to urz</w:t>
      </w:r>
      <w:r>
        <w:t>ą</w:t>
      </w:r>
      <w:r>
        <w:t>dzenie oraz metodyka terapii p</w:t>
      </w:r>
      <w:r w:rsidR="00F845F4">
        <w:t>owstanie</w:t>
      </w:r>
      <w:r w:rsidR="00997B88">
        <w:t xml:space="preserve"> w </w:t>
      </w:r>
      <w:r w:rsidR="00F845F4">
        <w:t>wyniku prac badawczo</w:t>
      </w:r>
      <w:r>
        <w:t>–</w:t>
      </w:r>
      <w:r w:rsidR="00F845F4">
        <w:t xml:space="preserve"> </w:t>
      </w:r>
      <w:r>
        <w:t>rozwojowych przeprow</w:t>
      </w:r>
      <w:r>
        <w:t>a</w:t>
      </w:r>
      <w:r>
        <w:t>dzonych</w:t>
      </w:r>
      <w:r w:rsidR="00997B88">
        <w:t xml:space="preserve"> w </w:t>
      </w:r>
      <w:r>
        <w:t>ramach projektu.</w:t>
      </w:r>
    </w:p>
    <w:p w:rsidR="00FE4EE3" w:rsidRDefault="00020214" w:rsidP="00FE4EE3">
      <w:pPr>
        <w:pStyle w:val="Nagwek2"/>
      </w:pPr>
      <w:bookmarkStart w:id="27" w:name="_Toc54354544"/>
      <w:r>
        <w:t>3</w:t>
      </w:r>
      <w:r w:rsidR="00FE4EE3">
        <w:t>.1. Cele</w:t>
      </w:r>
      <w:r w:rsidR="00997B88">
        <w:t xml:space="preserve"> i </w:t>
      </w:r>
      <w:r w:rsidR="00FE4EE3">
        <w:t>zakres projektu</w:t>
      </w:r>
      <w:bookmarkEnd w:id="27"/>
    </w:p>
    <w:p w:rsidR="00650834" w:rsidRDefault="00650834" w:rsidP="00650834">
      <w:r>
        <w:t>U dzieci ze skoliozą występuje poważna dysfunkcja czynnego mechanizmu stabiliz</w:t>
      </w:r>
      <w:r>
        <w:t>a</w:t>
      </w:r>
      <w:r>
        <w:t>cyjnego kręgosłupa.</w:t>
      </w:r>
      <w:r w:rsidR="00997B88">
        <w:t xml:space="preserve"> W </w:t>
      </w:r>
      <w:r>
        <w:t>wielu przypadkach samodzielne przyjęcie pozycji skorygowanej jest trudne lub wręcz niemożliwe. Jeśli pozostaje nieleczona prowadzi do bardzo poważnych d</w:t>
      </w:r>
      <w:r>
        <w:t>e</w:t>
      </w:r>
      <w:r>
        <w:t>formacji tułowia, które powodują ograniczenie pojemności oraz zaburzają biomechanikę kla</w:t>
      </w:r>
      <w:r>
        <w:t>t</w:t>
      </w:r>
      <w:r>
        <w:t>ki piersiowej, wydolność oddechową, ogólną zdolność do pracy, co wszystko sprzyja obniż</w:t>
      </w:r>
      <w:r>
        <w:t>e</w:t>
      </w:r>
      <w:r>
        <w:t>niu jakości życia.</w:t>
      </w:r>
      <w:r w:rsidR="00997B88">
        <w:t xml:space="preserve"> W </w:t>
      </w:r>
      <w:r>
        <w:t>ostatnich latach powstały</w:t>
      </w:r>
      <w:r w:rsidR="00997B88">
        <w:t xml:space="preserve"> w </w:t>
      </w:r>
      <w:r>
        <w:t>Polsce urządzenia wspomagające proces terapii skolioz</w:t>
      </w:r>
      <w:r w:rsidR="00997B88">
        <w:t xml:space="preserve"> z </w:t>
      </w:r>
      <w:r>
        <w:t>zastosowaniem sprzężenia zwrotnego.</w:t>
      </w:r>
      <w:r w:rsidR="00997B88">
        <w:t xml:space="preserve"> W </w:t>
      </w:r>
      <w:r>
        <w:t>tej metodyce wykorzystuje do ter</w:t>
      </w:r>
      <w:r>
        <w:t>a</w:t>
      </w:r>
      <w:r>
        <w:t xml:space="preserve">pii aparat </w:t>
      </w:r>
      <w:proofErr w:type="spellStart"/>
      <w:r>
        <w:t>SKOL</w:t>
      </w:r>
      <w:proofErr w:type="spellEnd"/>
      <w:r>
        <w:t>-AS, gdzie ćwiczenia prowadzone są</w:t>
      </w:r>
      <w:r w:rsidR="00997B88">
        <w:t xml:space="preserve"> w </w:t>
      </w:r>
      <w:r>
        <w:t>pozycji leżącej na plecach przy z</w:t>
      </w:r>
      <w:r>
        <w:t>a</w:t>
      </w:r>
      <w:r>
        <w:t>chowaniu trójpłaszczyznowej korekcji kręgosłupa.</w:t>
      </w:r>
      <w:r w:rsidRPr="00613532">
        <w:t xml:space="preserve"> </w:t>
      </w:r>
      <w:r>
        <w:t>Brak jest</w:t>
      </w:r>
      <w:r w:rsidR="00997B88">
        <w:t xml:space="preserve"> w </w:t>
      </w:r>
      <w:r>
        <w:t>tej metodzie ćwiczeń</w:t>
      </w:r>
      <w:r w:rsidR="00997B88">
        <w:t xml:space="preserve"> w </w:t>
      </w:r>
      <w:r>
        <w:t>pozycji stojącej, co uniemożliwia nauczenie dziecka utrzymania skorygowanej pozycji</w:t>
      </w:r>
      <w:r w:rsidR="00997B88">
        <w:t xml:space="preserve"> w </w:t>
      </w:r>
      <w:r>
        <w:t>pozycji pionowej czyli pozycji najtrudniejszej, niezbędnej do lokomocji. Zatem dziecko wychodząc</w:t>
      </w:r>
      <w:r w:rsidR="00997B88">
        <w:t xml:space="preserve"> z </w:t>
      </w:r>
      <w:r>
        <w:t>gabinetu fizjoterapeuty powraca do swojej nawykowej, wadliwej postawy. Ce</w:t>
      </w:r>
      <w:r>
        <w:t>n</w:t>
      </w:r>
      <w:r>
        <w:t>trum medyczne widzi zatem potrzebę opracowania innowacyjnej metody rehabilitacji skolioz</w:t>
      </w:r>
      <w:r w:rsidR="00997B88">
        <w:t xml:space="preserve"> z </w:t>
      </w:r>
      <w:r>
        <w:t>użyciem aparatu do terapii skolioz</w:t>
      </w:r>
      <w:r w:rsidR="00997B88">
        <w:t xml:space="preserve"> w </w:t>
      </w:r>
      <w:r>
        <w:t>pozycji stojącej</w:t>
      </w:r>
      <w:r w:rsidR="00997B88">
        <w:t xml:space="preserve"> w </w:t>
      </w:r>
      <w:r>
        <w:t>celu reedukacji prawidłowego wzorca postawy</w:t>
      </w:r>
      <w:r w:rsidR="00997B88">
        <w:t xml:space="preserve"> w </w:t>
      </w:r>
      <w:r>
        <w:t xml:space="preserve">pozycji stojącej na stabilnym </w:t>
      </w:r>
      <w:r w:rsidR="00F845F4">
        <w:t>oraz</w:t>
      </w:r>
      <w:r>
        <w:t xml:space="preserve"> niestabilnym podłożu.</w:t>
      </w:r>
    </w:p>
    <w:p w:rsidR="00650834" w:rsidRDefault="00650834" w:rsidP="00650834">
      <w:r>
        <w:lastRenderedPageBreak/>
        <w:t>Celem badania jest rozwiązanie problemu technologicznego poprzez opracowanie pr</w:t>
      </w:r>
      <w:r>
        <w:t>o</w:t>
      </w:r>
      <w:r>
        <w:t>jektu innowacyjnego urządzenia do terapii skolioz</w:t>
      </w:r>
      <w:r w:rsidR="00997B88">
        <w:t xml:space="preserve"> w </w:t>
      </w:r>
      <w:r>
        <w:t xml:space="preserve">pozycji stojącej </w:t>
      </w:r>
      <w:r w:rsidR="00F845F4">
        <w:t>przy</w:t>
      </w:r>
      <w:r>
        <w:t xml:space="preserve"> wykorzysta</w:t>
      </w:r>
      <w:r w:rsidR="00F845F4">
        <w:t>niu</w:t>
      </w:r>
      <w:r>
        <w:t xml:space="preserve"> m</w:t>
      </w:r>
      <w:r>
        <w:t>e</w:t>
      </w:r>
      <w:r>
        <w:t>chanizmu sprzężenia zwrotnego. Aktualnie projekt znajduje się na II poziomie gotowości technologicznej (</w:t>
      </w:r>
      <w:proofErr w:type="spellStart"/>
      <w:r>
        <w:t>TRLII</w:t>
      </w:r>
      <w:proofErr w:type="spellEnd"/>
      <w:r>
        <w:t>).</w:t>
      </w:r>
    </w:p>
    <w:p w:rsidR="00650834" w:rsidRDefault="00650834" w:rsidP="00650834">
      <w:r>
        <w:t>Realizacja projektu przyczyni się do powstania usługi</w:t>
      </w:r>
      <w:r w:rsidR="006D78D6">
        <w:t xml:space="preserve"> innowacyjnej terapii skolioz</w:t>
      </w:r>
      <w:r w:rsidR="00997B88">
        <w:t xml:space="preserve"> z </w:t>
      </w:r>
      <w:r>
        <w:t>wykorzystaniem nowego urządzenia powstałego</w:t>
      </w:r>
      <w:r w:rsidR="00997B88">
        <w:t xml:space="preserve"> w </w:t>
      </w:r>
      <w:r>
        <w:t xml:space="preserve">wyniku przeprowadzenia prac </w:t>
      </w:r>
      <w:r w:rsidR="00F845F4">
        <w:t>bada</w:t>
      </w:r>
      <w:r w:rsidR="00F845F4">
        <w:t>w</w:t>
      </w:r>
      <w:r w:rsidR="00F845F4">
        <w:t>czo- rozwojowych</w:t>
      </w:r>
      <w:r>
        <w:t>, która jest potrzebna, aby efekt prowadzonych terapii skolioz utrzymywał się</w:t>
      </w:r>
      <w:r w:rsidR="00997B88">
        <w:t xml:space="preserve"> w </w:t>
      </w:r>
      <w:r>
        <w:t>życiu codziennym,</w:t>
      </w:r>
      <w:r w:rsidR="00997B88">
        <w:t xml:space="preserve"> w </w:t>
      </w:r>
      <w:r>
        <w:t>pozycji stojącej, gdyż</w:t>
      </w:r>
      <w:r w:rsidR="00997B88">
        <w:t xml:space="preserve"> w </w:t>
      </w:r>
      <w:r>
        <w:t>tej pozycji oddziaływanie siły ciężkości na kręgosłup jest największe. Nowy sposób prowadzenia terapii, umożliwi zahamowanie pr</w:t>
      </w:r>
      <w:r>
        <w:t>o</w:t>
      </w:r>
      <w:r>
        <w:t>gresji lub redukcję kąta skoliozy oraz rotacji kręgów</w:t>
      </w:r>
      <w:r w:rsidR="00997B88">
        <w:t xml:space="preserve"> i </w:t>
      </w:r>
      <w:r>
        <w:t>pozwoli na utrzymanie się efektów terapii przez kolejne lata. Dzięki projektowi placówka może przyczynić się do istotnej popr</w:t>
      </w:r>
      <w:r>
        <w:t>a</w:t>
      </w:r>
      <w:r>
        <w:t>wy jakości życia swoich młodych pacjentów</w:t>
      </w:r>
      <w:r w:rsidR="00997B88">
        <w:t xml:space="preserve"> w </w:t>
      </w:r>
      <w:r>
        <w:t>wieku dorosłym.</w:t>
      </w:r>
    </w:p>
    <w:p w:rsidR="00222D41" w:rsidRDefault="00222D41" w:rsidP="00650834">
      <w:r>
        <w:t>Poniżej</w:t>
      </w:r>
      <w:r w:rsidR="00997B88">
        <w:t xml:space="preserve"> w </w:t>
      </w:r>
      <w:r>
        <w:t xml:space="preserve">Tabeli 3 zdefiniowane </w:t>
      </w:r>
      <w:r w:rsidR="00770830">
        <w:t xml:space="preserve">zostały </w:t>
      </w:r>
      <w:r>
        <w:t>cele</w:t>
      </w:r>
      <w:r w:rsidR="00997B88">
        <w:t xml:space="preserve"> i </w:t>
      </w:r>
      <w:r>
        <w:t>zakres projektu.</w:t>
      </w:r>
    </w:p>
    <w:p w:rsidR="00222D41" w:rsidRDefault="00222D41" w:rsidP="00222D41">
      <w:pPr>
        <w:pStyle w:val="Nrtabeli"/>
      </w:pPr>
      <w:bookmarkStart w:id="28" w:name="_Toc54366559"/>
      <w:r>
        <w:t>Tabela 3. Cele</w:t>
      </w:r>
      <w:r w:rsidR="00997B88">
        <w:t xml:space="preserve"> i </w:t>
      </w:r>
      <w:r>
        <w:t>zakres projektu</w:t>
      </w:r>
      <w:bookmarkEnd w:id="28"/>
    </w:p>
    <w:tbl>
      <w:tblPr>
        <w:tblStyle w:val="Tabela-Siatka"/>
        <w:tblW w:w="9747" w:type="dxa"/>
        <w:tblLayout w:type="fixed"/>
        <w:tblLook w:val="04A0" w:firstRow="1" w:lastRow="0" w:firstColumn="1" w:lastColumn="0" w:noHBand="0" w:noVBand="1"/>
      </w:tblPr>
      <w:tblGrid>
        <w:gridCol w:w="459"/>
        <w:gridCol w:w="500"/>
        <w:gridCol w:w="4252"/>
        <w:gridCol w:w="1442"/>
        <w:gridCol w:w="968"/>
        <w:gridCol w:w="2126"/>
      </w:tblGrid>
      <w:tr w:rsidR="00E242FB" w:rsidRPr="00E0680E" w:rsidTr="002E7C37">
        <w:trPr>
          <w:trHeight w:val="520"/>
        </w:trPr>
        <w:tc>
          <w:tcPr>
            <w:tcW w:w="959" w:type="dxa"/>
            <w:gridSpan w:val="2"/>
            <w:vAlign w:val="center"/>
            <w:hideMark/>
          </w:tcPr>
          <w:p w:rsidR="00E242FB" w:rsidRPr="00E0680E" w:rsidRDefault="00E242FB" w:rsidP="00E0680E">
            <w:pPr>
              <w:pStyle w:val="Tretabeli"/>
              <w:jc w:val="center"/>
              <w:rPr>
                <w:b/>
              </w:rPr>
            </w:pPr>
            <w:r w:rsidRPr="00E0680E">
              <w:rPr>
                <w:b/>
              </w:rPr>
              <w:t>Rodzaj celu</w:t>
            </w:r>
          </w:p>
        </w:tc>
        <w:tc>
          <w:tcPr>
            <w:tcW w:w="4252" w:type="dxa"/>
            <w:vAlign w:val="center"/>
            <w:hideMark/>
          </w:tcPr>
          <w:p w:rsidR="00E242FB" w:rsidRPr="00E0680E" w:rsidRDefault="00E242FB" w:rsidP="00E0680E">
            <w:pPr>
              <w:pStyle w:val="Tretabeli"/>
              <w:jc w:val="center"/>
              <w:rPr>
                <w:b/>
              </w:rPr>
            </w:pPr>
            <w:r w:rsidRPr="00E0680E">
              <w:rPr>
                <w:b/>
              </w:rPr>
              <w:t>Zakres/ co?</w:t>
            </w:r>
          </w:p>
        </w:tc>
        <w:tc>
          <w:tcPr>
            <w:tcW w:w="1442" w:type="dxa"/>
            <w:vAlign w:val="center"/>
            <w:hideMark/>
          </w:tcPr>
          <w:p w:rsidR="00E242FB" w:rsidRPr="00E0680E" w:rsidRDefault="00E242FB" w:rsidP="00E0680E">
            <w:pPr>
              <w:pStyle w:val="Tretabeli"/>
              <w:jc w:val="center"/>
              <w:rPr>
                <w:b/>
              </w:rPr>
            </w:pPr>
            <w:r w:rsidRPr="00E0680E">
              <w:rPr>
                <w:b/>
              </w:rPr>
              <w:t>Czas, termin</w:t>
            </w:r>
          </w:p>
        </w:tc>
        <w:tc>
          <w:tcPr>
            <w:tcW w:w="968" w:type="dxa"/>
            <w:vAlign w:val="center"/>
            <w:hideMark/>
          </w:tcPr>
          <w:p w:rsidR="00E242FB" w:rsidRPr="00E0680E" w:rsidRDefault="00E242FB" w:rsidP="002E7C37">
            <w:pPr>
              <w:pStyle w:val="Tretabeli"/>
              <w:jc w:val="center"/>
              <w:rPr>
                <w:b/>
              </w:rPr>
            </w:pPr>
            <w:r w:rsidRPr="00E0680E">
              <w:rPr>
                <w:b/>
              </w:rPr>
              <w:t>Budżet</w:t>
            </w:r>
            <w:r w:rsidR="002E7C37">
              <w:rPr>
                <w:b/>
              </w:rPr>
              <w:t xml:space="preserve"> (zł)</w:t>
            </w:r>
          </w:p>
        </w:tc>
        <w:tc>
          <w:tcPr>
            <w:tcW w:w="2126" w:type="dxa"/>
            <w:vAlign w:val="center"/>
            <w:hideMark/>
          </w:tcPr>
          <w:p w:rsidR="00E242FB" w:rsidRPr="00E0680E" w:rsidRDefault="00E242FB" w:rsidP="00E0680E">
            <w:pPr>
              <w:pStyle w:val="Tretabeli"/>
              <w:jc w:val="center"/>
              <w:rPr>
                <w:b/>
              </w:rPr>
            </w:pPr>
            <w:r w:rsidRPr="00E0680E">
              <w:rPr>
                <w:b/>
              </w:rPr>
              <w:t>Osoba odpowiedzia</w:t>
            </w:r>
            <w:r w:rsidRPr="00E0680E">
              <w:rPr>
                <w:b/>
              </w:rPr>
              <w:t>l</w:t>
            </w:r>
            <w:r w:rsidRPr="00E0680E">
              <w:rPr>
                <w:b/>
              </w:rPr>
              <w:t>na</w:t>
            </w:r>
          </w:p>
        </w:tc>
      </w:tr>
      <w:tr w:rsidR="00E242FB" w:rsidRPr="00E0680E" w:rsidTr="002E7C37">
        <w:trPr>
          <w:trHeight w:val="283"/>
        </w:trPr>
        <w:tc>
          <w:tcPr>
            <w:tcW w:w="959" w:type="dxa"/>
            <w:gridSpan w:val="2"/>
            <w:vAlign w:val="center"/>
            <w:hideMark/>
          </w:tcPr>
          <w:p w:rsidR="00E242FB" w:rsidRPr="00E0680E" w:rsidRDefault="00E242FB" w:rsidP="00E0680E">
            <w:pPr>
              <w:pStyle w:val="Tretabeli"/>
              <w:jc w:val="center"/>
            </w:pPr>
            <w:r w:rsidRPr="00E0680E">
              <w:t>Strat</w:t>
            </w:r>
            <w:r w:rsidRPr="00E0680E">
              <w:t>e</w:t>
            </w:r>
            <w:r w:rsidRPr="00E0680E">
              <w:t>giczny</w:t>
            </w:r>
          </w:p>
        </w:tc>
        <w:tc>
          <w:tcPr>
            <w:tcW w:w="4252" w:type="dxa"/>
            <w:hideMark/>
          </w:tcPr>
          <w:p w:rsidR="00E242FB" w:rsidRPr="00E0680E" w:rsidRDefault="00E242FB" w:rsidP="00E0680E">
            <w:pPr>
              <w:pStyle w:val="Tretabeli"/>
            </w:pPr>
            <w:r w:rsidRPr="00E0680E">
              <w:t>Pomoc dzieciom, by każdy</w:t>
            </w:r>
            <w:r w:rsidR="00997B88">
              <w:t xml:space="preserve"> z </w:t>
            </w:r>
            <w:r w:rsidRPr="00E0680E">
              <w:t>nich stał się tym, kim stać się może.</w:t>
            </w:r>
          </w:p>
        </w:tc>
        <w:tc>
          <w:tcPr>
            <w:tcW w:w="1442" w:type="dxa"/>
            <w:vAlign w:val="center"/>
            <w:hideMark/>
          </w:tcPr>
          <w:p w:rsidR="00E242FB" w:rsidRPr="00E0680E" w:rsidRDefault="00E242FB" w:rsidP="00E0680E">
            <w:pPr>
              <w:pStyle w:val="Tretabeli"/>
              <w:jc w:val="center"/>
            </w:pPr>
            <w:r w:rsidRPr="00E0680E">
              <w:t>X</w:t>
            </w:r>
          </w:p>
        </w:tc>
        <w:tc>
          <w:tcPr>
            <w:tcW w:w="968" w:type="dxa"/>
            <w:vAlign w:val="center"/>
            <w:hideMark/>
          </w:tcPr>
          <w:p w:rsidR="00E242FB" w:rsidRPr="00E0680E" w:rsidRDefault="00E242FB" w:rsidP="002E7C37">
            <w:pPr>
              <w:pStyle w:val="Tretabeli"/>
              <w:jc w:val="center"/>
            </w:pPr>
            <w:r w:rsidRPr="00E0680E">
              <w:t>X</w:t>
            </w:r>
          </w:p>
        </w:tc>
        <w:tc>
          <w:tcPr>
            <w:tcW w:w="2126" w:type="dxa"/>
            <w:vAlign w:val="center"/>
            <w:hideMark/>
          </w:tcPr>
          <w:p w:rsidR="00E242FB" w:rsidRPr="00E0680E" w:rsidRDefault="00E242FB" w:rsidP="00E0680E">
            <w:pPr>
              <w:pStyle w:val="Tretabeli"/>
              <w:jc w:val="center"/>
            </w:pPr>
            <w:r w:rsidRPr="00E0680E">
              <w:t>X</w:t>
            </w:r>
          </w:p>
        </w:tc>
      </w:tr>
      <w:tr w:rsidR="00E242FB" w:rsidRPr="00E0680E" w:rsidTr="002E7C37">
        <w:trPr>
          <w:trHeight w:val="680"/>
        </w:trPr>
        <w:tc>
          <w:tcPr>
            <w:tcW w:w="959" w:type="dxa"/>
            <w:gridSpan w:val="2"/>
            <w:vAlign w:val="center"/>
            <w:hideMark/>
          </w:tcPr>
          <w:p w:rsidR="00E242FB" w:rsidRPr="00E0680E" w:rsidRDefault="00E242FB" w:rsidP="00E0680E">
            <w:pPr>
              <w:pStyle w:val="Tretabeli"/>
              <w:jc w:val="center"/>
            </w:pPr>
            <w:r w:rsidRPr="00E0680E">
              <w:t>Główny</w:t>
            </w:r>
          </w:p>
        </w:tc>
        <w:tc>
          <w:tcPr>
            <w:tcW w:w="4252" w:type="dxa"/>
            <w:hideMark/>
          </w:tcPr>
          <w:p w:rsidR="00E242FB" w:rsidRPr="00E0680E" w:rsidRDefault="00E242FB" w:rsidP="00E0680E">
            <w:pPr>
              <w:pStyle w:val="Tretabeli"/>
            </w:pPr>
            <w:r w:rsidRPr="00E0680E">
              <w:t>Leczenie skolioz u dzieci</w:t>
            </w:r>
            <w:r w:rsidR="00997B88">
              <w:t xml:space="preserve"> i </w:t>
            </w:r>
            <w:r w:rsidRPr="00E0680E">
              <w:t>młodzieży za pomocą innowacyjnej metody</w:t>
            </w:r>
            <w:r w:rsidR="00997B88">
              <w:t xml:space="preserve"> z </w:t>
            </w:r>
            <w:r w:rsidRPr="00E0680E">
              <w:t>wykorzystaniem urządz</w:t>
            </w:r>
            <w:r w:rsidRPr="00E0680E">
              <w:t>e</w:t>
            </w:r>
            <w:r w:rsidRPr="00E0680E">
              <w:t>nia do terapii skolioz</w:t>
            </w:r>
            <w:r w:rsidR="00997B88">
              <w:t xml:space="preserve"> w </w:t>
            </w:r>
            <w:r w:rsidRPr="00E0680E">
              <w:t>pozycji stojącej</w:t>
            </w:r>
            <w:r w:rsidR="00997B88">
              <w:t xml:space="preserve"> z </w:t>
            </w:r>
            <w:r w:rsidRPr="00E0680E">
              <w:t>zastosowaniem mechanizmu biologicznego sprzężenia zwrotnego</w:t>
            </w:r>
          </w:p>
        </w:tc>
        <w:tc>
          <w:tcPr>
            <w:tcW w:w="1442" w:type="dxa"/>
            <w:vAlign w:val="center"/>
            <w:hideMark/>
          </w:tcPr>
          <w:p w:rsidR="00E242FB" w:rsidRPr="00E0680E" w:rsidRDefault="00E242FB" w:rsidP="00E0680E">
            <w:pPr>
              <w:pStyle w:val="Tretabeli"/>
              <w:jc w:val="center"/>
            </w:pPr>
            <w:r w:rsidRPr="00E0680E">
              <w:t>(33 miesiące)</w:t>
            </w:r>
            <w:r w:rsidRPr="00E0680E">
              <w:br/>
              <w:t>VII 2019 - III 2022</w:t>
            </w:r>
          </w:p>
        </w:tc>
        <w:tc>
          <w:tcPr>
            <w:tcW w:w="968" w:type="dxa"/>
            <w:vAlign w:val="center"/>
            <w:hideMark/>
          </w:tcPr>
          <w:p w:rsidR="00E242FB" w:rsidRPr="00E0680E" w:rsidRDefault="00CD2E65" w:rsidP="002E7C37">
            <w:pPr>
              <w:pStyle w:val="Tretabeli"/>
              <w:jc w:val="center"/>
            </w:pPr>
            <w:r>
              <w:t>1 876 000</w:t>
            </w:r>
          </w:p>
        </w:tc>
        <w:tc>
          <w:tcPr>
            <w:tcW w:w="2126" w:type="dxa"/>
            <w:vAlign w:val="center"/>
            <w:hideMark/>
          </w:tcPr>
          <w:p w:rsidR="00E242FB" w:rsidRPr="00E0680E" w:rsidRDefault="00E242FB" w:rsidP="00E0680E">
            <w:pPr>
              <w:pStyle w:val="Tretabeli"/>
              <w:jc w:val="center"/>
            </w:pPr>
            <w:r w:rsidRPr="00E0680E">
              <w:t>Kierownik projektu (KP)</w:t>
            </w:r>
          </w:p>
        </w:tc>
      </w:tr>
      <w:tr w:rsidR="00E242FB" w:rsidRPr="00E0680E" w:rsidTr="002E7C37">
        <w:trPr>
          <w:cantSplit/>
          <w:trHeight w:val="964"/>
        </w:trPr>
        <w:tc>
          <w:tcPr>
            <w:tcW w:w="459" w:type="dxa"/>
            <w:vMerge w:val="restart"/>
            <w:textDirection w:val="btLr"/>
            <w:vAlign w:val="center"/>
            <w:hideMark/>
          </w:tcPr>
          <w:p w:rsidR="00E242FB" w:rsidRPr="00E0680E" w:rsidRDefault="00E242FB" w:rsidP="00E0680E">
            <w:pPr>
              <w:pStyle w:val="Tretabeli"/>
              <w:jc w:val="center"/>
            </w:pPr>
            <w:r w:rsidRPr="00E0680E">
              <w:t>Produkty</w:t>
            </w:r>
          </w:p>
        </w:tc>
        <w:tc>
          <w:tcPr>
            <w:tcW w:w="500" w:type="dxa"/>
            <w:vAlign w:val="center"/>
            <w:hideMark/>
          </w:tcPr>
          <w:p w:rsidR="00E242FB" w:rsidRPr="00E0680E" w:rsidRDefault="00E242FB" w:rsidP="00E0680E">
            <w:pPr>
              <w:pStyle w:val="Tretabeli"/>
              <w:jc w:val="center"/>
            </w:pPr>
            <w:r w:rsidRPr="00E0680E">
              <w:t>1</w:t>
            </w:r>
          </w:p>
        </w:tc>
        <w:tc>
          <w:tcPr>
            <w:tcW w:w="4252" w:type="dxa"/>
            <w:hideMark/>
          </w:tcPr>
          <w:p w:rsidR="00E242FB" w:rsidRPr="00E0680E" w:rsidRDefault="00E242FB" w:rsidP="00E0680E">
            <w:pPr>
              <w:pStyle w:val="Tretabeli"/>
            </w:pPr>
            <w:r w:rsidRPr="00E0680E">
              <w:t xml:space="preserve">Badania przemysłowe - zbudowanie stanowiska pomiarowego do oceny </w:t>
            </w:r>
            <w:proofErr w:type="spellStart"/>
            <w:r w:rsidRPr="00E0680E">
              <w:t>3D</w:t>
            </w:r>
            <w:proofErr w:type="spellEnd"/>
            <w:r w:rsidRPr="00E0680E">
              <w:t xml:space="preserve"> ciała pacjenta</w:t>
            </w:r>
          </w:p>
        </w:tc>
        <w:tc>
          <w:tcPr>
            <w:tcW w:w="1442" w:type="dxa"/>
            <w:vAlign w:val="center"/>
            <w:hideMark/>
          </w:tcPr>
          <w:p w:rsidR="00E242FB" w:rsidRPr="00E0680E" w:rsidRDefault="00E242FB" w:rsidP="00E0680E">
            <w:pPr>
              <w:pStyle w:val="Tretabeli"/>
              <w:jc w:val="center"/>
            </w:pPr>
            <w:r w:rsidRPr="00E0680E">
              <w:t>(2 miesiące)</w:t>
            </w:r>
            <w:r w:rsidRPr="00E0680E">
              <w:br/>
              <w:t>VII - VIII 2019</w:t>
            </w:r>
          </w:p>
        </w:tc>
        <w:tc>
          <w:tcPr>
            <w:tcW w:w="968" w:type="dxa"/>
            <w:vAlign w:val="center"/>
            <w:hideMark/>
          </w:tcPr>
          <w:p w:rsidR="00E242FB" w:rsidRPr="00E0680E" w:rsidRDefault="00CD2E65" w:rsidP="002E7C37">
            <w:pPr>
              <w:pStyle w:val="Tretabeli"/>
              <w:jc w:val="center"/>
            </w:pPr>
            <w:r>
              <w:t>44</w:t>
            </w:r>
            <w:r w:rsidR="002E7C37" w:rsidRPr="002E7C37">
              <w:t xml:space="preserve"> 000</w:t>
            </w:r>
          </w:p>
        </w:tc>
        <w:tc>
          <w:tcPr>
            <w:tcW w:w="2126" w:type="dxa"/>
            <w:vAlign w:val="center"/>
            <w:hideMark/>
          </w:tcPr>
          <w:p w:rsidR="00E242FB" w:rsidRPr="00E0680E" w:rsidRDefault="00E242FB" w:rsidP="00E0680E">
            <w:pPr>
              <w:pStyle w:val="Tretabeli"/>
              <w:jc w:val="center"/>
            </w:pPr>
            <w:r w:rsidRPr="00E0680E">
              <w:t>KP, specjalista klinic</w:t>
            </w:r>
            <w:r w:rsidRPr="00E0680E">
              <w:t>z</w:t>
            </w:r>
            <w:r w:rsidRPr="00E0680E">
              <w:t>nej oceny obrazów (</w:t>
            </w:r>
            <w:proofErr w:type="spellStart"/>
            <w:r w:rsidRPr="00E0680E">
              <w:t>SKOO</w:t>
            </w:r>
            <w:proofErr w:type="spellEnd"/>
            <w:r w:rsidRPr="00E0680E">
              <w:t>), kierownik działu technicznego (</w:t>
            </w:r>
            <w:proofErr w:type="spellStart"/>
            <w:r w:rsidRPr="00E0680E">
              <w:t>KT</w:t>
            </w:r>
            <w:proofErr w:type="spellEnd"/>
            <w:r w:rsidRPr="00E0680E">
              <w:t>), programista (P)</w:t>
            </w:r>
          </w:p>
        </w:tc>
      </w:tr>
      <w:tr w:rsidR="00E242FB" w:rsidRPr="00E0680E" w:rsidTr="002E7C37">
        <w:trPr>
          <w:trHeight w:val="340"/>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2</w:t>
            </w:r>
          </w:p>
        </w:tc>
        <w:tc>
          <w:tcPr>
            <w:tcW w:w="4252" w:type="dxa"/>
            <w:hideMark/>
          </w:tcPr>
          <w:p w:rsidR="00E242FB" w:rsidRPr="00E0680E" w:rsidRDefault="00E242FB" w:rsidP="00E0680E">
            <w:pPr>
              <w:pStyle w:val="Tretabeli"/>
            </w:pPr>
            <w:r w:rsidRPr="00E0680E">
              <w:t>Szkolenia specjalistyczne personelu</w:t>
            </w:r>
          </w:p>
        </w:tc>
        <w:tc>
          <w:tcPr>
            <w:tcW w:w="1442" w:type="dxa"/>
            <w:vAlign w:val="center"/>
            <w:hideMark/>
          </w:tcPr>
          <w:p w:rsidR="00E242FB" w:rsidRPr="00E0680E" w:rsidRDefault="00E242FB" w:rsidP="00E0680E">
            <w:pPr>
              <w:pStyle w:val="Tretabeli"/>
              <w:jc w:val="center"/>
            </w:pPr>
            <w:r w:rsidRPr="00E0680E">
              <w:t xml:space="preserve">(16 </w:t>
            </w:r>
            <w:proofErr w:type="spellStart"/>
            <w:r w:rsidRPr="00E0680E">
              <w:t>misięcy</w:t>
            </w:r>
            <w:proofErr w:type="spellEnd"/>
            <w:r w:rsidRPr="00E0680E">
              <w:t>)</w:t>
            </w:r>
            <w:r w:rsidRPr="00E0680E">
              <w:br/>
              <w:t>VIII 2019 - XI 2020</w:t>
            </w:r>
          </w:p>
        </w:tc>
        <w:tc>
          <w:tcPr>
            <w:tcW w:w="968" w:type="dxa"/>
            <w:vAlign w:val="center"/>
            <w:hideMark/>
          </w:tcPr>
          <w:p w:rsidR="00E242FB" w:rsidRPr="00E0680E" w:rsidRDefault="00CD2E65" w:rsidP="002E7C37">
            <w:pPr>
              <w:pStyle w:val="Tretabeli"/>
              <w:jc w:val="center"/>
            </w:pPr>
            <w:r>
              <w:t>15</w:t>
            </w:r>
            <w:r w:rsidR="002E7C37" w:rsidRPr="002E7C37">
              <w:t xml:space="preserve"> 000</w:t>
            </w:r>
          </w:p>
        </w:tc>
        <w:tc>
          <w:tcPr>
            <w:tcW w:w="2126" w:type="dxa"/>
            <w:vAlign w:val="center"/>
            <w:hideMark/>
          </w:tcPr>
          <w:p w:rsidR="00E242FB" w:rsidRPr="00E0680E" w:rsidRDefault="00E242FB" w:rsidP="00E0680E">
            <w:pPr>
              <w:pStyle w:val="Tretabeli"/>
              <w:jc w:val="center"/>
            </w:pPr>
            <w:r w:rsidRPr="00E0680E">
              <w:t>KP, firma szkoleniowa</w:t>
            </w:r>
          </w:p>
        </w:tc>
      </w:tr>
      <w:tr w:rsidR="00E242FB" w:rsidRPr="00E0680E" w:rsidTr="002E7C37">
        <w:trPr>
          <w:trHeight w:val="845"/>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3</w:t>
            </w:r>
          </w:p>
        </w:tc>
        <w:tc>
          <w:tcPr>
            <w:tcW w:w="4252" w:type="dxa"/>
            <w:hideMark/>
          </w:tcPr>
          <w:p w:rsidR="00E242FB" w:rsidRPr="00E0680E" w:rsidRDefault="00E242FB" w:rsidP="00E0680E">
            <w:pPr>
              <w:pStyle w:val="Tretabeli"/>
            </w:pPr>
            <w:r w:rsidRPr="00E0680E">
              <w:t>Badania przemysłowe - opracowanie założeń konstrukcyjnych</w:t>
            </w:r>
            <w:r w:rsidR="00997B88">
              <w:t xml:space="preserve"> i </w:t>
            </w:r>
            <w:r w:rsidRPr="00E0680E">
              <w:t xml:space="preserve">funkcjonalnych urządzenia na podstawie analizy </w:t>
            </w:r>
            <w:proofErr w:type="spellStart"/>
            <w:r w:rsidRPr="00E0680E">
              <w:t>3D</w:t>
            </w:r>
            <w:proofErr w:type="spellEnd"/>
            <w:r w:rsidRPr="00E0680E">
              <w:t xml:space="preserve"> postaw pacjentów ze sk</w:t>
            </w:r>
            <w:r w:rsidRPr="00E0680E">
              <w:t>o</w:t>
            </w:r>
            <w:r w:rsidRPr="00E0680E">
              <w:t>liozą (</w:t>
            </w:r>
            <w:proofErr w:type="spellStart"/>
            <w:r w:rsidRPr="00E0680E">
              <w:t>TRL</w:t>
            </w:r>
            <w:proofErr w:type="spellEnd"/>
            <w:r w:rsidRPr="00E0680E">
              <w:t xml:space="preserve"> III-IV)</w:t>
            </w:r>
          </w:p>
        </w:tc>
        <w:tc>
          <w:tcPr>
            <w:tcW w:w="1442" w:type="dxa"/>
            <w:vAlign w:val="center"/>
            <w:hideMark/>
          </w:tcPr>
          <w:p w:rsidR="00E242FB" w:rsidRPr="00E0680E" w:rsidRDefault="00E242FB" w:rsidP="00E0680E">
            <w:pPr>
              <w:pStyle w:val="Tretabeli"/>
              <w:jc w:val="center"/>
            </w:pPr>
            <w:r w:rsidRPr="00E0680E">
              <w:t>(4 miesiące)</w:t>
            </w:r>
            <w:r w:rsidRPr="00E0680E">
              <w:br/>
              <w:t>VIII - XI 2019</w:t>
            </w:r>
          </w:p>
        </w:tc>
        <w:tc>
          <w:tcPr>
            <w:tcW w:w="968" w:type="dxa"/>
            <w:vAlign w:val="center"/>
            <w:hideMark/>
          </w:tcPr>
          <w:p w:rsidR="00E242FB" w:rsidRPr="00E0680E" w:rsidRDefault="00CD2E65" w:rsidP="002E7C37">
            <w:pPr>
              <w:pStyle w:val="Tretabeli"/>
              <w:jc w:val="center"/>
            </w:pPr>
            <w:r>
              <w:t>84</w:t>
            </w:r>
            <w:r w:rsidR="002E7C37" w:rsidRPr="002E7C37">
              <w:t xml:space="preserve"> 000</w:t>
            </w:r>
          </w:p>
        </w:tc>
        <w:tc>
          <w:tcPr>
            <w:tcW w:w="2126" w:type="dxa"/>
            <w:vAlign w:val="center"/>
            <w:hideMark/>
          </w:tcPr>
          <w:p w:rsidR="00E242FB" w:rsidRPr="00E0680E" w:rsidRDefault="00E242FB" w:rsidP="00E0680E">
            <w:pPr>
              <w:pStyle w:val="Tretabeli"/>
              <w:jc w:val="center"/>
            </w:pPr>
            <w:r w:rsidRPr="00E0680E">
              <w:t>KP, specjalista ds.. Innowacji (SI), ki</w:t>
            </w:r>
            <w:r w:rsidRPr="00E0680E">
              <w:t>e</w:t>
            </w:r>
            <w:r w:rsidRPr="00E0680E">
              <w:t>rownik persone</w:t>
            </w:r>
            <w:r>
              <w:t>lu</w:t>
            </w:r>
            <w:r w:rsidRPr="00E0680E">
              <w:t xml:space="preserve"> m</w:t>
            </w:r>
            <w:r w:rsidRPr="00E0680E">
              <w:t>e</w:t>
            </w:r>
            <w:r w:rsidRPr="00E0680E">
              <w:t>dycznego (</w:t>
            </w:r>
            <w:proofErr w:type="spellStart"/>
            <w:r w:rsidRPr="00E0680E">
              <w:t>KPM</w:t>
            </w:r>
            <w:proofErr w:type="spellEnd"/>
            <w:r w:rsidRPr="00E0680E">
              <w:t xml:space="preserve">), </w:t>
            </w:r>
            <w:proofErr w:type="spellStart"/>
            <w:r w:rsidRPr="00E0680E">
              <w:t>KT</w:t>
            </w:r>
            <w:proofErr w:type="spellEnd"/>
          </w:p>
        </w:tc>
      </w:tr>
      <w:tr w:rsidR="00E242FB" w:rsidRPr="00E0680E" w:rsidTr="002E7C37">
        <w:trPr>
          <w:trHeight w:val="283"/>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4</w:t>
            </w:r>
          </w:p>
        </w:tc>
        <w:tc>
          <w:tcPr>
            <w:tcW w:w="4252" w:type="dxa"/>
            <w:hideMark/>
          </w:tcPr>
          <w:p w:rsidR="00E242FB" w:rsidRPr="00E0680E" w:rsidRDefault="00E242FB" w:rsidP="00E0680E">
            <w:pPr>
              <w:pStyle w:val="Tretabeli"/>
            </w:pPr>
            <w:r w:rsidRPr="00E0680E">
              <w:t>Badanie czystości patentowej</w:t>
            </w:r>
          </w:p>
        </w:tc>
        <w:tc>
          <w:tcPr>
            <w:tcW w:w="1442" w:type="dxa"/>
            <w:vAlign w:val="center"/>
            <w:hideMark/>
          </w:tcPr>
          <w:p w:rsidR="00E242FB" w:rsidRPr="00E0680E" w:rsidRDefault="00E242FB" w:rsidP="00E0680E">
            <w:pPr>
              <w:pStyle w:val="Tretabeli"/>
              <w:jc w:val="center"/>
            </w:pPr>
            <w:r w:rsidRPr="00E0680E">
              <w:t xml:space="preserve">(2 miesiące) </w:t>
            </w:r>
            <w:r w:rsidRPr="00E0680E">
              <w:br/>
              <w:t>X - XI 2019</w:t>
            </w:r>
          </w:p>
        </w:tc>
        <w:tc>
          <w:tcPr>
            <w:tcW w:w="968" w:type="dxa"/>
            <w:vAlign w:val="center"/>
            <w:hideMark/>
          </w:tcPr>
          <w:p w:rsidR="00E242FB" w:rsidRPr="00E0680E" w:rsidRDefault="00CD2E65" w:rsidP="002E7C37">
            <w:pPr>
              <w:pStyle w:val="Tretabeli"/>
              <w:jc w:val="center"/>
            </w:pPr>
            <w:r>
              <w:t>6</w:t>
            </w:r>
            <w:r w:rsidR="00E242FB" w:rsidRPr="00E0680E">
              <w:t xml:space="preserve"> 000</w:t>
            </w:r>
          </w:p>
        </w:tc>
        <w:tc>
          <w:tcPr>
            <w:tcW w:w="2126" w:type="dxa"/>
            <w:vAlign w:val="center"/>
            <w:hideMark/>
          </w:tcPr>
          <w:p w:rsidR="00E242FB" w:rsidRPr="00E0680E" w:rsidRDefault="00E242FB" w:rsidP="00E0680E">
            <w:pPr>
              <w:pStyle w:val="Tretabeli"/>
              <w:jc w:val="center"/>
            </w:pPr>
            <w:r w:rsidRPr="00E0680E">
              <w:t>KP, rzecznik patent</w:t>
            </w:r>
            <w:r w:rsidRPr="00E0680E">
              <w:t>o</w:t>
            </w:r>
            <w:r w:rsidRPr="00E0680E">
              <w:t>wy (RP)</w:t>
            </w:r>
          </w:p>
        </w:tc>
      </w:tr>
      <w:tr w:rsidR="00E242FB" w:rsidRPr="00E0680E" w:rsidTr="002E7C37">
        <w:trPr>
          <w:trHeight w:val="73"/>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5</w:t>
            </w:r>
          </w:p>
        </w:tc>
        <w:tc>
          <w:tcPr>
            <w:tcW w:w="4252" w:type="dxa"/>
            <w:hideMark/>
          </w:tcPr>
          <w:p w:rsidR="00E242FB" w:rsidRPr="00E0680E" w:rsidRDefault="00E242FB" w:rsidP="00E0680E">
            <w:pPr>
              <w:pStyle w:val="Tretabeli"/>
            </w:pPr>
            <w:r w:rsidRPr="00E0680E">
              <w:t>Usługi zlecone - wykonanie demonstratora I</w:t>
            </w:r>
          </w:p>
        </w:tc>
        <w:tc>
          <w:tcPr>
            <w:tcW w:w="1442" w:type="dxa"/>
            <w:vAlign w:val="center"/>
            <w:hideMark/>
          </w:tcPr>
          <w:p w:rsidR="00E242FB" w:rsidRPr="00E0680E" w:rsidRDefault="00E242FB" w:rsidP="00E0680E">
            <w:pPr>
              <w:pStyle w:val="Tretabeli"/>
              <w:jc w:val="center"/>
            </w:pPr>
            <w:r w:rsidRPr="00E0680E">
              <w:t xml:space="preserve">(1 miesiąc) </w:t>
            </w:r>
            <w:r w:rsidRPr="00E0680E">
              <w:br/>
              <w:t>XI 2019</w:t>
            </w:r>
          </w:p>
        </w:tc>
        <w:tc>
          <w:tcPr>
            <w:tcW w:w="968" w:type="dxa"/>
            <w:vAlign w:val="center"/>
            <w:hideMark/>
          </w:tcPr>
          <w:p w:rsidR="00E242FB" w:rsidRPr="00E0680E" w:rsidRDefault="00CD2E65" w:rsidP="002E7C37">
            <w:pPr>
              <w:pStyle w:val="Tretabeli"/>
              <w:jc w:val="center"/>
            </w:pPr>
            <w:r>
              <w:t>6</w:t>
            </w:r>
            <w:r w:rsidR="00E242FB" w:rsidRPr="00E0680E">
              <w:t xml:space="preserve"> 000</w:t>
            </w:r>
          </w:p>
        </w:tc>
        <w:tc>
          <w:tcPr>
            <w:tcW w:w="2126" w:type="dxa"/>
            <w:vAlign w:val="center"/>
            <w:hideMark/>
          </w:tcPr>
          <w:p w:rsidR="00E242FB" w:rsidRPr="00E0680E" w:rsidRDefault="00E242FB" w:rsidP="00E0680E">
            <w:pPr>
              <w:pStyle w:val="Tretabeli"/>
              <w:jc w:val="center"/>
            </w:pPr>
            <w:r w:rsidRPr="00E0680E">
              <w:t>KP, firma podwyk</w:t>
            </w:r>
            <w:r w:rsidRPr="00E0680E">
              <w:t>o</w:t>
            </w:r>
            <w:r w:rsidRPr="00E0680E">
              <w:t>nawcza</w:t>
            </w:r>
            <w:r w:rsidR="0066786B">
              <w:t xml:space="preserve"> (</w:t>
            </w:r>
            <w:proofErr w:type="spellStart"/>
            <w:r w:rsidR="0066786B">
              <w:t>FP</w:t>
            </w:r>
            <w:proofErr w:type="spellEnd"/>
            <w:r w:rsidR="0066786B">
              <w:t>)</w:t>
            </w:r>
          </w:p>
        </w:tc>
      </w:tr>
      <w:tr w:rsidR="00E242FB" w:rsidRPr="0012642F" w:rsidTr="002E7C37">
        <w:trPr>
          <w:trHeight w:val="737"/>
        </w:trPr>
        <w:tc>
          <w:tcPr>
            <w:tcW w:w="459" w:type="dxa"/>
            <w:vMerge/>
            <w:vAlign w:val="center"/>
            <w:hideMark/>
          </w:tcPr>
          <w:p w:rsidR="00E242FB" w:rsidRPr="00E0680E" w:rsidRDefault="00E242FB" w:rsidP="00E0680E">
            <w:pPr>
              <w:pStyle w:val="Tretabeli"/>
              <w:jc w:val="center"/>
            </w:pPr>
          </w:p>
        </w:tc>
        <w:tc>
          <w:tcPr>
            <w:tcW w:w="500" w:type="dxa"/>
            <w:vMerge w:val="restart"/>
            <w:vAlign w:val="center"/>
            <w:hideMark/>
          </w:tcPr>
          <w:p w:rsidR="00E242FB" w:rsidRPr="00E0680E" w:rsidRDefault="00E242FB" w:rsidP="00E0680E">
            <w:pPr>
              <w:pStyle w:val="Tretabeli"/>
              <w:jc w:val="center"/>
            </w:pPr>
            <w:r w:rsidRPr="00E0680E">
              <w:t>6</w:t>
            </w:r>
          </w:p>
        </w:tc>
        <w:tc>
          <w:tcPr>
            <w:tcW w:w="4252" w:type="dxa"/>
            <w:vMerge w:val="restart"/>
            <w:hideMark/>
          </w:tcPr>
          <w:p w:rsidR="00E242FB" w:rsidRPr="00E0680E" w:rsidRDefault="00E242FB" w:rsidP="00E0680E">
            <w:pPr>
              <w:pStyle w:val="Tretabeli"/>
            </w:pPr>
            <w:r w:rsidRPr="00E0680E">
              <w:t>Badanie przemysłowe - opracowanie założeń konstrukcyjnych</w:t>
            </w:r>
            <w:r w:rsidR="00997B88">
              <w:t xml:space="preserve"> i </w:t>
            </w:r>
            <w:r w:rsidRPr="00E0680E">
              <w:t>funkcjonalnych demonstratora 1, planowanie</w:t>
            </w:r>
            <w:r w:rsidR="00997B88">
              <w:t xml:space="preserve"> i </w:t>
            </w:r>
            <w:r w:rsidRPr="00E0680E">
              <w:t>implementacja programu komp</w:t>
            </w:r>
            <w:r w:rsidRPr="00E0680E">
              <w:t>u</w:t>
            </w:r>
            <w:r w:rsidRPr="00E0680E">
              <w:t>terowego oraz opracowanie założeń (</w:t>
            </w:r>
            <w:proofErr w:type="spellStart"/>
            <w:r w:rsidRPr="00E0680E">
              <w:t>TRL</w:t>
            </w:r>
            <w:proofErr w:type="spellEnd"/>
            <w:r w:rsidRPr="00E0680E">
              <w:t xml:space="preserve"> V)</w:t>
            </w:r>
          </w:p>
        </w:tc>
        <w:tc>
          <w:tcPr>
            <w:tcW w:w="1442" w:type="dxa"/>
            <w:vMerge w:val="restart"/>
            <w:vAlign w:val="center"/>
            <w:hideMark/>
          </w:tcPr>
          <w:p w:rsidR="00E242FB" w:rsidRPr="00E0680E" w:rsidRDefault="00E242FB" w:rsidP="00E0680E">
            <w:pPr>
              <w:pStyle w:val="Tretabeli"/>
              <w:jc w:val="center"/>
            </w:pPr>
            <w:r w:rsidRPr="00E0680E">
              <w:t xml:space="preserve">(6 </w:t>
            </w:r>
            <w:proofErr w:type="spellStart"/>
            <w:r w:rsidRPr="00E0680E">
              <w:t>misięcy</w:t>
            </w:r>
            <w:proofErr w:type="spellEnd"/>
            <w:r w:rsidRPr="00E0680E">
              <w:t>)</w:t>
            </w:r>
            <w:r w:rsidRPr="00E0680E">
              <w:br/>
              <w:t>XII 2019 - V 2020</w:t>
            </w:r>
          </w:p>
        </w:tc>
        <w:tc>
          <w:tcPr>
            <w:tcW w:w="968" w:type="dxa"/>
            <w:vMerge w:val="restart"/>
            <w:vAlign w:val="center"/>
            <w:hideMark/>
          </w:tcPr>
          <w:p w:rsidR="00E242FB" w:rsidRPr="002E7C37" w:rsidRDefault="00CD2E65" w:rsidP="002E7C37">
            <w:pPr>
              <w:ind w:firstLine="0"/>
              <w:jc w:val="center"/>
              <w:rPr>
                <w:sz w:val="20"/>
              </w:rPr>
            </w:pPr>
            <w:r>
              <w:rPr>
                <w:sz w:val="20"/>
              </w:rPr>
              <w:t>275</w:t>
            </w:r>
            <w:r w:rsidR="002E7C37">
              <w:rPr>
                <w:sz w:val="20"/>
              </w:rPr>
              <w:t xml:space="preserve"> 000</w:t>
            </w:r>
          </w:p>
        </w:tc>
        <w:tc>
          <w:tcPr>
            <w:tcW w:w="2126" w:type="dxa"/>
            <w:vMerge w:val="restart"/>
            <w:vAlign w:val="center"/>
            <w:hideMark/>
          </w:tcPr>
          <w:p w:rsidR="00E242FB" w:rsidRPr="00F56075" w:rsidRDefault="00E242FB" w:rsidP="00E0680E">
            <w:pPr>
              <w:pStyle w:val="Tretabeli"/>
              <w:jc w:val="center"/>
              <w:rPr>
                <w:lang w:val="de-DE"/>
              </w:rPr>
            </w:pPr>
            <w:r w:rsidRPr="00F56075">
              <w:rPr>
                <w:lang w:val="de-DE"/>
              </w:rPr>
              <w:t xml:space="preserve">KP, SI, </w:t>
            </w:r>
            <w:proofErr w:type="spellStart"/>
            <w:r w:rsidRPr="00F56075">
              <w:rPr>
                <w:lang w:val="de-DE"/>
              </w:rPr>
              <w:t>KPM</w:t>
            </w:r>
            <w:proofErr w:type="spellEnd"/>
            <w:r w:rsidRPr="00F56075">
              <w:rPr>
                <w:lang w:val="de-DE"/>
              </w:rPr>
              <w:t>, P, K, E,</w:t>
            </w:r>
          </w:p>
        </w:tc>
      </w:tr>
      <w:tr w:rsidR="00E242FB" w:rsidRPr="0012642F" w:rsidTr="00BC40AE">
        <w:trPr>
          <w:trHeight w:val="230"/>
        </w:trPr>
        <w:tc>
          <w:tcPr>
            <w:tcW w:w="459" w:type="dxa"/>
            <w:vMerge/>
            <w:vAlign w:val="center"/>
            <w:hideMark/>
          </w:tcPr>
          <w:p w:rsidR="00E242FB" w:rsidRPr="00F56075" w:rsidRDefault="00E242FB" w:rsidP="00E0680E">
            <w:pPr>
              <w:pStyle w:val="Tretabeli"/>
              <w:jc w:val="center"/>
              <w:rPr>
                <w:lang w:val="de-DE"/>
              </w:rPr>
            </w:pPr>
          </w:p>
        </w:tc>
        <w:tc>
          <w:tcPr>
            <w:tcW w:w="500" w:type="dxa"/>
            <w:vMerge/>
            <w:vAlign w:val="center"/>
            <w:hideMark/>
          </w:tcPr>
          <w:p w:rsidR="00E242FB" w:rsidRPr="00F56075" w:rsidRDefault="00E242FB" w:rsidP="00E0680E">
            <w:pPr>
              <w:pStyle w:val="Tretabeli"/>
              <w:jc w:val="center"/>
              <w:rPr>
                <w:lang w:val="de-DE"/>
              </w:rPr>
            </w:pPr>
          </w:p>
        </w:tc>
        <w:tc>
          <w:tcPr>
            <w:tcW w:w="4252" w:type="dxa"/>
            <w:vMerge/>
            <w:hideMark/>
          </w:tcPr>
          <w:p w:rsidR="00E242FB" w:rsidRPr="00F56075" w:rsidRDefault="00E242FB" w:rsidP="00E0680E">
            <w:pPr>
              <w:pStyle w:val="Tretabeli"/>
              <w:rPr>
                <w:lang w:val="de-DE"/>
              </w:rPr>
            </w:pPr>
          </w:p>
        </w:tc>
        <w:tc>
          <w:tcPr>
            <w:tcW w:w="1442" w:type="dxa"/>
            <w:vMerge/>
            <w:vAlign w:val="center"/>
            <w:hideMark/>
          </w:tcPr>
          <w:p w:rsidR="00E242FB" w:rsidRPr="00F56075" w:rsidRDefault="00E242FB" w:rsidP="00E0680E">
            <w:pPr>
              <w:pStyle w:val="Tretabeli"/>
              <w:jc w:val="center"/>
              <w:rPr>
                <w:lang w:val="de-DE"/>
              </w:rPr>
            </w:pPr>
          </w:p>
        </w:tc>
        <w:tc>
          <w:tcPr>
            <w:tcW w:w="968" w:type="dxa"/>
            <w:vMerge/>
            <w:vAlign w:val="center"/>
            <w:hideMark/>
          </w:tcPr>
          <w:p w:rsidR="00E242FB" w:rsidRPr="00F56075" w:rsidRDefault="00E242FB" w:rsidP="002E7C37">
            <w:pPr>
              <w:pStyle w:val="Tretabeli"/>
              <w:jc w:val="center"/>
              <w:rPr>
                <w:lang w:val="de-DE"/>
              </w:rPr>
            </w:pPr>
          </w:p>
        </w:tc>
        <w:tc>
          <w:tcPr>
            <w:tcW w:w="2126" w:type="dxa"/>
            <w:vMerge/>
            <w:vAlign w:val="center"/>
            <w:hideMark/>
          </w:tcPr>
          <w:p w:rsidR="00E242FB" w:rsidRPr="00F56075" w:rsidRDefault="00E242FB" w:rsidP="00E0680E">
            <w:pPr>
              <w:pStyle w:val="Tretabeli"/>
              <w:jc w:val="center"/>
              <w:rPr>
                <w:lang w:val="de-DE"/>
              </w:rPr>
            </w:pPr>
          </w:p>
        </w:tc>
      </w:tr>
      <w:tr w:rsidR="00E242FB" w:rsidRPr="00E0680E" w:rsidTr="002E7C37">
        <w:trPr>
          <w:trHeight w:val="57"/>
        </w:trPr>
        <w:tc>
          <w:tcPr>
            <w:tcW w:w="459" w:type="dxa"/>
            <w:vMerge/>
            <w:vAlign w:val="center"/>
            <w:hideMark/>
          </w:tcPr>
          <w:p w:rsidR="00E242FB" w:rsidRPr="00F56075" w:rsidRDefault="00E242FB" w:rsidP="00E0680E">
            <w:pPr>
              <w:pStyle w:val="Tretabeli"/>
              <w:jc w:val="center"/>
              <w:rPr>
                <w:lang w:val="de-DE"/>
              </w:rPr>
            </w:pPr>
          </w:p>
        </w:tc>
        <w:tc>
          <w:tcPr>
            <w:tcW w:w="500" w:type="dxa"/>
            <w:vAlign w:val="center"/>
            <w:hideMark/>
          </w:tcPr>
          <w:p w:rsidR="00E242FB" w:rsidRPr="00E0680E" w:rsidRDefault="00E242FB" w:rsidP="00E0680E">
            <w:pPr>
              <w:pStyle w:val="Tretabeli"/>
              <w:jc w:val="center"/>
            </w:pPr>
            <w:r w:rsidRPr="00E0680E">
              <w:t>7</w:t>
            </w:r>
          </w:p>
        </w:tc>
        <w:tc>
          <w:tcPr>
            <w:tcW w:w="4252" w:type="dxa"/>
            <w:hideMark/>
          </w:tcPr>
          <w:p w:rsidR="00E242FB" w:rsidRPr="00E0680E" w:rsidRDefault="00E242FB" w:rsidP="00E0680E">
            <w:pPr>
              <w:pStyle w:val="Tretabeli"/>
            </w:pPr>
            <w:r w:rsidRPr="00E0680E">
              <w:t>Usługi zlecone - wykonanie demonstratora II</w:t>
            </w:r>
          </w:p>
        </w:tc>
        <w:tc>
          <w:tcPr>
            <w:tcW w:w="1442" w:type="dxa"/>
            <w:vAlign w:val="center"/>
            <w:hideMark/>
          </w:tcPr>
          <w:p w:rsidR="00E242FB" w:rsidRPr="00E0680E" w:rsidRDefault="00E242FB" w:rsidP="00E0680E">
            <w:pPr>
              <w:pStyle w:val="Tretabeli"/>
              <w:jc w:val="center"/>
            </w:pPr>
            <w:r w:rsidRPr="00E0680E">
              <w:t>(1  miesiąc)</w:t>
            </w:r>
            <w:r w:rsidRPr="00E0680E">
              <w:br/>
              <w:t>V 2020</w:t>
            </w:r>
          </w:p>
        </w:tc>
        <w:tc>
          <w:tcPr>
            <w:tcW w:w="968" w:type="dxa"/>
            <w:vAlign w:val="center"/>
            <w:hideMark/>
          </w:tcPr>
          <w:p w:rsidR="00E242FB" w:rsidRPr="00E0680E" w:rsidRDefault="00CD2E65" w:rsidP="002E7C37">
            <w:pPr>
              <w:pStyle w:val="Tretabeli"/>
              <w:jc w:val="center"/>
            </w:pPr>
            <w:r>
              <w:t>8</w:t>
            </w:r>
            <w:r w:rsidR="00E242FB" w:rsidRPr="00E0680E">
              <w:t xml:space="preserve"> 000</w:t>
            </w:r>
          </w:p>
        </w:tc>
        <w:tc>
          <w:tcPr>
            <w:tcW w:w="2126" w:type="dxa"/>
            <w:vAlign w:val="center"/>
            <w:hideMark/>
          </w:tcPr>
          <w:p w:rsidR="00E242FB" w:rsidRPr="00E0680E" w:rsidRDefault="00E242FB" w:rsidP="0066786B">
            <w:pPr>
              <w:pStyle w:val="Tretabeli"/>
              <w:jc w:val="center"/>
            </w:pPr>
            <w:r w:rsidRPr="00E0680E">
              <w:t xml:space="preserve">KP, </w:t>
            </w:r>
            <w:proofErr w:type="spellStart"/>
            <w:r w:rsidR="0066786B">
              <w:t>FP</w:t>
            </w:r>
            <w:proofErr w:type="spellEnd"/>
          </w:p>
        </w:tc>
      </w:tr>
      <w:tr w:rsidR="00E242FB" w:rsidRPr="00E0680E" w:rsidTr="002E7C37">
        <w:trPr>
          <w:trHeight w:val="517"/>
        </w:trPr>
        <w:tc>
          <w:tcPr>
            <w:tcW w:w="459" w:type="dxa"/>
            <w:vMerge/>
            <w:vAlign w:val="center"/>
            <w:hideMark/>
          </w:tcPr>
          <w:p w:rsidR="00E242FB" w:rsidRPr="00E0680E" w:rsidRDefault="00E242FB" w:rsidP="00E0680E">
            <w:pPr>
              <w:pStyle w:val="Tretabeli"/>
              <w:jc w:val="center"/>
            </w:pPr>
          </w:p>
        </w:tc>
        <w:tc>
          <w:tcPr>
            <w:tcW w:w="500" w:type="dxa"/>
            <w:vMerge w:val="restart"/>
            <w:vAlign w:val="center"/>
            <w:hideMark/>
          </w:tcPr>
          <w:p w:rsidR="00E242FB" w:rsidRPr="00E0680E" w:rsidRDefault="00E242FB" w:rsidP="00E0680E">
            <w:pPr>
              <w:pStyle w:val="Tretabeli"/>
              <w:jc w:val="center"/>
            </w:pPr>
            <w:r w:rsidRPr="00E0680E">
              <w:t>8</w:t>
            </w:r>
          </w:p>
        </w:tc>
        <w:tc>
          <w:tcPr>
            <w:tcW w:w="4252" w:type="dxa"/>
            <w:vMerge w:val="restart"/>
            <w:hideMark/>
          </w:tcPr>
          <w:p w:rsidR="00E242FB" w:rsidRPr="00E0680E" w:rsidRDefault="00E242FB" w:rsidP="00E0680E">
            <w:pPr>
              <w:pStyle w:val="Tretabeli"/>
            </w:pPr>
            <w:r w:rsidRPr="00E0680E">
              <w:t>Badanie przemysłowe - opracowanie założeń konstrukcyjnych</w:t>
            </w:r>
            <w:r w:rsidR="00997B88">
              <w:t xml:space="preserve"> i </w:t>
            </w:r>
            <w:r w:rsidRPr="00E0680E">
              <w:t>funkcjonalnych prototypu, testowanie funkcjonalności oprogramowania oraz opracowanie kompletnej metodologii leczenia skolioz</w:t>
            </w:r>
            <w:r w:rsidR="00997B88">
              <w:t xml:space="preserve"> z </w:t>
            </w:r>
            <w:r w:rsidRPr="00E0680E">
              <w:t>wykorzystaniem nowego urządzenia (</w:t>
            </w:r>
            <w:proofErr w:type="spellStart"/>
            <w:r w:rsidRPr="00E0680E">
              <w:t>TRL</w:t>
            </w:r>
            <w:proofErr w:type="spellEnd"/>
            <w:r w:rsidRPr="00E0680E">
              <w:t xml:space="preserve"> VI)</w:t>
            </w:r>
          </w:p>
        </w:tc>
        <w:tc>
          <w:tcPr>
            <w:tcW w:w="1442" w:type="dxa"/>
            <w:vMerge w:val="restart"/>
            <w:vAlign w:val="center"/>
            <w:hideMark/>
          </w:tcPr>
          <w:p w:rsidR="00E242FB" w:rsidRPr="00E0680E" w:rsidRDefault="00E242FB" w:rsidP="00E0680E">
            <w:pPr>
              <w:pStyle w:val="Tretabeli"/>
              <w:jc w:val="center"/>
            </w:pPr>
            <w:r w:rsidRPr="00E0680E">
              <w:t>(6 miesięcy)</w:t>
            </w:r>
            <w:r w:rsidRPr="00E0680E">
              <w:br/>
              <w:t>VI - XI 2020</w:t>
            </w:r>
          </w:p>
        </w:tc>
        <w:tc>
          <w:tcPr>
            <w:tcW w:w="968" w:type="dxa"/>
            <w:vMerge w:val="restart"/>
            <w:vAlign w:val="center"/>
            <w:hideMark/>
          </w:tcPr>
          <w:p w:rsidR="00E242FB" w:rsidRPr="00E0680E" w:rsidRDefault="00CD2E65" w:rsidP="002E7C37">
            <w:pPr>
              <w:pStyle w:val="Tretabeli"/>
              <w:jc w:val="center"/>
            </w:pPr>
            <w:r>
              <w:t>310</w:t>
            </w:r>
            <w:r w:rsidR="002E7C37">
              <w:t xml:space="preserve"> 000</w:t>
            </w:r>
          </w:p>
        </w:tc>
        <w:tc>
          <w:tcPr>
            <w:tcW w:w="2126" w:type="dxa"/>
            <w:vMerge w:val="restart"/>
            <w:vAlign w:val="center"/>
            <w:hideMark/>
          </w:tcPr>
          <w:p w:rsidR="00E242FB" w:rsidRPr="00E0680E" w:rsidRDefault="00E242FB" w:rsidP="00E0680E">
            <w:pPr>
              <w:pStyle w:val="Tretabeli"/>
              <w:jc w:val="center"/>
            </w:pPr>
            <w:r w:rsidRPr="00E0680E">
              <w:t xml:space="preserve">KP, SI, </w:t>
            </w:r>
            <w:proofErr w:type="spellStart"/>
            <w:r w:rsidRPr="00E0680E">
              <w:t>KPM</w:t>
            </w:r>
            <w:proofErr w:type="spellEnd"/>
            <w:r w:rsidRPr="00E0680E">
              <w:t>, P, K, E, specjalista ds.. Analiz</w:t>
            </w:r>
            <w:r w:rsidR="00997B88">
              <w:t xml:space="preserve"> i </w:t>
            </w:r>
            <w:r w:rsidRPr="00E0680E">
              <w:t>statystyki (SAS)</w:t>
            </w:r>
          </w:p>
        </w:tc>
      </w:tr>
      <w:tr w:rsidR="00E242FB" w:rsidRPr="00E0680E" w:rsidTr="002E7C37">
        <w:trPr>
          <w:trHeight w:val="517"/>
        </w:trPr>
        <w:tc>
          <w:tcPr>
            <w:tcW w:w="459" w:type="dxa"/>
            <w:vMerge/>
            <w:vAlign w:val="center"/>
            <w:hideMark/>
          </w:tcPr>
          <w:p w:rsidR="00E242FB" w:rsidRPr="00E0680E" w:rsidRDefault="00E242FB" w:rsidP="00E0680E">
            <w:pPr>
              <w:pStyle w:val="Tretabeli"/>
              <w:jc w:val="center"/>
            </w:pPr>
          </w:p>
        </w:tc>
        <w:tc>
          <w:tcPr>
            <w:tcW w:w="500" w:type="dxa"/>
            <w:vMerge/>
            <w:vAlign w:val="center"/>
            <w:hideMark/>
          </w:tcPr>
          <w:p w:rsidR="00E242FB" w:rsidRPr="00E0680E" w:rsidRDefault="00E242FB" w:rsidP="00E0680E">
            <w:pPr>
              <w:pStyle w:val="Tretabeli"/>
              <w:jc w:val="center"/>
            </w:pPr>
          </w:p>
        </w:tc>
        <w:tc>
          <w:tcPr>
            <w:tcW w:w="4252" w:type="dxa"/>
            <w:vMerge/>
            <w:hideMark/>
          </w:tcPr>
          <w:p w:rsidR="00E242FB" w:rsidRPr="00E0680E" w:rsidRDefault="00E242FB" w:rsidP="00E0680E">
            <w:pPr>
              <w:pStyle w:val="Tretabeli"/>
            </w:pPr>
          </w:p>
        </w:tc>
        <w:tc>
          <w:tcPr>
            <w:tcW w:w="1442" w:type="dxa"/>
            <w:vMerge/>
            <w:vAlign w:val="center"/>
            <w:hideMark/>
          </w:tcPr>
          <w:p w:rsidR="00E242FB" w:rsidRPr="00E0680E" w:rsidRDefault="00E242FB" w:rsidP="00E0680E">
            <w:pPr>
              <w:pStyle w:val="Tretabeli"/>
              <w:jc w:val="center"/>
            </w:pPr>
          </w:p>
        </w:tc>
        <w:tc>
          <w:tcPr>
            <w:tcW w:w="968" w:type="dxa"/>
            <w:vMerge/>
            <w:vAlign w:val="center"/>
            <w:hideMark/>
          </w:tcPr>
          <w:p w:rsidR="00E242FB" w:rsidRPr="00E0680E" w:rsidRDefault="00E242FB" w:rsidP="002E7C37">
            <w:pPr>
              <w:pStyle w:val="Tretabeli"/>
              <w:jc w:val="center"/>
            </w:pPr>
          </w:p>
        </w:tc>
        <w:tc>
          <w:tcPr>
            <w:tcW w:w="2126" w:type="dxa"/>
            <w:vMerge/>
            <w:vAlign w:val="center"/>
            <w:hideMark/>
          </w:tcPr>
          <w:p w:rsidR="00E242FB" w:rsidRPr="00E0680E" w:rsidRDefault="00E242FB" w:rsidP="00E0680E">
            <w:pPr>
              <w:pStyle w:val="Tretabeli"/>
              <w:jc w:val="center"/>
            </w:pPr>
          </w:p>
        </w:tc>
      </w:tr>
      <w:tr w:rsidR="00E242FB" w:rsidRPr="00E0680E" w:rsidTr="00BC40AE">
        <w:trPr>
          <w:trHeight w:val="354"/>
        </w:trPr>
        <w:tc>
          <w:tcPr>
            <w:tcW w:w="459" w:type="dxa"/>
            <w:vMerge/>
            <w:vAlign w:val="center"/>
            <w:hideMark/>
          </w:tcPr>
          <w:p w:rsidR="00E242FB" w:rsidRPr="00E0680E" w:rsidRDefault="00E242FB" w:rsidP="00E0680E">
            <w:pPr>
              <w:pStyle w:val="Tretabeli"/>
              <w:jc w:val="center"/>
            </w:pPr>
          </w:p>
        </w:tc>
        <w:tc>
          <w:tcPr>
            <w:tcW w:w="500" w:type="dxa"/>
            <w:vMerge/>
            <w:vAlign w:val="center"/>
            <w:hideMark/>
          </w:tcPr>
          <w:p w:rsidR="00E242FB" w:rsidRPr="00E0680E" w:rsidRDefault="00E242FB" w:rsidP="00E0680E">
            <w:pPr>
              <w:pStyle w:val="Tretabeli"/>
              <w:jc w:val="center"/>
            </w:pPr>
          </w:p>
        </w:tc>
        <w:tc>
          <w:tcPr>
            <w:tcW w:w="4252" w:type="dxa"/>
            <w:vMerge/>
            <w:hideMark/>
          </w:tcPr>
          <w:p w:rsidR="00E242FB" w:rsidRPr="00E0680E" w:rsidRDefault="00E242FB" w:rsidP="00E0680E">
            <w:pPr>
              <w:pStyle w:val="Tretabeli"/>
            </w:pPr>
          </w:p>
        </w:tc>
        <w:tc>
          <w:tcPr>
            <w:tcW w:w="1442" w:type="dxa"/>
            <w:vMerge/>
            <w:vAlign w:val="center"/>
            <w:hideMark/>
          </w:tcPr>
          <w:p w:rsidR="00E242FB" w:rsidRPr="00E0680E" w:rsidRDefault="00E242FB" w:rsidP="00E0680E">
            <w:pPr>
              <w:pStyle w:val="Tretabeli"/>
              <w:jc w:val="center"/>
            </w:pPr>
          </w:p>
        </w:tc>
        <w:tc>
          <w:tcPr>
            <w:tcW w:w="968" w:type="dxa"/>
            <w:vMerge/>
            <w:vAlign w:val="center"/>
            <w:hideMark/>
          </w:tcPr>
          <w:p w:rsidR="00E242FB" w:rsidRPr="00E0680E" w:rsidRDefault="00E242FB" w:rsidP="002E7C37">
            <w:pPr>
              <w:pStyle w:val="Tretabeli"/>
              <w:jc w:val="center"/>
            </w:pPr>
          </w:p>
        </w:tc>
        <w:tc>
          <w:tcPr>
            <w:tcW w:w="2126" w:type="dxa"/>
            <w:vMerge/>
            <w:vAlign w:val="center"/>
            <w:hideMark/>
          </w:tcPr>
          <w:p w:rsidR="00E242FB" w:rsidRPr="00E0680E" w:rsidRDefault="00E242FB" w:rsidP="00E0680E">
            <w:pPr>
              <w:pStyle w:val="Tretabeli"/>
              <w:jc w:val="center"/>
            </w:pPr>
          </w:p>
        </w:tc>
      </w:tr>
      <w:tr w:rsidR="00E242FB" w:rsidRPr="00E0680E" w:rsidTr="002E7C37">
        <w:trPr>
          <w:trHeight w:val="57"/>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9</w:t>
            </w:r>
          </w:p>
        </w:tc>
        <w:tc>
          <w:tcPr>
            <w:tcW w:w="4252" w:type="dxa"/>
            <w:hideMark/>
          </w:tcPr>
          <w:p w:rsidR="00E242FB" w:rsidRPr="00E0680E" w:rsidRDefault="00E242FB" w:rsidP="00E0680E">
            <w:pPr>
              <w:pStyle w:val="Tretabeli"/>
            </w:pPr>
            <w:r w:rsidRPr="00E0680E">
              <w:t>Usługi zlecone - wykonanie prototypu urządzenia do terapii skolioz</w:t>
            </w:r>
            <w:r w:rsidR="00997B88">
              <w:t xml:space="preserve"> w </w:t>
            </w:r>
            <w:r w:rsidRPr="00E0680E">
              <w:t>pozycji stojącej</w:t>
            </w:r>
          </w:p>
        </w:tc>
        <w:tc>
          <w:tcPr>
            <w:tcW w:w="1442" w:type="dxa"/>
            <w:vAlign w:val="center"/>
            <w:hideMark/>
          </w:tcPr>
          <w:p w:rsidR="00E242FB" w:rsidRPr="00E0680E" w:rsidRDefault="00E242FB" w:rsidP="00E0680E">
            <w:pPr>
              <w:pStyle w:val="Tretabeli"/>
              <w:jc w:val="center"/>
            </w:pPr>
            <w:r w:rsidRPr="00E0680E">
              <w:t xml:space="preserve">(1 miesiąc) </w:t>
            </w:r>
            <w:r w:rsidRPr="00E0680E">
              <w:br/>
              <w:t>XI 2020</w:t>
            </w:r>
          </w:p>
        </w:tc>
        <w:tc>
          <w:tcPr>
            <w:tcW w:w="968" w:type="dxa"/>
            <w:vAlign w:val="center"/>
            <w:hideMark/>
          </w:tcPr>
          <w:p w:rsidR="00E242FB" w:rsidRPr="00E0680E" w:rsidRDefault="00CD2E65" w:rsidP="002E7C37">
            <w:pPr>
              <w:pStyle w:val="Tretabeli"/>
              <w:jc w:val="center"/>
            </w:pPr>
            <w:r>
              <w:t>12</w:t>
            </w:r>
            <w:r w:rsidR="00E242FB" w:rsidRPr="00E0680E">
              <w:t xml:space="preserve"> 000</w:t>
            </w:r>
          </w:p>
        </w:tc>
        <w:tc>
          <w:tcPr>
            <w:tcW w:w="2126" w:type="dxa"/>
            <w:vAlign w:val="center"/>
            <w:hideMark/>
          </w:tcPr>
          <w:p w:rsidR="00E242FB" w:rsidRPr="00E0680E" w:rsidRDefault="00E242FB" w:rsidP="0066786B">
            <w:pPr>
              <w:pStyle w:val="Tretabeli"/>
              <w:jc w:val="center"/>
            </w:pPr>
            <w:r w:rsidRPr="00E0680E">
              <w:t xml:space="preserve">KP, </w:t>
            </w:r>
            <w:proofErr w:type="spellStart"/>
            <w:r w:rsidR="0066786B">
              <w:t>FP</w:t>
            </w:r>
            <w:proofErr w:type="spellEnd"/>
          </w:p>
        </w:tc>
      </w:tr>
      <w:tr w:rsidR="00E242FB" w:rsidRPr="00E0680E" w:rsidTr="00BA7CBE">
        <w:trPr>
          <w:trHeight w:val="517"/>
        </w:trPr>
        <w:tc>
          <w:tcPr>
            <w:tcW w:w="459" w:type="dxa"/>
            <w:vMerge/>
            <w:vAlign w:val="center"/>
            <w:hideMark/>
          </w:tcPr>
          <w:p w:rsidR="00E242FB" w:rsidRPr="00E0680E" w:rsidRDefault="00E242FB" w:rsidP="00E0680E">
            <w:pPr>
              <w:pStyle w:val="Tretabeli"/>
              <w:jc w:val="center"/>
            </w:pPr>
          </w:p>
        </w:tc>
        <w:tc>
          <w:tcPr>
            <w:tcW w:w="500" w:type="dxa"/>
            <w:vMerge w:val="restart"/>
            <w:vAlign w:val="center"/>
            <w:hideMark/>
          </w:tcPr>
          <w:p w:rsidR="00E242FB" w:rsidRPr="00E0680E" w:rsidRDefault="00E242FB" w:rsidP="00E0680E">
            <w:pPr>
              <w:pStyle w:val="Tretabeli"/>
              <w:jc w:val="center"/>
            </w:pPr>
            <w:r w:rsidRPr="00E0680E">
              <w:t>10</w:t>
            </w:r>
          </w:p>
        </w:tc>
        <w:tc>
          <w:tcPr>
            <w:tcW w:w="4252" w:type="dxa"/>
            <w:vMerge w:val="restart"/>
            <w:hideMark/>
          </w:tcPr>
          <w:p w:rsidR="00E242FB" w:rsidRPr="00E0680E" w:rsidRDefault="00E242FB" w:rsidP="00E0680E">
            <w:pPr>
              <w:pStyle w:val="Tretabeli"/>
            </w:pPr>
            <w:r w:rsidRPr="00E0680E">
              <w:t>Eksperymentalne prace rozwojowe - badania kliniczne porównawcze</w:t>
            </w:r>
          </w:p>
        </w:tc>
        <w:tc>
          <w:tcPr>
            <w:tcW w:w="1442" w:type="dxa"/>
            <w:vMerge w:val="restart"/>
            <w:vAlign w:val="center"/>
            <w:hideMark/>
          </w:tcPr>
          <w:p w:rsidR="00E242FB" w:rsidRPr="00E0680E" w:rsidRDefault="00E242FB" w:rsidP="00E0680E">
            <w:pPr>
              <w:pStyle w:val="Tretabeli"/>
              <w:jc w:val="center"/>
            </w:pPr>
            <w:r w:rsidRPr="00E0680E">
              <w:t>(12 miesięcy)</w:t>
            </w:r>
            <w:r w:rsidRPr="00E0680E">
              <w:br/>
              <w:t>XII 2020 - XI 2021</w:t>
            </w:r>
          </w:p>
        </w:tc>
        <w:tc>
          <w:tcPr>
            <w:tcW w:w="968" w:type="dxa"/>
            <w:vMerge w:val="restart"/>
            <w:vAlign w:val="center"/>
            <w:hideMark/>
          </w:tcPr>
          <w:p w:rsidR="00E242FB" w:rsidRPr="00E0680E" w:rsidRDefault="00CD2E65" w:rsidP="00BA7CBE">
            <w:pPr>
              <w:pStyle w:val="Tretabeli"/>
              <w:jc w:val="center"/>
            </w:pPr>
            <w:r>
              <w:t>636</w:t>
            </w:r>
            <w:r w:rsidR="002E7C37">
              <w:t xml:space="preserve"> 000</w:t>
            </w:r>
          </w:p>
        </w:tc>
        <w:tc>
          <w:tcPr>
            <w:tcW w:w="2126" w:type="dxa"/>
            <w:vMerge w:val="restart"/>
            <w:vAlign w:val="center"/>
            <w:hideMark/>
          </w:tcPr>
          <w:p w:rsidR="00E242FB" w:rsidRPr="00E0680E" w:rsidRDefault="00E242FB" w:rsidP="00E0680E">
            <w:pPr>
              <w:pStyle w:val="Tretabeli"/>
              <w:jc w:val="center"/>
            </w:pPr>
            <w:r w:rsidRPr="00E0680E">
              <w:t xml:space="preserve">KP, SI, </w:t>
            </w:r>
            <w:proofErr w:type="spellStart"/>
            <w:r w:rsidRPr="00E0680E">
              <w:t>KPM</w:t>
            </w:r>
            <w:proofErr w:type="spellEnd"/>
            <w:r w:rsidRPr="00E0680E">
              <w:t>, P</w:t>
            </w:r>
          </w:p>
        </w:tc>
      </w:tr>
      <w:tr w:rsidR="00E242FB" w:rsidRPr="00E0680E" w:rsidTr="00BA7CBE">
        <w:trPr>
          <w:trHeight w:val="230"/>
        </w:trPr>
        <w:tc>
          <w:tcPr>
            <w:tcW w:w="459" w:type="dxa"/>
            <w:vMerge/>
            <w:vAlign w:val="center"/>
            <w:hideMark/>
          </w:tcPr>
          <w:p w:rsidR="00E242FB" w:rsidRPr="00E0680E" w:rsidRDefault="00E242FB" w:rsidP="00E0680E">
            <w:pPr>
              <w:pStyle w:val="Tretabeli"/>
              <w:jc w:val="center"/>
            </w:pPr>
          </w:p>
        </w:tc>
        <w:tc>
          <w:tcPr>
            <w:tcW w:w="500" w:type="dxa"/>
            <w:vMerge/>
            <w:vAlign w:val="center"/>
            <w:hideMark/>
          </w:tcPr>
          <w:p w:rsidR="00E242FB" w:rsidRPr="00E0680E" w:rsidRDefault="00E242FB" w:rsidP="00E0680E">
            <w:pPr>
              <w:pStyle w:val="Tretabeli"/>
              <w:jc w:val="center"/>
            </w:pPr>
          </w:p>
        </w:tc>
        <w:tc>
          <w:tcPr>
            <w:tcW w:w="4252" w:type="dxa"/>
            <w:vMerge/>
            <w:hideMark/>
          </w:tcPr>
          <w:p w:rsidR="00E242FB" w:rsidRPr="00E0680E" w:rsidRDefault="00E242FB" w:rsidP="00E0680E">
            <w:pPr>
              <w:pStyle w:val="Tretabeli"/>
            </w:pPr>
          </w:p>
        </w:tc>
        <w:tc>
          <w:tcPr>
            <w:tcW w:w="1442" w:type="dxa"/>
            <w:vMerge/>
            <w:vAlign w:val="center"/>
            <w:hideMark/>
          </w:tcPr>
          <w:p w:rsidR="00E242FB" w:rsidRPr="00E0680E" w:rsidRDefault="00E242FB" w:rsidP="00E0680E">
            <w:pPr>
              <w:pStyle w:val="Tretabeli"/>
              <w:jc w:val="center"/>
            </w:pPr>
          </w:p>
        </w:tc>
        <w:tc>
          <w:tcPr>
            <w:tcW w:w="968" w:type="dxa"/>
            <w:vMerge/>
            <w:vAlign w:val="center"/>
            <w:hideMark/>
          </w:tcPr>
          <w:p w:rsidR="00E242FB" w:rsidRPr="00E0680E" w:rsidRDefault="00E242FB" w:rsidP="002E7C37">
            <w:pPr>
              <w:pStyle w:val="Tretabeli"/>
              <w:jc w:val="center"/>
            </w:pPr>
          </w:p>
        </w:tc>
        <w:tc>
          <w:tcPr>
            <w:tcW w:w="2126" w:type="dxa"/>
            <w:vMerge/>
            <w:vAlign w:val="center"/>
            <w:hideMark/>
          </w:tcPr>
          <w:p w:rsidR="00E242FB" w:rsidRPr="00E0680E" w:rsidRDefault="00E242FB" w:rsidP="00E0680E">
            <w:pPr>
              <w:pStyle w:val="Tretabeli"/>
              <w:jc w:val="center"/>
            </w:pPr>
          </w:p>
        </w:tc>
      </w:tr>
      <w:tr w:rsidR="00E242FB" w:rsidRPr="00E0680E" w:rsidTr="00BA7CBE">
        <w:trPr>
          <w:trHeight w:val="230"/>
        </w:trPr>
        <w:tc>
          <w:tcPr>
            <w:tcW w:w="459" w:type="dxa"/>
            <w:vMerge/>
            <w:vAlign w:val="center"/>
            <w:hideMark/>
          </w:tcPr>
          <w:p w:rsidR="00E242FB" w:rsidRPr="00E0680E" w:rsidRDefault="00E242FB" w:rsidP="00E0680E">
            <w:pPr>
              <w:pStyle w:val="Tretabeli"/>
              <w:jc w:val="center"/>
            </w:pPr>
          </w:p>
        </w:tc>
        <w:tc>
          <w:tcPr>
            <w:tcW w:w="500" w:type="dxa"/>
            <w:vMerge/>
            <w:vAlign w:val="center"/>
            <w:hideMark/>
          </w:tcPr>
          <w:p w:rsidR="00E242FB" w:rsidRPr="00E0680E" w:rsidRDefault="00E242FB" w:rsidP="00E0680E">
            <w:pPr>
              <w:pStyle w:val="Tretabeli"/>
              <w:jc w:val="center"/>
            </w:pPr>
          </w:p>
        </w:tc>
        <w:tc>
          <w:tcPr>
            <w:tcW w:w="4252" w:type="dxa"/>
            <w:vMerge/>
            <w:hideMark/>
          </w:tcPr>
          <w:p w:rsidR="00E242FB" w:rsidRPr="00E0680E" w:rsidRDefault="00E242FB" w:rsidP="00E0680E">
            <w:pPr>
              <w:pStyle w:val="Tretabeli"/>
            </w:pPr>
          </w:p>
        </w:tc>
        <w:tc>
          <w:tcPr>
            <w:tcW w:w="1442" w:type="dxa"/>
            <w:vMerge/>
            <w:vAlign w:val="center"/>
            <w:hideMark/>
          </w:tcPr>
          <w:p w:rsidR="00E242FB" w:rsidRPr="00E0680E" w:rsidRDefault="00E242FB" w:rsidP="00E0680E">
            <w:pPr>
              <w:pStyle w:val="Tretabeli"/>
              <w:jc w:val="center"/>
            </w:pPr>
          </w:p>
        </w:tc>
        <w:tc>
          <w:tcPr>
            <w:tcW w:w="968" w:type="dxa"/>
            <w:vMerge/>
            <w:vAlign w:val="center"/>
            <w:hideMark/>
          </w:tcPr>
          <w:p w:rsidR="00E242FB" w:rsidRPr="00E0680E" w:rsidRDefault="00E242FB" w:rsidP="002E7C37">
            <w:pPr>
              <w:pStyle w:val="Tretabeli"/>
              <w:jc w:val="center"/>
            </w:pPr>
          </w:p>
        </w:tc>
        <w:tc>
          <w:tcPr>
            <w:tcW w:w="2126" w:type="dxa"/>
            <w:vMerge/>
            <w:vAlign w:val="center"/>
            <w:hideMark/>
          </w:tcPr>
          <w:p w:rsidR="00E242FB" w:rsidRPr="00E0680E" w:rsidRDefault="00E242FB" w:rsidP="00E0680E">
            <w:pPr>
              <w:pStyle w:val="Tretabeli"/>
              <w:jc w:val="center"/>
            </w:pPr>
          </w:p>
        </w:tc>
      </w:tr>
      <w:tr w:rsidR="00E242FB" w:rsidRPr="00E0680E" w:rsidTr="002E7C37">
        <w:trPr>
          <w:trHeight w:val="20"/>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11</w:t>
            </w:r>
          </w:p>
        </w:tc>
        <w:tc>
          <w:tcPr>
            <w:tcW w:w="4252" w:type="dxa"/>
            <w:hideMark/>
          </w:tcPr>
          <w:p w:rsidR="00E242FB" w:rsidRPr="00E0680E" w:rsidRDefault="00E242FB" w:rsidP="00E0680E">
            <w:pPr>
              <w:pStyle w:val="Tretabeli"/>
            </w:pPr>
            <w:r w:rsidRPr="00E0680E">
              <w:t>Eksperymentalne prace rozwojowe - opracowanie statystyczne wyników badań</w:t>
            </w:r>
          </w:p>
        </w:tc>
        <w:tc>
          <w:tcPr>
            <w:tcW w:w="1442" w:type="dxa"/>
            <w:vAlign w:val="center"/>
            <w:hideMark/>
          </w:tcPr>
          <w:p w:rsidR="00E242FB" w:rsidRPr="00E0680E" w:rsidRDefault="00E242FB" w:rsidP="00E0680E">
            <w:pPr>
              <w:pStyle w:val="Tretabeli"/>
              <w:jc w:val="center"/>
            </w:pPr>
            <w:r w:rsidRPr="00E0680E">
              <w:t>(2 miesiące)</w:t>
            </w:r>
            <w:r w:rsidRPr="00E0680E">
              <w:br/>
              <w:t>XII 2021 - I 2022</w:t>
            </w:r>
          </w:p>
        </w:tc>
        <w:tc>
          <w:tcPr>
            <w:tcW w:w="968" w:type="dxa"/>
            <w:vAlign w:val="center"/>
            <w:hideMark/>
          </w:tcPr>
          <w:p w:rsidR="00E242FB" w:rsidRPr="00E0680E" w:rsidRDefault="00CD2E65" w:rsidP="002E7C37">
            <w:pPr>
              <w:pStyle w:val="Tretabeli"/>
              <w:jc w:val="center"/>
            </w:pPr>
            <w:r>
              <w:t>128</w:t>
            </w:r>
            <w:r w:rsidR="002E7C37" w:rsidRPr="002E7C37">
              <w:t xml:space="preserve"> 000</w:t>
            </w:r>
          </w:p>
        </w:tc>
        <w:tc>
          <w:tcPr>
            <w:tcW w:w="2126" w:type="dxa"/>
            <w:vAlign w:val="center"/>
            <w:hideMark/>
          </w:tcPr>
          <w:p w:rsidR="00E242FB" w:rsidRPr="00E0680E" w:rsidRDefault="00E242FB" w:rsidP="00E0680E">
            <w:pPr>
              <w:pStyle w:val="Tretabeli"/>
              <w:jc w:val="center"/>
            </w:pPr>
            <w:r w:rsidRPr="00E0680E">
              <w:t xml:space="preserve">KP, SI, </w:t>
            </w:r>
            <w:proofErr w:type="spellStart"/>
            <w:r w:rsidRPr="00E0680E">
              <w:t>KPM</w:t>
            </w:r>
            <w:proofErr w:type="spellEnd"/>
            <w:r w:rsidRPr="00E0680E">
              <w:t>, P, SAS</w:t>
            </w:r>
          </w:p>
        </w:tc>
      </w:tr>
      <w:tr w:rsidR="00E242FB" w:rsidRPr="00E0680E" w:rsidTr="002E7C37">
        <w:trPr>
          <w:trHeight w:val="517"/>
        </w:trPr>
        <w:tc>
          <w:tcPr>
            <w:tcW w:w="459" w:type="dxa"/>
            <w:vMerge/>
            <w:vAlign w:val="center"/>
            <w:hideMark/>
          </w:tcPr>
          <w:p w:rsidR="00E242FB" w:rsidRPr="00E0680E" w:rsidRDefault="00E242FB" w:rsidP="00E0680E">
            <w:pPr>
              <w:pStyle w:val="Tretabeli"/>
              <w:jc w:val="center"/>
            </w:pPr>
          </w:p>
        </w:tc>
        <w:tc>
          <w:tcPr>
            <w:tcW w:w="500" w:type="dxa"/>
            <w:vMerge w:val="restart"/>
            <w:vAlign w:val="center"/>
            <w:hideMark/>
          </w:tcPr>
          <w:p w:rsidR="00E242FB" w:rsidRPr="00E0680E" w:rsidRDefault="00E242FB" w:rsidP="00E0680E">
            <w:pPr>
              <w:pStyle w:val="Tretabeli"/>
              <w:jc w:val="center"/>
            </w:pPr>
            <w:r w:rsidRPr="00E0680E">
              <w:t>12</w:t>
            </w:r>
          </w:p>
        </w:tc>
        <w:tc>
          <w:tcPr>
            <w:tcW w:w="4252" w:type="dxa"/>
            <w:vMerge w:val="restart"/>
            <w:hideMark/>
          </w:tcPr>
          <w:p w:rsidR="00E242FB" w:rsidRPr="00E0680E" w:rsidRDefault="00E242FB" w:rsidP="00E0680E">
            <w:pPr>
              <w:pStyle w:val="Tretabeli"/>
            </w:pPr>
            <w:r w:rsidRPr="00E0680E">
              <w:t>Przygotowanie dokumentacji zgłoszenia patent</w:t>
            </w:r>
            <w:r w:rsidRPr="00E0680E">
              <w:t>o</w:t>
            </w:r>
            <w:r w:rsidRPr="00E0680E">
              <w:t>wego</w:t>
            </w:r>
          </w:p>
        </w:tc>
        <w:tc>
          <w:tcPr>
            <w:tcW w:w="1442" w:type="dxa"/>
            <w:vMerge w:val="restart"/>
            <w:vAlign w:val="center"/>
            <w:hideMark/>
          </w:tcPr>
          <w:p w:rsidR="00E242FB" w:rsidRPr="00E0680E" w:rsidRDefault="00E242FB" w:rsidP="00E0680E">
            <w:pPr>
              <w:pStyle w:val="Tretabeli"/>
              <w:jc w:val="center"/>
            </w:pPr>
            <w:r w:rsidRPr="00E0680E">
              <w:t>(2 miesiące)</w:t>
            </w:r>
            <w:r w:rsidRPr="00E0680E">
              <w:br/>
              <w:t>II - III 2022</w:t>
            </w:r>
          </w:p>
        </w:tc>
        <w:tc>
          <w:tcPr>
            <w:tcW w:w="968" w:type="dxa"/>
            <w:vMerge w:val="restart"/>
            <w:vAlign w:val="center"/>
            <w:hideMark/>
          </w:tcPr>
          <w:p w:rsidR="00E242FB" w:rsidRPr="00E0680E" w:rsidRDefault="00CD2E65" w:rsidP="002E7C37">
            <w:pPr>
              <w:pStyle w:val="Tretabeli"/>
              <w:jc w:val="center"/>
            </w:pPr>
            <w:r>
              <w:t>22</w:t>
            </w:r>
            <w:r w:rsidR="00E242FB" w:rsidRPr="00E0680E">
              <w:t xml:space="preserve"> 000</w:t>
            </w:r>
          </w:p>
        </w:tc>
        <w:tc>
          <w:tcPr>
            <w:tcW w:w="2126" w:type="dxa"/>
            <w:vMerge w:val="restart"/>
            <w:vAlign w:val="center"/>
            <w:hideMark/>
          </w:tcPr>
          <w:p w:rsidR="00E242FB" w:rsidRPr="00E0680E" w:rsidRDefault="00E242FB" w:rsidP="00E0680E">
            <w:pPr>
              <w:pStyle w:val="Tretabeli"/>
              <w:jc w:val="center"/>
            </w:pPr>
            <w:r w:rsidRPr="00E0680E">
              <w:t>KP, RP</w:t>
            </w:r>
          </w:p>
        </w:tc>
      </w:tr>
      <w:tr w:rsidR="00E242FB" w:rsidRPr="00E0680E" w:rsidTr="00BA7CBE">
        <w:trPr>
          <w:trHeight w:val="230"/>
        </w:trPr>
        <w:tc>
          <w:tcPr>
            <w:tcW w:w="459" w:type="dxa"/>
            <w:vMerge/>
            <w:vAlign w:val="center"/>
            <w:hideMark/>
          </w:tcPr>
          <w:p w:rsidR="00E242FB" w:rsidRPr="00E0680E" w:rsidRDefault="00E242FB" w:rsidP="00E0680E">
            <w:pPr>
              <w:pStyle w:val="Tretabeli"/>
              <w:jc w:val="center"/>
            </w:pPr>
          </w:p>
        </w:tc>
        <w:tc>
          <w:tcPr>
            <w:tcW w:w="500" w:type="dxa"/>
            <w:vMerge/>
            <w:vAlign w:val="center"/>
            <w:hideMark/>
          </w:tcPr>
          <w:p w:rsidR="00E242FB" w:rsidRPr="00E0680E" w:rsidRDefault="00E242FB" w:rsidP="00E0680E">
            <w:pPr>
              <w:pStyle w:val="Tretabeli"/>
              <w:jc w:val="center"/>
            </w:pPr>
          </w:p>
        </w:tc>
        <w:tc>
          <w:tcPr>
            <w:tcW w:w="4252" w:type="dxa"/>
            <w:vMerge/>
            <w:hideMark/>
          </w:tcPr>
          <w:p w:rsidR="00E242FB" w:rsidRPr="00E0680E" w:rsidRDefault="00E242FB" w:rsidP="00E0680E">
            <w:pPr>
              <w:pStyle w:val="Tretabeli"/>
            </w:pPr>
          </w:p>
        </w:tc>
        <w:tc>
          <w:tcPr>
            <w:tcW w:w="1442" w:type="dxa"/>
            <w:vMerge/>
            <w:vAlign w:val="center"/>
            <w:hideMark/>
          </w:tcPr>
          <w:p w:rsidR="00E242FB" w:rsidRPr="00E0680E" w:rsidRDefault="00E242FB" w:rsidP="00E0680E">
            <w:pPr>
              <w:pStyle w:val="Tretabeli"/>
              <w:jc w:val="center"/>
            </w:pPr>
          </w:p>
        </w:tc>
        <w:tc>
          <w:tcPr>
            <w:tcW w:w="968" w:type="dxa"/>
            <w:vMerge/>
            <w:vAlign w:val="center"/>
            <w:hideMark/>
          </w:tcPr>
          <w:p w:rsidR="00E242FB" w:rsidRPr="00E0680E" w:rsidRDefault="00E242FB" w:rsidP="002E7C37">
            <w:pPr>
              <w:pStyle w:val="Tretabeli"/>
              <w:jc w:val="center"/>
            </w:pPr>
          </w:p>
        </w:tc>
        <w:tc>
          <w:tcPr>
            <w:tcW w:w="2126" w:type="dxa"/>
            <w:vMerge/>
            <w:vAlign w:val="center"/>
            <w:hideMark/>
          </w:tcPr>
          <w:p w:rsidR="00E242FB" w:rsidRPr="00E0680E" w:rsidRDefault="00E242FB" w:rsidP="00E0680E">
            <w:pPr>
              <w:pStyle w:val="Tretabeli"/>
              <w:jc w:val="center"/>
            </w:pPr>
          </w:p>
        </w:tc>
      </w:tr>
      <w:tr w:rsidR="00E242FB" w:rsidRPr="00E0680E" w:rsidTr="002E7C37">
        <w:trPr>
          <w:trHeight w:val="510"/>
        </w:trPr>
        <w:tc>
          <w:tcPr>
            <w:tcW w:w="459" w:type="dxa"/>
            <w:vMerge/>
            <w:vAlign w:val="center"/>
            <w:hideMark/>
          </w:tcPr>
          <w:p w:rsidR="00E242FB" w:rsidRPr="00E0680E" w:rsidRDefault="00E242FB" w:rsidP="00E0680E">
            <w:pPr>
              <w:pStyle w:val="Tretabeli"/>
              <w:jc w:val="center"/>
            </w:pPr>
          </w:p>
        </w:tc>
        <w:tc>
          <w:tcPr>
            <w:tcW w:w="500" w:type="dxa"/>
            <w:vAlign w:val="center"/>
            <w:hideMark/>
          </w:tcPr>
          <w:p w:rsidR="00E242FB" w:rsidRPr="00E0680E" w:rsidRDefault="00E242FB" w:rsidP="00E0680E">
            <w:pPr>
              <w:pStyle w:val="Tretabeli"/>
              <w:jc w:val="center"/>
            </w:pPr>
            <w:r w:rsidRPr="00E0680E">
              <w:t>13</w:t>
            </w:r>
          </w:p>
        </w:tc>
        <w:tc>
          <w:tcPr>
            <w:tcW w:w="4252" w:type="dxa"/>
            <w:hideMark/>
          </w:tcPr>
          <w:p w:rsidR="00E242FB" w:rsidRPr="00E0680E" w:rsidRDefault="00E242FB" w:rsidP="00E0680E">
            <w:pPr>
              <w:pStyle w:val="Tretabeli"/>
            </w:pPr>
            <w:r w:rsidRPr="00E0680E">
              <w:t>Wdrożenie w</w:t>
            </w:r>
            <w:r w:rsidR="0061760F">
              <w:t xml:space="preserve">yników prac </w:t>
            </w:r>
            <w:proofErr w:type="spellStart"/>
            <w:r w:rsidR="0061760F">
              <w:t>B+R</w:t>
            </w:r>
            <w:proofErr w:type="spellEnd"/>
            <w:r w:rsidR="0061760F">
              <w:t xml:space="preserve"> - rozbudowanie c</w:t>
            </w:r>
            <w:r w:rsidRPr="00E0680E">
              <w:t>ent</w:t>
            </w:r>
            <w:r w:rsidR="0061760F">
              <w:t>rum m</w:t>
            </w:r>
            <w:r w:rsidRPr="00E0680E">
              <w:t>edycznego</w:t>
            </w:r>
            <w:r w:rsidR="00997B88">
              <w:t xml:space="preserve"> i </w:t>
            </w:r>
            <w:r w:rsidRPr="00E0680E">
              <w:t>wyposażenie pomieszczeń</w:t>
            </w:r>
          </w:p>
        </w:tc>
        <w:tc>
          <w:tcPr>
            <w:tcW w:w="1442" w:type="dxa"/>
            <w:vAlign w:val="center"/>
            <w:hideMark/>
          </w:tcPr>
          <w:p w:rsidR="00E242FB" w:rsidRPr="00E0680E" w:rsidRDefault="00E242FB" w:rsidP="00E0680E">
            <w:pPr>
              <w:pStyle w:val="Tretabeli"/>
              <w:jc w:val="center"/>
            </w:pPr>
            <w:r w:rsidRPr="00E0680E">
              <w:t>(33 miesiące)</w:t>
            </w:r>
            <w:r w:rsidRPr="00E0680E">
              <w:br/>
              <w:t>VII 2019 - III 2022</w:t>
            </w:r>
          </w:p>
        </w:tc>
        <w:tc>
          <w:tcPr>
            <w:tcW w:w="968" w:type="dxa"/>
            <w:vAlign w:val="center"/>
            <w:hideMark/>
          </w:tcPr>
          <w:p w:rsidR="00E242FB" w:rsidRPr="00E0680E" w:rsidRDefault="00CD2E65" w:rsidP="002E7C37">
            <w:pPr>
              <w:pStyle w:val="Tretabeli"/>
              <w:jc w:val="center"/>
            </w:pPr>
            <w:r>
              <w:t>330</w:t>
            </w:r>
            <w:r w:rsidR="002E7C37" w:rsidRPr="002E7C37">
              <w:t xml:space="preserve"> 000</w:t>
            </w:r>
          </w:p>
        </w:tc>
        <w:tc>
          <w:tcPr>
            <w:tcW w:w="2126" w:type="dxa"/>
            <w:vAlign w:val="center"/>
            <w:hideMark/>
          </w:tcPr>
          <w:p w:rsidR="00E242FB" w:rsidRPr="00E0680E" w:rsidRDefault="00E242FB" w:rsidP="0066786B">
            <w:pPr>
              <w:pStyle w:val="Tretabeli"/>
              <w:jc w:val="center"/>
            </w:pPr>
            <w:r w:rsidRPr="00E0680E">
              <w:t xml:space="preserve">KP, </w:t>
            </w:r>
            <w:proofErr w:type="spellStart"/>
            <w:r w:rsidR="0066786B">
              <w:t>FP</w:t>
            </w:r>
            <w:proofErr w:type="spellEnd"/>
          </w:p>
        </w:tc>
      </w:tr>
    </w:tbl>
    <w:p w:rsidR="00222D41" w:rsidRDefault="00222D41" w:rsidP="00222D41">
      <w:pPr>
        <w:pStyle w:val="rdo"/>
      </w:pPr>
    </w:p>
    <w:tbl>
      <w:tblPr>
        <w:tblStyle w:val="Tabela-Siatka"/>
        <w:tblW w:w="9747" w:type="dxa"/>
        <w:tblLayout w:type="fixed"/>
        <w:tblLook w:val="04A0" w:firstRow="1" w:lastRow="0" w:firstColumn="1" w:lastColumn="0" w:noHBand="0" w:noVBand="1"/>
      </w:tblPr>
      <w:tblGrid>
        <w:gridCol w:w="392"/>
        <w:gridCol w:w="567"/>
        <w:gridCol w:w="3260"/>
        <w:gridCol w:w="1134"/>
        <w:gridCol w:w="1134"/>
        <w:gridCol w:w="2552"/>
        <w:gridCol w:w="708"/>
      </w:tblGrid>
      <w:tr w:rsidR="00E242FB" w:rsidRPr="00E242FB" w:rsidTr="00D8164F">
        <w:trPr>
          <w:cantSplit/>
          <w:trHeight w:val="20"/>
        </w:trPr>
        <w:tc>
          <w:tcPr>
            <w:tcW w:w="959" w:type="dxa"/>
            <w:gridSpan w:val="2"/>
            <w:vAlign w:val="center"/>
            <w:hideMark/>
          </w:tcPr>
          <w:p w:rsidR="00E242FB" w:rsidRPr="00E242FB" w:rsidRDefault="00E242FB" w:rsidP="00E242FB">
            <w:pPr>
              <w:pStyle w:val="Tretabeli"/>
              <w:jc w:val="center"/>
              <w:rPr>
                <w:b/>
                <w:bCs/>
              </w:rPr>
            </w:pPr>
            <w:r w:rsidRPr="00E242FB">
              <w:rPr>
                <w:b/>
                <w:bCs/>
              </w:rPr>
              <w:t>Rodzaj celu</w:t>
            </w:r>
          </w:p>
        </w:tc>
        <w:tc>
          <w:tcPr>
            <w:tcW w:w="3260" w:type="dxa"/>
            <w:vAlign w:val="center"/>
            <w:hideMark/>
          </w:tcPr>
          <w:p w:rsidR="00E242FB" w:rsidRPr="00E242FB" w:rsidRDefault="00E242FB" w:rsidP="00E242FB">
            <w:pPr>
              <w:pStyle w:val="Tretabeli"/>
              <w:jc w:val="center"/>
              <w:rPr>
                <w:b/>
                <w:bCs/>
              </w:rPr>
            </w:pPr>
            <w:r w:rsidRPr="00E242FB">
              <w:rPr>
                <w:b/>
                <w:bCs/>
              </w:rPr>
              <w:t>Wskaźnik pomiaru celu</w:t>
            </w:r>
          </w:p>
        </w:tc>
        <w:tc>
          <w:tcPr>
            <w:tcW w:w="1134" w:type="dxa"/>
            <w:vAlign w:val="center"/>
            <w:hideMark/>
          </w:tcPr>
          <w:p w:rsidR="00E242FB" w:rsidRPr="00E242FB" w:rsidRDefault="00E242FB" w:rsidP="00E242FB">
            <w:pPr>
              <w:pStyle w:val="Tretabeli"/>
              <w:jc w:val="center"/>
              <w:rPr>
                <w:b/>
                <w:bCs/>
              </w:rPr>
            </w:pPr>
            <w:r w:rsidRPr="00E242FB">
              <w:rPr>
                <w:b/>
                <w:bCs/>
              </w:rPr>
              <w:t>Wartość obecna wskaźnika</w:t>
            </w:r>
          </w:p>
        </w:tc>
        <w:tc>
          <w:tcPr>
            <w:tcW w:w="1134" w:type="dxa"/>
            <w:vAlign w:val="center"/>
            <w:hideMark/>
          </w:tcPr>
          <w:p w:rsidR="00E242FB" w:rsidRPr="00E242FB" w:rsidRDefault="00E242FB" w:rsidP="00E242FB">
            <w:pPr>
              <w:pStyle w:val="Tretabeli"/>
              <w:jc w:val="center"/>
              <w:rPr>
                <w:b/>
                <w:bCs/>
              </w:rPr>
            </w:pPr>
            <w:r w:rsidRPr="00E242FB">
              <w:rPr>
                <w:b/>
                <w:bCs/>
              </w:rPr>
              <w:t>Wartość docelowa wskaźnika</w:t>
            </w:r>
          </w:p>
        </w:tc>
        <w:tc>
          <w:tcPr>
            <w:tcW w:w="2552" w:type="dxa"/>
            <w:vAlign w:val="center"/>
            <w:hideMark/>
          </w:tcPr>
          <w:p w:rsidR="00E242FB" w:rsidRPr="00E242FB" w:rsidRDefault="00E242FB" w:rsidP="00E242FB">
            <w:pPr>
              <w:pStyle w:val="Tretabeli"/>
              <w:jc w:val="center"/>
              <w:rPr>
                <w:b/>
                <w:bCs/>
              </w:rPr>
            </w:pPr>
            <w:r w:rsidRPr="00E242FB">
              <w:rPr>
                <w:b/>
                <w:bCs/>
              </w:rPr>
              <w:t>Źródło pomiaru celu</w:t>
            </w:r>
          </w:p>
        </w:tc>
        <w:tc>
          <w:tcPr>
            <w:tcW w:w="708" w:type="dxa"/>
            <w:vAlign w:val="center"/>
            <w:hideMark/>
          </w:tcPr>
          <w:p w:rsidR="00E242FB" w:rsidRPr="00E242FB" w:rsidRDefault="00E242FB" w:rsidP="00E242FB">
            <w:pPr>
              <w:pStyle w:val="Tretabeli"/>
              <w:jc w:val="center"/>
              <w:rPr>
                <w:b/>
                <w:bCs/>
              </w:rPr>
            </w:pPr>
            <w:r w:rsidRPr="00E242FB">
              <w:rPr>
                <w:b/>
                <w:bCs/>
              </w:rPr>
              <w:t>Pri</w:t>
            </w:r>
            <w:r w:rsidRPr="00E242FB">
              <w:rPr>
                <w:b/>
                <w:bCs/>
              </w:rPr>
              <w:t>o</w:t>
            </w:r>
            <w:r w:rsidRPr="00E242FB">
              <w:rPr>
                <w:b/>
                <w:bCs/>
              </w:rPr>
              <w:t>rytet</w:t>
            </w:r>
          </w:p>
        </w:tc>
      </w:tr>
      <w:tr w:rsidR="00E242FB" w:rsidRPr="00E242FB" w:rsidTr="00D8164F">
        <w:trPr>
          <w:cantSplit/>
          <w:trHeight w:val="20"/>
        </w:trPr>
        <w:tc>
          <w:tcPr>
            <w:tcW w:w="959" w:type="dxa"/>
            <w:gridSpan w:val="2"/>
            <w:vAlign w:val="center"/>
            <w:hideMark/>
          </w:tcPr>
          <w:p w:rsidR="00E242FB" w:rsidRPr="00E242FB" w:rsidRDefault="00E242FB" w:rsidP="00E242FB">
            <w:pPr>
              <w:pStyle w:val="Tretabeli"/>
              <w:jc w:val="center"/>
              <w:rPr>
                <w:b/>
                <w:bCs/>
              </w:rPr>
            </w:pPr>
            <w:r w:rsidRPr="00E242FB">
              <w:rPr>
                <w:b/>
                <w:bCs/>
              </w:rPr>
              <w:t>Strat</w:t>
            </w:r>
            <w:r w:rsidRPr="00E242FB">
              <w:rPr>
                <w:b/>
                <w:bCs/>
              </w:rPr>
              <w:t>e</w:t>
            </w:r>
            <w:r w:rsidRPr="00E242FB">
              <w:rPr>
                <w:b/>
                <w:bCs/>
              </w:rPr>
              <w:t>giczny</w:t>
            </w:r>
          </w:p>
        </w:tc>
        <w:tc>
          <w:tcPr>
            <w:tcW w:w="3260" w:type="dxa"/>
            <w:vAlign w:val="center"/>
            <w:hideMark/>
          </w:tcPr>
          <w:p w:rsidR="00E242FB" w:rsidRPr="00E242FB" w:rsidRDefault="00E242FB" w:rsidP="00E242FB">
            <w:pPr>
              <w:pStyle w:val="Tretabeli"/>
              <w:jc w:val="center"/>
            </w:pPr>
            <w:r w:rsidRPr="00E242FB">
              <w:t>X</w:t>
            </w:r>
          </w:p>
        </w:tc>
        <w:tc>
          <w:tcPr>
            <w:tcW w:w="1134" w:type="dxa"/>
            <w:vAlign w:val="center"/>
            <w:hideMark/>
          </w:tcPr>
          <w:p w:rsidR="00E242FB" w:rsidRPr="00E242FB" w:rsidRDefault="00E242FB" w:rsidP="00E242FB">
            <w:pPr>
              <w:pStyle w:val="Tretabeli"/>
              <w:jc w:val="center"/>
            </w:pPr>
            <w:r w:rsidRPr="00E242FB">
              <w:t>X</w:t>
            </w:r>
          </w:p>
        </w:tc>
        <w:tc>
          <w:tcPr>
            <w:tcW w:w="1134" w:type="dxa"/>
            <w:vAlign w:val="center"/>
            <w:hideMark/>
          </w:tcPr>
          <w:p w:rsidR="00E242FB" w:rsidRPr="00E242FB" w:rsidRDefault="00E242FB" w:rsidP="00E242FB">
            <w:pPr>
              <w:pStyle w:val="Tretabeli"/>
              <w:jc w:val="center"/>
            </w:pPr>
            <w:r w:rsidRPr="00E242FB">
              <w:t>X</w:t>
            </w:r>
          </w:p>
        </w:tc>
        <w:tc>
          <w:tcPr>
            <w:tcW w:w="2552" w:type="dxa"/>
            <w:vAlign w:val="center"/>
            <w:hideMark/>
          </w:tcPr>
          <w:p w:rsidR="00E242FB" w:rsidRPr="00E242FB" w:rsidRDefault="00E242FB" w:rsidP="00E242FB">
            <w:pPr>
              <w:pStyle w:val="Tretabeli"/>
              <w:jc w:val="center"/>
            </w:pPr>
            <w:r w:rsidRPr="00E242FB">
              <w:t>X</w:t>
            </w:r>
          </w:p>
        </w:tc>
        <w:tc>
          <w:tcPr>
            <w:tcW w:w="708" w:type="dxa"/>
            <w:vAlign w:val="center"/>
            <w:hideMark/>
          </w:tcPr>
          <w:p w:rsidR="00E242FB" w:rsidRPr="00E242FB" w:rsidRDefault="00E242FB" w:rsidP="00E242FB">
            <w:pPr>
              <w:pStyle w:val="Tretabeli"/>
              <w:jc w:val="center"/>
            </w:pPr>
            <w:r w:rsidRPr="00E242FB">
              <w:t>X</w:t>
            </w:r>
          </w:p>
        </w:tc>
      </w:tr>
      <w:tr w:rsidR="00E242FB" w:rsidRPr="00E242FB" w:rsidTr="00D8164F">
        <w:trPr>
          <w:cantSplit/>
          <w:trHeight w:val="20"/>
        </w:trPr>
        <w:tc>
          <w:tcPr>
            <w:tcW w:w="959" w:type="dxa"/>
            <w:gridSpan w:val="2"/>
            <w:textDirection w:val="btLr"/>
            <w:vAlign w:val="center"/>
            <w:hideMark/>
          </w:tcPr>
          <w:p w:rsidR="00E242FB" w:rsidRPr="00E242FB" w:rsidRDefault="00E242FB" w:rsidP="00E242FB">
            <w:pPr>
              <w:pStyle w:val="Tretabeli"/>
              <w:jc w:val="center"/>
              <w:rPr>
                <w:b/>
                <w:bCs/>
              </w:rPr>
            </w:pPr>
            <w:r w:rsidRPr="00E242FB">
              <w:rPr>
                <w:b/>
                <w:bCs/>
              </w:rPr>
              <w:t>Główny</w:t>
            </w:r>
          </w:p>
        </w:tc>
        <w:tc>
          <w:tcPr>
            <w:tcW w:w="3260" w:type="dxa"/>
            <w:vAlign w:val="center"/>
            <w:hideMark/>
          </w:tcPr>
          <w:p w:rsidR="00E242FB" w:rsidRPr="00E242FB" w:rsidRDefault="00E242FB" w:rsidP="00E242FB">
            <w:pPr>
              <w:pStyle w:val="Tretabeli"/>
              <w:jc w:val="center"/>
            </w:pPr>
            <w:r w:rsidRPr="00E242FB">
              <w:t>Liczba zarejestrowanych pacjentów</w:t>
            </w:r>
          </w:p>
        </w:tc>
        <w:tc>
          <w:tcPr>
            <w:tcW w:w="1134" w:type="dxa"/>
            <w:vAlign w:val="center"/>
            <w:hideMark/>
          </w:tcPr>
          <w:p w:rsidR="00E242FB" w:rsidRPr="00E242FB" w:rsidRDefault="00E242FB" w:rsidP="00E242FB">
            <w:pPr>
              <w:pStyle w:val="Tretabeli"/>
              <w:jc w:val="center"/>
            </w:pPr>
            <w:r w:rsidRPr="00E242FB">
              <w:t>10 500</w:t>
            </w:r>
          </w:p>
        </w:tc>
        <w:tc>
          <w:tcPr>
            <w:tcW w:w="1134" w:type="dxa"/>
            <w:vAlign w:val="center"/>
            <w:hideMark/>
          </w:tcPr>
          <w:p w:rsidR="00E242FB" w:rsidRPr="00E242FB" w:rsidRDefault="00E242FB" w:rsidP="00E242FB">
            <w:pPr>
              <w:pStyle w:val="Tretabeli"/>
              <w:jc w:val="center"/>
            </w:pPr>
            <w:r w:rsidRPr="00E242FB">
              <w:t>12 720</w:t>
            </w:r>
          </w:p>
        </w:tc>
        <w:tc>
          <w:tcPr>
            <w:tcW w:w="2552" w:type="dxa"/>
            <w:vAlign w:val="center"/>
            <w:hideMark/>
          </w:tcPr>
          <w:p w:rsidR="00E242FB" w:rsidRPr="00E242FB" w:rsidRDefault="00E242FB" w:rsidP="00E242FB">
            <w:pPr>
              <w:pStyle w:val="Tretabeli"/>
              <w:jc w:val="center"/>
            </w:pPr>
            <w:r w:rsidRPr="00E242FB">
              <w:t>Komputerowa baza danych centrum medycznego</w:t>
            </w:r>
          </w:p>
        </w:tc>
        <w:tc>
          <w:tcPr>
            <w:tcW w:w="708" w:type="dxa"/>
            <w:vAlign w:val="center"/>
            <w:hideMark/>
          </w:tcPr>
          <w:p w:rsidR="00E242FB" w:rsidRPr="00E242FB" w:rsidRDefault="00E242FB" w:rsidP="00E242FB">
            <w:pPr>
              <w:pStyle w:val="Tretabeli"/>
              <w:jc w:val="center"/>
            </w:pPr>
            <w:r w:rsidRPr="00E242FB">
              <w:t>X</w:t>
            </w:r>
          </w:p>
        </w:tc>
      </w:tr>
      <w:tr w:rsidR="00E242FB" w:rsidRPr="00E242FB" w:rsidTr="00D8164F">
        <w:trPr>
          <w:cantSplit/>
          <w:trHeight w:val="20"/>
        </w:trPr>
        <w:tc>
          <w:tcPr>
            <w:tcW w:w="392" w:type="dxa"/>
            <w:vMerge w:val="restart"/>
            <w:textDirection w:val="btLr"/>
            <w:vAlign w:val="center"/>
            <w:hideMark/>
          </w:tcPr>
          <w:p w:rsidR="00E242FB" w:rsidRPr="00E242FB" w:rsidRDefault="00E242FB" w:rsidP="00E242FB">
            <w:pPr>
              <w:pStyle w:val="Tretabeli"/>
              <w:jc w:val="center"/>
              <w:rPr>
                <w:b/>
                <w:bCs/>
              </w:rPr>
            </w:pPr>
            <w:r w:rsidRPr="00E242FB">
              <w:rPr>
                <w:b/>
                <w:bCs/>
              </w:rPr>
              <w:t>Produkty</w:t>
            </w:r>
          </w:p>
        </w:tc>
        <w:tc>
          <w:tcPr>
            <w:tcW w:w="567" w:type="dxa"/>
            <w:vAlign w:val="center"/>
            <w:hideMark/>
          </w:tcPr>
          <w:p w:rsidR="00E242FB" w:rsidRPr="00E242FB" w:rsidRDefault="00E242FB" w:rsidP="00E242FB">
            <w:pPr>
              <w:pStyle w:val="Tretabeli"/>
              <w:jc w:val="center"/>
            </w:pPr>
            <w:r w:rsidRPr="00E242FB">
              <w:t>1</w:t>
            </w:r>
          </w:p>
        </w:tc>
        <w:tc>
          <w:tcPr>
            <w:tcW w:w="3260" w:type="dxa"/>
            <w:vAlign w:val="center"/>
            <w:hideMark/>
          </w:tcPr>
          <w:p w:rsidR="00E242FB" w:rsidRPr="00E242FB" w:rsidRDefault="00E242FB" w:rsidP="00E242FB">
            <w:pPr>
              <w:pStyle w:val="Tretabeli"/>
              <w:jc w:val="center"/>
            </w:pPr>
            <w:r w:rsidRPr="00E242FB">
              <w:t xml:space="preserve">Ilość stanowisk pomiarowych do oceny </w:t>
            </w:r>
            <w:proofErr w:type="spellStart"/>
            <w:r w:rsidRPr="00E242FB">
              <w:t>3D</w:t>
            </w:r>
            <w:proofErr w:type="spellEnd"/>
            <w:r w:rsidRPr="00E242FB">
              <w:t xml:space="preserve"> ciała pacjenta</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Źródła wewnętrzne - ew</w:t>
            </w:r>
            <w:r w:rsidRPr="00E242FB">
              <w:t>i</w:t>
            </w:r>
            <w:r w:rsidRPr="00E242FB">
              <w:t>dencja środków trwałych</w:t>
            </w:r>
          </w:p>
        </w:tc>
        <w:tc>
          <w:tcPr>
            <w:tcW w:w="708" w:type="dxa"/>
            <w:vAlign w:val="center"/>
            <w:hideMark/>
          </w:tcPr>
          <w:p w:rsidR="00E242FB" w:rsidRPr="00E242FB" w:rsidRDefault="00E242FB" w:rsidP="00E242FB">
            <w:pPr>
              <w:pStyle w:val="Tretabeli"/>
              <w:jc w:val="center"/>
            </w:pPr>
            <w:r w:rsidRPr="00E242FB">
              <w:t>1</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2</w:t>
            </w:r>
          </w:p>
        </w:tc>
        <w:tc>
          <w:tcPr>
            <w:tcW w:w="3260" w:type="dxa"/>
            <w:vAlign w:val="center"/>
            <w:hideMark/>
          </w:tcPr>
          <w:p w:rsidR="00E242FB" w:rsidRPr="00E242FB" w:rsidRDefault="00E242FB" w:rsidP="00E242FB">
            <w:pPr>
              <w:pStyle w:val="Tretabeli"/>
              <w:jc w:val="center"/>
            </w:pPr>
            <w:r w:rsidRPr="00E242FB">
              <w:t>Liczba przeszkolonych pracowników</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25</w:t>
            </w:r>
          </w:p>
        </w:tc>
        <w:tc>
          <w:tcPr>
            <w:tcW w:w="2552" w:type="dxa"/>
            <w:vAlign w:val="center"/>
            <w:hideMark/>
          </w:tcPr>
          <w:p w:rsidR="00E242FB" w:rsidRPr="00E242FB" w:rsidRDefault="00E242FB" w:rsidP="00E242FB">
            <w:pPr>
              <w:pStyle w:val="Tretabeli"/>
              <w:jc w:val="center"/>
            </w:pPr>
            <w:r w:rsidRPr="00E242FB">
              <w:t>Certyfikaty ukończenia szkolenia</w:t>
            </w:r>
          </w:p>
        </w:tc>
        <w:tc>
          <w:tcPr>
            <w:tcW w:w="708" w:type="dxa"/>
            <w:vAlign w:val="center"/>
            <w:hideMark/>
          </w:tcPr>
          <w:p w:rsidR="00E242FB" w:rsidRPr="00E242FB" w:rsidRDefault="00E242FB" w:rsidP="00E242FB">
            <w:pPr>
              <w:pStyle w:val="Tretabeli"/>
              <w:jc w:val="center"/>
            </w:pPr>
            <w:r w:rsidRPr="00E242FB">
              <w:t>10</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3</w:t>
            </w:r>
          </w:p>
        </w:tc>
        <w:tc>
          <w:tcPr>
            <w:tcW w:w="3260" w:type="dxa"/>
            <w:vAlign w:val="center"/>
            <w:hideMark/>
          </w:tcPr>
          <w:p w:rsidR="00E242FB" w:rsidRPr="00E242FB" w:rsidRDefault="00E242FB" w:rsidP="00E242FB">
            <w:pPr>
              <w:pStyle w:val="Tretabeli"/>
              <w:jc w:val="center"/>
            </w:pPr>
            <w:r w:rsidRPr="00E242FB">
              <w:t>Ustalen</w:t>
            </w:r>
            <w:r>
              <w:t>i</w:t>
            </w:r>
            <w:r w:rsidRPr="00E242FB">
              <w:t>e podstawowe cechy ko</w:t>
            </w:r>
            <w:r w:rsidRPr="00E242FB">
              <w:t>n</w:t>
            </w:r>
            <w:r w:rsidRPr="00E242FB">
              <w:t>strukcyjne</w:t>
            </w:r>
            <w:r w:rsidR="00997B88">
              <w:t xml:space="preserve"> i </w:t>
            </w:r>
            <w:r w:rsidRPr="00E242FB">
              <w:t>funkcjonalne urządzenia (demonstratora I)</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Raport</w:t>
            </w:r>
            <w:r w:rsidR="00997B88">
              <w:t xml:space="preserve"> z </w:t>
            </w:r>
            <w:r w:rsidRPr="00E242FB">
              <w:t>analizy postaw pacjentów ze skoliozą</w:t>
            </w:r>
          </w:p>
        </w:tc>
        <w:tc>
          <w:tcPr>
            <w:tcW w:w="708" w:type="dxa"/>
            <w:vAlign w:val="center"/>
            <w:hideMark/>
          </w:tcPr>
          <w:p w:rsidR="00E242FB" w:rsidRPr="00E242FB" w:rsidRDefault="00E242FB" w:rsidP="00E242FB">
            <w:pPr>
              <w:pStyle w:val="Tretabeli"/>
              <w:jc w:val="center"/>
            </w:pPr>
            <w:r w:rsidRPr="00E242FB">
              <w:t>2</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4</w:t>
            </w:r>
          </w:p>
        </w:tc>
        <w:tc>
          <w:tcPr>
            <w:tcW w:w="3260" w:type="dxa"/>
            <w:vAlign w:val="center"/>
            <w:hideMark/>
          </w:tcPr>
          <w:p w:rsidR="00E242FB" w:rsidRPr="00E242FB" w:rsidRDefault="00E242FB" w:rsidP="00E242FB">
            <w:pPr>
              <w:pStyle w:val="Tretabeli"/>
              <w:jc w:val="center"/>
            </w:pPr>
            <w:r w:rsidRPr="00E242FB">
              <w:t>Potwierdzenie  braku naruszenia praw osób drugich</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opinia rzecznika patentow</w:t>
            </w:r>
            <w:r w:rsidRPr="00E242FB">
              <w:t>e</w:t>
            </w:r>
            <w:r w:rsidRPr="00E242FB">
              <w:t>go</w:t>
            </w:r>
          </w:p>
        </w:tc>
        <w:tc>
          <w:tcPr>
            <w:tcW w:w="708" w:type="dxa"/>
            <w:vAlign w:val="center"/>
            <w:hideMark/>
          </w:tcPr>
          <w:p w:rsidR="00E242FB" w:rsidRPr="00E242FB" w:rsidRDefault="007B4043" w:rsidP="00E242FB">
            <w:pPr>
              <w:pStyle w:val="Tretabeli"/>
              <w:jc w:val="center"/>
            </w:pPr>
            <w:r>
              <w:t>3</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5</w:t>
            </w:r>
          </w:p>
        </w:tc>
        <w:tc>
          <w:tcPr>
            <w:tcW w:w="3260" w:type="dxa"/>
            <w:vAlign w:val="center"/>
            <w:hideMark/>
          </w:tcPr>
          <w:p w:rsidR="00E242FB" w:rsidRPr="00E242FB" w:rsidRDefault="00E242FB" w:rsidP="00E242FB">
            <w:pPr>
              <w:pStyle w:val="Tretabeli"/>
              <w:jc w:val="center"/>
            </w:pPr>
            <w:r w:rsidRPr="00E242FB">
              <w:t>Liczba demonstratorów I</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Źródła wewnętrzne - ew</w:t>
            </w:r>
            <w:r w:rsidRPr="00E242FB">
              <w:t>i</w:t>
            </w:r>
            <w:r w:rsidRPr="00E242FB">
              <w:t>dencja środków trwałych</w:t>
            </w:r>
          </w:p>
        </w:tc>
        <w:tc>
          <w:tcPr>
            <w:tcW w:w="708" w:type="dxa"/>
            <w:vAlign w:val="center"/>
            <w:hideMark/>
          </w:tcPr>
          <w:p w:rsidR="00E242FB" w:rsidRPr="00E242FB" w:rsidRDefault="007B4043" w:rsidP="00E242FB">
            <w:pPr>
              <w:pStyle w:val="Tretabeli"/>
              <w:jc w:val="center"/>
            </w:pPr>
            <w:r>
              <w:t>4</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restart"/>
            <w:vAlign w:val="center"/>
            <w:hideMark/>
          </w:tcPr>
          <w:p w:rsidR="00E242FB" w:rsidRPr="00E242FB" w:rsidRDefault="00E242FB" w:rsidP="00E242FB">
            <w:pPr>
              <w:pStyle w:val="Tretabeli"/>
              <w:jc w:val="center"/>
            </w:pPr>
            <w:r w:rsidRPr="00E242FB">
              <w:t>6</w:t>
            </w:r>
          </w:p>
        </w:tc>
        <w:tc>
          <w:tcPr>
            <w:tcW w:w="3260" w:type="dxa"/>
            <w:vAlign w:val="center"/>
            <w:hideMark/>
          </w:tcPr>
          <w:p w:rsidR="00E242FB" w:rsidRPr="00E242FB" w:rsidRDefault="00E242FB" w:rsidP="00E242FB">
            <w:pPr>
              <w:pStyle w:val="Tretabeli"/>
              <w:jc w:val="center"/>
            </w:pPr>
            <w:r w:rsidRPr="00E242FB">
              <w:t>Ustalone podstawowe cechy ko</w:t>
            </w:r>
            <w:r w:rsidRPr="00E242FB">
              <w:t>n</w:t>
            </w:r>
            <w:r w:rsidRPr="00E242FB">
              <w:t>strukcyjne</w:t>
            </w:r>
            <w:r w:rsidR="00997B88">
              <w:t xml:space="preserve"> i </w:t>
            </w:r>
            <w:r w:rsidRPr="00E242FB">
              <w:t>funkcjonalne udoskon</w:t>
            </w:r>
            <w:r w:rsidRPr="00E242FB">
              <w:t>a</w:t>
            </w:r>
            <w:r w:rsidRPr="00E242FB">
              <w:t>lonego względem demo</w:t>
            </w:r>
            <w:r>
              <w:t>n</w:t>
            </w:r>
            <w:r w:rsidRPr="00E242FB">
              <w:t>stratora</w:t>
            </w:r>
            <w:r w:rsidR="00997B88">
              <w:t xml:space="preserve"> i </w:t>
            </w:r>
            <w:r w:rsidRPr="00E242FB">
              <w:t>urządzenia (demonstratora II)</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Raporty</w:t>
            </w:r>
            <w:r w:rsidR="00997B88">
              <w:t xml:space="preserve"> z </w:t>
            </w:r>
            <w:r w:rsidRPr="00E242FB">
              <w:t>testów demo</w:t>
            </w:r>
            <w:r>
              <w:t>n</w:t>
            </w:r>
            <w:r w:rsidRPr="00E242FB">
              <w:t>str</w:t>
            </w:r>
            <w:r w:rsidRPr="00E242FB">
              <w:t>a</w:t>
            </w:r>
            <w:r w:rsidRPr="00E242FB">
              <w:t>tora pod kątem: konstru</w:t>
            </w:r>
            <w:r w:rsidRPr="00E242FB">
              <w:t>k</w:t>
            </w:r>
            <w:r w:rsidRPr="00E242FB">
              <w:t>cyjnym, funkcjonalnym</w:t>
            </w:r>
            <w:r w:rsidR="00997B88">
              <w:t xml:space="preserve"> i </w:t>
            </w:r>
            <w:r w:rsidRPr="00E242FB">
              <w:t>terapeutycznym.</w:t>
            </w:r>
          </w:p>
        </w:tc>
        <w:tc>
          <w:tcPr>
            <w:tcW w:w="708" w:type="dxa"/>
            <w:vMerge w:val="restart"/>
            <w:vAlign w:val="center"/>
            <w:hideMark/>
          </w:tcPr>
          <w:p w:rsidR="00E242FB" w:rsidRPr="00E242FB" w:rsidRDefault="00E242FB" w:rsidP="00E242FB">
            <w:pPr>
              <w:pStyle w:val="Tretabeli"/>
              <w:jc w:val="center"/>
            </w:pPr>
            <w:r w:rsidRPr="00E242FB">
              <w:t>5</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ign w:val="center"/>
            <w:hideMark/>
          </w:tcPr>
          <w:p w:rsidR="00E242FB" w:rsidRPr="00E242FB" w:rsidRDefault="00E242FB" w:rsidP="00E242FB">
            <w:pPr>
              <w:pStyle w:val="Tretabeli"/>
              <w:jc w:val="center"/>
            </w:pPr>
          </w:p>
        </w:tc>
        <w:tc>
          <w:tcPr>
            <w:tcW w:w="3260" w:type="dxa"/>
            <w:vAlign w:val="center"/>
            <w:hideMark/>
          </w:tcPr>
          <w:p w:rsidR="00E242FB" w:rsidRPr="00E242FB" w:rsidRDefault="00E242FB" w:rsidP="00E242FB">
            <w:pPr>
              <w:pStyle w:val="Tretabeli"/>
              <w:jc w:val="center"/>
            </w:pPr>
            <w:r w:rsidRPr="00E242FB">
              <w:t>Podstawowa wersja oprogramowania komputerowego</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Specyfikacja programu komputerowego na podst</w:t>
            </w:r>
            <w:r w:rsidRPr="00E242FB">
              <w:t>a</w:t>
            </w:r>
            <w:r w:rsidRPr="00E242FB">
              <w:t>wie określonych</w:t>
            </w:r>
            <w:r w:rsidR="00997B88">
              <w:t xml:space="preserve"> w </w:t>
            </w:r>
            <w:r w:rsidRPr="00E242FB">
              <w:t>badaniu potrzeb.</w:t>
            </w:r>
          </w:p>
        </w:tc>
        <w:tc>
          <w:tcPr>
            <w:tcW w:w="708" w:type="dxa"/>
            <w:vMerge/>
            <w:vAlign w:val="center"/>
            <w:hideMark/>
          </w:tcPr>
          <w:p w:rsidR="00E242FB" w:rsidRPr="00E242FB" w:rsidRDefault="00E242FB" w:rsidP="00E242FB">
            <w:pPr>
              <w:pStyle w:val="Tretabeli"/>
              <w:jc w:val="center"/>
            </w:pP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7</w:t>
            </w:r>
          </w:p>
        </w:tc>
        <w:tc>
          <w:tcPr>
            <w:tcW w:w="3260" w:type="dxa"/>
            <w:vAlign w:val="center"/>
            <w:hideMark/>
          </w:tcPr>
          <w:p w:rsidR="00E242FB" w:rsidRPr="00E242FB" w:rsidRDefault="00E242FB" w:rsidP="00E242FB">
            <w:pPr>
              <w:pStyle w:val="Tretabeli"/>
              <w:jc w:val="center"/>
            </w:pPr>
            <w:r w:rsidRPr="00E242FB">
              <w:t>Liczba demonstratorów II</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Źródła wewnętrzne - ew</w:t>
            </w:r>
            <w:r w:rsidRPr="00E242FB">
              <w:t>i</w:t>
            </w:r>
            <w:r w:rsidRPr="00E242FB">
              <w:t>dencja środków trwałych</w:t>
            </w:r>
          </w:p>
        </w:tc>
        <w:tc>
          <w:tcPr>
            <w:tcW w:w="708" w:type="dxa"/>
            <w:vAlign w:val="center"/>
            <w:hideMark/>
          </w:tcPr>
          <w:p w:rsidR="00E242FB" w:rsidRPr="00E242FB" w:rsidRDefault="00E242FB" w:rsidP="00E242FB">
            <w:pPr>
              <w:pStyle w:val="Tretabeli"/>
              <w:jc w:val="center"/>
            </w:pPr>
            <w:r w:rsidRPr="00E242FB">
              <w:t>7</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restart"/>
            <w:vAlign w:val="center"/>
            <w:hideMark/>
          </w:tcPr>
          <w:p w:rsidR="00E242FB" w:rsidRPr="00E242FB" w:rsidRDefault="00E242FB" w:rsidP="00E242FB">
            <w:pPr>
              <w:pStyle w:val="Tretabeli"/>
              <w:jc w:val="center"/>
            </w:pPr>
            <w:r w:rsidRPr="00E242FB">
              <w:t>8</w:t>
            </w:r>
          </w:p>
        </w:tc>
        <w:tc>
          <w:tcPr>
            <w:tcW w:w="3260" w:type="dxa"/>
            <w:vAlign w:val="center"/>
            <w:hideMark/>
          </w:tcPr>
          <w:p w:rsidR="00E242FB" w:rsidRPr="00E242FB" w:rsidRDefault="00E242FB" w:rsidP="00E242FB">
            <w:pPr>
              <w:pStyle w:val="Tretabeli"/>
              <w:jc w:val="center"/>
            </w:pPr>
            <w:r w:rsidRPr="00E242FB">
              <w:t>Opracowane założenia konstrukcyjne</w:t>
            </w:r>
            <w:r w:rsidR="00997B88">
              <w:t xml:space="preserve"> i </w:t>
            </w:r>
            <w:r w:rsidRPr="00E242FB">
              <w:t>funkcjonalne zaawansowanego prototypu urządzenia</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Raporty</w:t>
            </w:r>
            <w:r w:rsidR="00997B88">
              <w:t xml:space="preserve"> z </w:t>
            </w:r>
            <w:r w:rsidRPr="00E242FB">
              <w:t>testów demo</w:t>
            </w:r>
            <w:r>
              <w:t>n</w:t>
            </w:r>
            <w:r w:rsidRPr="00E242FB">
              <w:t>str</w:t>
            </w:r>
            <w:r w:rsidRPr="00E242FB">
              <w:t>a</w:t>
            </w:r>
            <w:r w:rsidRPr="00E242FB">
              <w:t>tora pod kątem: konstru</w:t>
            </w:r>
            <w:r w:rsidRPr="00E242FB">
              <w:t>k</w:t>
            </w:r>
            <w:r w:rsidRPr="00E242FB">
              <w:t>cyjnym, funkcjonalnym</w:t>
            </w:r>
            <w:r w:rsidR="00997B88">
              <w:t xml:space="preserve"> i </w:t>
            </w:r>
            <w:r w:rsidRPr="00E242FB">
              <w:t>terapeutycznym.</w:t>
            </w:r>
          </w:p>
        </w:tc>
        <w:tc>
          <w:tcPr>
            <w:tcW w:w="708" w:type="dxa"/>
            <w:vMerge w:val="restart"/>
            <w:vAlign w:val="center"/>
            <w:hideMark/>
          </w:tcPr>
          <w:p w:rsidR="00E242FB" w:rsidRPr="00E242FB" w:rsidRDefault="00E242FB" w:rsidP="00E242FB">
            <w:pPr>
              <w:pStyle w:val="Tretabeli"/>
              <w:jc w:val="center"/>
            </w:pPr>
            <w:r w:rsidRPr="00E242FB">
              <w:t>8</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ign w:val="center"/>
            <w:hideMark/>
          </w:tcPr>
          <w:p w:rsidR="00E242FB" w:rsidRPr="00E242FB" w:rsidRDefault="00E242FB" w:rsidP="00E242FB">
            <w:pPr>
              <w:pStyle w:val="Tretabeli"/>
              <w:jc w:val="center"/>
            </w:pPr>
          </w:p>
        </w:tc>
        <w:tc>
          <w:tcPr>
            <w:tcW w:w="3260" w:type="dxa"/>
            <w:vAlign w:val="center"/>
            <w:hideMark/>
          </w:tcPr>
          <w:p w:rsidR="00E242FB" w:rsidRPr="00E242FB" w:rsidRDefault="00E242FB" w:rsidP="00E242FB">
            <w:pPr>
              <w:pStyle w:val="Tretabeli"/>
              <w:jc w:val="center"/>
            </w:pPr>
            <w:r w:rsidRPr="00E242FB">
              <w:t>Zintegrowane</w:t>
            </w:r>
            <w:r w:rsidR="00997B88">
              <w:t xml:space="preserve"> z </w:t>
            </w:r>
            <w:r w:rsidRPr="00E242FB">
              <w:t>urządzeniem opr</w:t>
            </w:r>
            <w:r w:rsidRPr="00E242FB">
              <w:t>o</w:t>
            </w:r>
            <w:r w:rsidRPr="00E242FB">
              <w:t>gramowanie komputerowe do terapii</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Raporty</w:t>
            </w:r>
            <w:r w:rsidR="00997B88">
              <w:t xml:space="preserve"> z </w:t>
            </w:r>
            <w:r w:rsidRPr="00E242FB">
              <w:t>testów oprogr</w:t>
            </w:r>
            <w:r w:rsidRPr="00E242FB">
              <w:t>a</w:t>
            </w:r>
            <w:r w:rsidRPr="00E242FB">
              <w:t>mowania komputerowego pod względem: łatwości ob</w:t>
            </w:r>
            <w:r>
              <w:t>s</w:t>
            </w:r>
            <w:r w:rsidRPr="00E242FB">
              <w:t>ługi, wydajności</w:t>
            </w:r>
            <w:r w:rsidR="00997B88">
              <w:t xml:space="preserve"> i </w:t>
            </w:r>
            <w:r w:rsidRPr="00E242FB">
              <w:t>atrakcyjności szaty gr</w:t>
            </w:r>
            <w:r w:rsidRPr="00E242FB">
              <w:t>a</w:t>
            </w:r>
            <w:r w:rsidRPr="00E242FB">
              <w:t>ficznej</w:t>
            </w:r>
          </w:p>
        </w:tc>
        <w:tc>
          <w:tcPr>
            <w:tcW w:w="708" w:type="dxa"/>
            <w:vMerge/>
            <w:vAlign w:val="center"/>
            <w:hideMark/>
          </w:tcPr>
          <w:p w:rsidR="00E242FB" w:rsidRPr="00E242FB" w:rsidRDefault="00E242FB" w:rsidP="00E242FB">
            <w:pPr>
              <w:pStyle w:val="Tretabeli"/>
              <w:jc w:val="center"/>
            </w:pP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ign w:val="center"/>
            <w:hideMark/>
          </w:tcPr>
          <w:p w:rsidR="00E242FB" w:rsidRPr="00E242FB" w:rsidRDefault="00E242FB" w:rsidP="00E242FB">
            <w:pPr>
              <w:pStyle w:val="Tretabeli"/>
              <w:jc w:val="center"/>
            </w:pPr>
          </w:p>
        </w:tc>
        <w:tc>
          <w:tcPr>
            <w:tcW w:w="3260" w:type="dxa"/>
            <w:vAlign w:val="center"/>
            <w:hideMark/>
          </w:tcPr>
          <w:p w:rsidR="00E242FB" w:rsidRPr="00E242FB" w:rsidRDefault="00E242FB" w:rsidP="00E242FB">
            <w:pPr>
              <w:pStyle w:val="Tretabeli"/>
              <w:jc w:val="center"/>
            </w:pPr>
            <w:r w:rsidRPr="00E242FB">
              <w:t>Opracowana pełna metodologia ćw</w:t>
            </w:r>
            <w:r w:rsidRPr="00E242FB">
              <w:t>i</w:t>
            </w:r>
            <w:r w:rsidRPr="00E242FB">
              <w:t>czeń</w:t>
            </w:r>
            <w:r w:rsidR="00997B88">
              <w:t xml:space="preserve"> z </w:t>
            </w:r>
            <w:r w:rsidRPr="00E242FB">
              <w:t>wykorzystaniem urządzenia</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Protokół badania kliniczn</w:t>
            </w:r>
            <w:r w:rsidRPr="00E242FB">
              <w:t>e</w:t>
            </w:r>
            <w:r w:rsidRPr="00E242FB">
              <w:t>go oraz kopia a/a złożo</w:t>
            </w:r>
            <w:r>
              <w:t>nego wniosku do komisji bio</w:t>
            </w:r>
            <w:r w:rsidRPr="00E242FB">
              <w:t>e</w:t>
            </w:r>
            <w:r w:rsidRPr="00E242FB">
              <w:t>tycznej</w:t>
            </w:r>
          </w:p>
        </w:tc>
        <w:tc>
          <w:tcPr>
            <w:tcW w:w="708" w:type="dxa"/>
            <w:vMerge/>
            <w:vAlign w:val="center"/>
            <w:hideMark/>
          </w:tcPr>
          <w:p w:rsidR="00E242FB" w:rsidRPr="00E242FB" w:rsidRDefault="00E242FB" w:rsidP="00E242FB">
            <w:pPr>
              <w:pStyle w:val="Tretabeli"/>
              <w:jc w:val="center"/>
            </w:pP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9</w:t>
            </w:r>
          </w:p>
        </w:tc>
        <w:tc>
          <w:tcPr>
            <w:tcW w:w="3260" w:type="dxa"/>
            <w:vAlign w:val="center"/>
            <w:hideMark/>
          </w:tcPr>
          <w:p w:rsidR="00E242FB" w:rsidRPr="00E242FB" w:rsidRDefault="00E242FB" w:rsidP="00E242FB">
            <w:pPr>
              <w:pStyle w:val="Tretabeli"/>
              <w:jc w:val="center"/>
            </w:pPr>
            <w:r w:rsidRPr="00E242FB">
              <w:t>Liczba prototypów urządzenia do terapii skolioz</w:t>
            </w:r>
            <w:r w:rsidR="00997B88">
              <w:t xml:space="preserve"> w </w:t>
            </w:r>
            <w:r w:rsidRPr="00E242FB">
              <w:t>pozycji stojącej zi</w:t>
            </w:r>
            <w:r>
              <w:t>n</w:t>
            </w:r>
            <w:r w:rsidRPr="00E242FB">
              <w:t>tegrowanego</w:t>
            </w:r>
            <w:r w:rsidR="00997B88">
              <w:t xml:space="preserve"> z </w:t>
            </w:r>
            <w:r w:rsidRPr="00E242FB">
              <w:t>programem ko</w:t>
            </w:r>
            <w:r w:rsidRPr="00E242FB">
              <w:t>m</w:t>
            </w:r>
            <w:r w:rsidRPr="00E242FB">
              <w:t>puterowym</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Źródła wewnętrzne - ew</w:t>
            </w:r>
            <w:r w:rsidRPr="00E242FB">
              <w:t>i</w:t>
            </w:r>
            <w:r w:rsidRPr="00E242FB">
              <w:t>dencja środków trwałych</w:t>
            </w:r>
          </w:p>
        </w:tc>
        <w:tc>
          <w:tcPr>
            <w:tcW w:w="708" w:type="dxa"/>
            <w:vAlign w:val="center"/>
            <w:hideMark/>
          </w:tcPr>
          <w:p w:rsidR="00E242FB" w:rsidRPr="00E242FB" w:rsidRDefault="00E242FB" w:rsidP="00E242FB">
            <w:pPr>
              <w:pStyle w:val="Tretabeli"/>
              <w:jc w:val="center"/>
            </w:pPr>
            <w:r w:rsidRPr="00E242FB">
              <w:t>9</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restart"/>
            <w:vAlign w:val="center"/>
            <w:hideMark/>
          </w:tcPr>
          <w:p w:rsidR="00E242FB" w:rsidRPr="00E242FB" w:rsidRDefault="00E242FB" w:rsidP="00E242FB">
            <w:pPr>
              <w:pStyle w:val="Tretabeli"/>
              <w:jc w:val="center"/>
            </w:pPr>
            <w:r w:rsidRPr="00E242FB">
              <w:t>10</w:t>
            </w:r>
          </w:p>
        </w:tc>
        <w:tc>
          <w:tcPr>
            <w:tcW w:w="3260" w:type="dxa"/>
            <w:vAlign w:val="center"/>
            <w:hideMark/>
          </w:tcPr>
          <w:p w:rsidR="00E242FB" w:rsidRPr="00E242FB" w:rsidRDefault="00E242FB" w:rsidP="00E242FB">
            <w:pPr>
              <w:pStyle w:val="Tretabeli"/>
              <w:jc w:val="center"/>
            </w:pPr>
            <w:r w:rsidRPr="00E242FB">
              <w:t>Liczba zakończonych badań klinic</w:t>
            </w:r>
            <w:r w:rsidRPr="00E242FB">
              <w:t>z</w:t>
            </w:r>
            <w:r w:rsidRPr="00E242FB">
              <w:t>nych</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Wyniki badań klinicznych</w:t>
            </w:r>
          </w:p>
        </w:tc>
        <w:tc>
          <w:tcPr>
            <w:tcW w:w="708" w:type="dxa"/>
            <w:vMerge w:val="restart"/>
            <w:vAlign w:val="center"/>
            <w:hideMark/>
          </w:tcPr>
          <w:p w:rsidR="00E242FB" w:rsidRPr="00E242FB" w:rsidRDefault="00E242FB" w:rsidP="00E242FB">
            <w:pPr>
              <w:pStyle w:val="Tretabeli"/>
              <w:jc w:val="center"/>
            </w:pPr>
            <w:r w:rsidRPr="00E242FB">
              <w:t>11</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ign w:val="center"/>
            <w:hideMark/>
          </w:tcPr>
          <w:p w:rsidR="00E242FB" w:rsidRPr="00E242FB" w:rsidRDefault="00E242FB" w:rsidP="00E242FB">
            <w:pPr>
              <w:pStyle w:val="Tretabeli"/>
              <w:jc w:val="center"/>
            </w:pPr>
          </w:p>
        </w:tc>
        <w:tc>
          <w:tcPr>
            <w:tcW w:w="3260" w:type="dxa"/>
            <w:vAlign w:val="center"/>
            <w:hideMark/>
          </w:tcPr>
          <w:p w:rsidR="00E242FB" w:rsidRPr="00E242FB" w:rsidRDefault="00E242FB" w:rsidP="00E242FB">
            <w:pPr>
              <w:pStyle w:val="Tretabeli"/>
              <w:jc w:val="center"/>
            </w:pPr>
            <w:r w:rsidRPr="00E242FB">
              <w:t>Liczba zakończonych badań funkcj</w:t>
            </w:r>
            <w:r w:rsidRPr="00E242FB">
              <w:t>o</w:t>
            </w:r>
            <w:r w:rsidRPr="00E242FB">
              <w:t>nalności urządzenia</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Wyniki badań funkcjonaln</w:t>
            </w:r>
            <w:r w:rsidRPr="00E242FB">
              <w:t>o</w:t>
            </w:r>
            <w:r w:rsidRPr="00E242FB">
              <w:t>ści urządzenia</w:t>
            </w:r>
          </w:p>
        </w:tc>
        <w:tc>
          <w:tcPr>
            <w:tcW w:w="708" w:type="dxa"/>
            <w:vMerge/>
            <w:vAlign w:val="center"/>
            <w:hideMark/>
          </w:tcPr>
          <w:p w:rsidR="00E242FB" w:rsidRPr="00E242FB" w:rsidRDefault="00E242FB" w:rsidP="00E242FB">
            <w:pPr>
              <w:pStyle w:val="Tretabeli"/>
              <w:jc w:val="center"/>
            </w:pP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ign w:val="center"/>
            <w:hideMark/>
          </w:tcPr>
          <w:p w:rsidR="00E242FB" w:rsidRPr="00E242FB" w:rsidRDefault="00E242FB" w:rsidP="00E242FB">
            <w:pPr>
              <w:pStyle w:val="Tretabeli"/>
              <w:jc w:val="center"/>
            </w:pPr>
          </w:p>
        </w:tc>
        <w:tc>
          <w:tcPr>
            <w:tcW w:w="3260" w:type="dxa"/>
            <w:vAlign w:val="center"/>
            <w:hideMark/>
          </w:tcPr>
          <w:p w:rsidR="00E242FB" w:rsidRPr="00E242FB" w:rsidRDefault="00E242FB" w:rsidP="00E242FB">
            <w:pPr>
              <w:pStyle w:val="Tretabeli"/>
              <w:jc w:val="center"/>
            </w:pPr>
            <w:r w:rsidRPr="00E242FB">
              <w:t>Liczba zakończonych badań funkcj</w:t>
            </w:r>
            <w:r w:rsidRPr="00E242FB">
              <w:t>o</w:t>
            </w:r>
            <w:r w:rsidRPr="00E242FB">
              <w:t>nalności oprogramowania</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Wyniki badań funkcjonaln</w:t>
            </w:r>
            <w:r w:rsidRPr="00E242FB">
              <w:t>o</w:t>
            </w:r>
            <w:r w:rsidRPr="00E242FB">
              <w:t>ści oprogramowania</w:t>
            </w:r>
          </w:p>
        </w:tc>
        <w:tc>
          <w:tcPr>
            <w:tcW w:w="708" w:type="dxa"/>
            <w:vMerge/>
            <w:vAlign w:val="center"/>
            <w:hideMark/>
          </w:tcPr>
          <w:p w:rsidR="00E242FB" w:rsidRPr="00E242FB" w:rsidRDefault="00E242FB" w:rsidP="00E242FB">
            <w:pPr>
              <w:pStyle w:val="Tretabeli"/>
              <w:jc w:val="center"/>
            </w:pP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11</w:t>
            </w:r>
          </w:p>
        </w:tc>
        <w:tc>
          <w:tcPr>
            <w:tcW w:w="3260" w:type="dxa"/>
            <w:vAlign w:val="center"/>
            <w:hideMark/>
          </w:tcPr>
          <w:p w:rsidR="00E242FB" w:rsidRPr="00E242FB" w:rsidRDefault="00E242FB" w:rsidP="00E242FB">
            <w:pPr>
              <w:pStyle w:val="Tretabeli"/>
              <w:jc w:val="center"/>
            </w:pPr>
            <w:r w:rsidRPr="00E242FB">
              <w:t>Liczba opracowań statystycznych</w:t>
            </w:r>
            <w:r w:rsidR="00997B88">
              <w:t xml:space="preserve"> i </w:t>
            </w:r>
            <w:r w:rsidRPr="00E242FB">
              <w:t>merytorycznych wyników badań</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Opracowania statystyczne</w:t>
            </w:r>
            <w:r w:rsidR="00997B88">
              <w:t xml:space="preserve"> i </w:t>
            </w:r>
            <w:r w:rsidRPr="00E242FB">
              <w:t>merytoryczne wyników badań klinicznych</w:t>
            </w:r>
          </w:p>
        </w:tc>
        <w:tc>
          <w:tcPr>
            <w:tcW w:w="708" w:type="dxa"/>
            <w:vAlign w:val="center"/>
            <w:hideMark/>
          </w:tcPr>
          <w:p w:rsidR="00E242FB" w:rsidRPr="00E242FB" w:rsidRDefault="00E242FB" w:rsidP="00E242FB">
            <w:pPr>
              <w:pStyle w:val="Tretabeli"/>
              <w:jc w:val="center"/>
            </w:pPr>
            <w:r w:rsidRPr="00E242FB">
              <w:t>12</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restart"/>
            <w:vAlign w:val="center"/>
            <w:hideMark/>
          </w:tcPr>
          <w:p w:rsidR="00E242FB" w:rsidRPr="00E242FB" w:rsidRDefault="00E242FB" w:rsidP="00E242FB">
            <w:pPr>
              <w:pStyle w:val="Tretabeli"/>
              <w:jc w:val="center"/>
            </w:pPr>
            <w:r w:rsidRPr="00E242FB">
              <w:t>12</w:t>
            </w:r>
          </w:p>
        </w:tc>
        <w:tc>
          <w:tcPr>
            <w:tcW w:w="3260" w:type="dxa"/>
            <w:vAlign w:val="center"/>
            <w:hideMark/>
          </w:tcPr>
          <w:p w:rsidR="00E242FB" w:rsidRPr="00E242FB" w:rsidRDefault="00E242FB" w:rsidP="00E242FB">
            <w:pPr>
              <w:pStyle w:val="Tretabeli"/>
              <w:jc w:val="center"/>
            </w:pPr>
            <w:r w:rsidRPr="00E242FB">
              <w:t>Opracowanie dokumentacji patent</w:t>
            </w:r>
            <w:r w:rsidRPr="00E242FB">
              <w:t>o</w:t>
            </w:r>
            <w:r w:rsidRPr="00E242FB">
              <w:t>wej</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Gotowa dokumentacja p</w:t>
            </w:r>
            <w:r w:rsidRPr="00E242FB">
              <w:t>a</w:t>
            </w:r>
            <w:r w:rsidRPr="00E242FB">
              <w:t>tentowa</w:t>
            </w:r>
          </w:p>
        </w:tc>
        <w:tc>
          <w:tcPr>
            <w:tcW w:w="708" w:type="dxa"/>
            <w:vMerge w:val="restart"/>
            <w:vAlign w:val="center"/>
            <w:hideMark/>
          </w:tcPr>
          <w:p w:rsidR="00E242FB" w:rsidRPr="00E242FB" w:rsidRDefault="00E242FB" w:rsidP="00E242FB">
            <w:pPr>
              <w:pStyle w:val="Tretabeli"/>
              <w:jc w:val="center"/>
            </w:pPr>
            <w:r w:rsidRPr="00E242FB">
              <w:t>13</w:t>
            </w: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Merge/>
            <w:vAlign w:val="center"/>
            <w:hideMark/>
          </w:tcPr>
          <w:p w:rsidR="00E242FB" w:rsidRPr="00E242FB" w:rsidRDefault="00E242FB" w:rsidP="00E242FB">
            <w:pPr>
              <w:pStyle w:val="Tretabeli"/>
              <w:jc w:val="center"/>
            </w:pPr>
          </w:p>
        </w:tc>
        <w:tc>
          <w:tcPr>
            <w:tcW w:w="3260" w:type="dxa"/>
            <w:vAlign w:val="center"/>
            <w:hideMark/>
          </w:tcPr>
          <w:p w:rsidR="00E242FB" w:rsidRPr="00E242FB" w:rsidRDefault="00E242FB" w:rsidP="00E242FB">
            <w:pPr>
              <w:pStyle w:val="Tretabeli"/>
              <w:jc w:val="center"/>
            </w:pPr>
            <w:r w:rsidRPr="00E242FB">
              <w:t>Zgłoszenie patentowe do biura pate</w:t>
            </w:r>
            <w:r w:rsidRPr="00E242FB">
              <w:t>n</w:t>
            </w:r>
            <w:r w:rsidRPr="00E242FB">
              <w:t>towego</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Kopia a/a zgłoszenia do biura patentowego</w:t>
            </w:r>
          </w:p>
        </w:tc>
        <w:tc>
          <w:tcPr>
            <w:tcW w:w="708" w:type="dxa"/>
            <w:vMerge/>
            <w:vAlign w:val="center"/>
            <w:hideMark/>
          </w:tcPr>
          <w:p w:rsidR="00E242FB" w:rsidRPr="00E242FB" w:rsidRDefault="00E242FB" w:rsidP="00E242FB">
            <w:pPr>
              <w:pStyle w:val="Tretabeli"/>
              <w:jc w:val="center"/>
            </w:pPr>
          </w:p>
        </w:tc>
      </w:tr>
      <w:tr w:rsidR="00E242FB" w:rsidRPr="00E242FB" w:rsidTr="00D8164F">
        <w:trPr>
          <w:cantSplit/>
          <w:trHeight w:val="20"/>
        </w:trPr>
        <w:tc>
          <w:tcPr>
            <w:tcW w:w="392" w:type="dxa"/>
            <w:vMerge/>
            <w:vAlign w:val="center"/>
            <w:hideMark/>
          </w:tcPr>
          <w:p w:rsidR="00E242FB" w:rsidRPr="00E242FB" w:rsidRDefault="00E242FB" w:rsidP="00E242FB">
            <w:pPr>
              <w:pStyle w:val="Tretabeli"/>
              <w:jc w:val="center"/>
              <w:rPr>
                <w:b/>
                <w:bCs/>
              </w:rPr>
            </w:pPr>
          </w:p>
        </w:tc>
        <w:tc>
          <w:tcPr>
            <w:tcW w:w="567" w:type="dxa"/>
            <w:vAlign w:val="center"/>
            <w:hideMark/>
          </w:tcPr>
          <w:p w:rsidR="00E242FB" w:rsidRPr="00E242FB" w:rsidRDefault="00E242FB" w:rsidP="00E242FB">
            <w:pPr>
              <w:pStyle w:val="Tretabeli"/>
              <w:jc w:val="center"/>
            </w:pPr>
            <w:r w:rsidRPr="00E242FB">
              <w:t>13</w:t>
            </w:r>
          </w:p>
        </w:tc>
        <w:tc>
          <w:tcPr>
            <w:tcW w:w="3260" w:type="dxa"/>
            <w:vAlign w:val="center"/>
            <w:hideMark/>
          </w:tcPr>
          <w:p w:rsidR="00E242FB" w:rsidRPr="00E242FB" w:rsidRDefault="003607BB" w:rsidP="00E242FB">
            <w:pPr>
              <w:pStyle w:val="Tretabeli"/>
              <w:jc w:val="center"/>
            </w:pPr>
            <w:r>
              <w:t>Rozbudowane</w:t>
            </w:r>
            <w:r w:rsidR="00997B88">
              <w:t xml:space="preserve"> i </w:t>
            </w:r>
            <w:r>
              <w:t>wyposażone centrum m</w:t>
            </w:r>
            <w:r w:rsidR="00E242FB" w:rsidRPr="00E242FB">
              <w:t>edyczne</w:t>
            </w:r>
          </w:p>
        </w:tc>
        <w:tc>
          <w:tcPr>
            <w:tcW w:w="1134" w:type="dxa"/>
            <w:vAlign w:val="center"/>
            <w:hideMark/>
          </w:tcPr>
          <w:p w:rsidR="00E242FB" w:rsidRPr="00E242FB" w:rsidRDefault="00E242FB" w:rsidP="00E242FB">
            <w:pPr>
              <w:pStyle w:val="Tretabeli"/>
              <w:jc w:val="center"/>
            </w:pPr>
            <w:r w:rsidRPr="00E242FB">
              <w:t>0</w:t>
            </w:r>
          </w:p>
        </w:tc>
        <w:tc>
          <w:tcPr>
            <w:tcW w:w="1134" w:type="dxa"/>
            <w:vAlign w:val="center"/>
            <w:hideMark/>
          </w:tcPr>
          <w:p w:rsidR="00E242FB" w:rsidRPr="00E242FB" w:rsidRDefault="00E242FB" w:rsidP="00E242FB">
            <w:pPr>
              <w:pStyle w:val="Tretabeli"/>
              <w:jc w:val="center"/>
            </w:pPr>
            <w:r w:rsidRPr="00E242FB">
              <w:t>1</w:t>
            </w:r>
          </w:p>
        </w:tc>
        <w:tc>
          <w:tcPr>
            <w:tcW w:w="2552" w:type="dxa"/>
            <w:vAlign w:val="center"/>
            <w:hideMark/>
          </w:tcPr>
          <w:p w:rsidR="00E242FB" w:rsidRPr="00E242FB" w:rsidRDefault="00E242FB" w:rsidP="00E242FB">
            <w:pPr>
              <w:pStyle w:val="Tretabeli"/>
              <w:jc w:val="center"/>
            </w:pPr>
            <w:r w:rsidRPr="00E242FB">
              <w:t>Źródła wewnętrzne - ew</w:t>
            </w:r>
            <w:r w:rsidRPr="00E242FB">
              <w:t>i</w:t>
            </w:r>
            <w:r w:rsidRPr="00E242FB">
              <w:t>dencja środków trwałych</w:t>
            </w:r>
          </w:p>
        </w:tc>
        <w:tc>
          <w:tcPr>
            <w:tcW w:w="708" w:type="dxa"/>
            <w:vAlign w:val="center"/>
            <w:hideMark/>
          </w:tcPr>
          <w:p w:rsidR="00E242FB" w:rsidRPr="00E242FB" w:rsidRDefault="00E242FB" w:rsidP="00E242FB">
            <w:pPr>
              <w:pStyle w:val="Tretabeli"/>
              <w:jc w:val="center"/>
            </w:pPr>
            <w:r w:rsidRPr="00E242FB">
              <w:t>6</w:t>
            </w:r>
          </w:p>
        </w:tc>
      </w:tr>
    </w:tbl>
    <w:p w:rsidR="00E242FB" w:rsidRPr="00E242FB" w:rsidRDefault="00E242FB" w:rsidP="00E242FB">
      <w:pPr>
        <w:pStyle w:val="Tretabeli"/>
      </w:pPr>
    </w:p>
    <w:p w:rsidR="00471A3C" w:rsidRDefault="00541E35" w:rsidP="00471A3C">
      <w:r>
        <w:t xml:space="preserve">Projekt podzielono na etapy prac badawczo-rozwojowych. Prace </w:t>
      </w:r>
      <w:proofErr w:type="spellStart"/>
      <w:r>
        <w:t>B+R</w:t>
      </w:r>
      <w:proofErr w:type="spellEnd"/>
      <w:r w:rsidR="00997B88">
        <w:t xml:space="preserve"> w </w:t>
      </w:r>
      <w:r>
        <w:t>ramach pr</w:t>
      </w:r>
      <w:r>
        <w:t>o</w:t>
      </w:r>
      <w:r>
        <w:t>jektu to przeprowadze</w:t>
      </w:r>
      <w:r w:rsidR="00770830">
        <w:t>nie oraz wdrożenie prac badawczo- rozwojowych dotyczących</w:t>
      </w:r>
      <w:r>
        <w:t xml:space="preserve"> innow</w:t>
      </w:r>
      <w:r>
        <w:t>a</w:t>
      </w:r>
      <w:r>
        <w:t xml:space="preserve">cyjnej metody leczenia skolioz u dzieci </w:t>
      </w:r>
      <w:r w:rsidR="00770830">
        <w:t>oraz</w:t>
      </w:r>
      <w:r>
        <w:t xml:space="preserve"> młodzieży</w:t>
      </w:r>
      <w:r w:rsidR="00997B88">
        <w:t xml:space="preserve"> z </w:t>
      </w:r>
      <w:r>
        <w:t>wykorzystaniem urządzenia do ter</w:t>
      </w:r>
      <w:r>
        <w:t>a</w:t>
      </w:r>
      <w:r>
        <w:t>pii skolioz</w:t>
      </w:r>
      <w:r w:rsidR="00997B88">
        <w:t xml:space="preserve"> w </w:t>
      </w:r>
      <w:r>
        <w:t>pozycji stojącej. Faza wdrożeniowa b</w:t>
      </w:r>
      <w:r w:rsidR="00770830">
        <w:t>ędzie polegała na rozbudowaniu centrum m</w:t>
      </w:r>
      <w:r>
        <w:t xml:space="preserve">edycznego </w:t>
      </w:r>
      <w:r w:rsidR="00770830">
        <w:t>oraz</w:t>
      </w:r>
      <w:r>
        <w:t xml:space="preserve"> wyposażeniu pomieszczeń,</w:t>
      </w:r>
      <w:r w:rsidR="00997B88">
        <w:t xml:space="preserve"> w </w:t>
      </w:r>
      <w:r>
        <w:t>których będzie świadczona opracowana i</w:t>
      </w:r>
      <w:r>
        <w:t>n</w:t>
      </w:r>
      <w:r>
        <w:t>nowacyjna usługa (gabinet diagnostyczny lekarza rehabilitacji medycznej, sale rehabilitacy</w:t>
      </w:r>
      <w:r>
        <w:t>j</w:t>
      </w:r>
      <w:r>
        <w:t>ne, pomieszczenie biurowe do przechowywania</w:t>
      </w:r>
      <w:r w:rsidR="00997B88">
        <w:t xml:space="preserve"> i </w:t>
      </w:r>
      <w:r>
        <w:t>analizy dokumentacji medycznej pacjentów, pomieszczenia pomocnicze: szatnie, sanitariaty, poczekalnia dla pacjentów).</w:t>
      </w:r>
    </w:p>
    <w:p w:rsidR="00FE4EE3" w:rsidRDefault="00020214" w:rsidP="00471A3C">
      <w:pPr>
        <w:pStyle w:val="Nagwek2"/>
      </w:pPr>
      <w:bookmarkStart w:id="29" w:name="_Toc54354545"/>
      <w:r>
        <w:t>3</w:t>
      </w:r>
      <w:r w:rsidR="00FE4EE3">
        <w:t>.2. Formuła realizacyjna</w:t>
      </w:r>
      <w:r w:rsidR="00997B88">
        <w:t xml:space="preserve"> i </w:t>
      </w:r>
      <w:r w:rsidR="00FE4EE3">
        <w:t>macierz kompromisów projektowych</w:t>
      </w:r>
      <w:bookmarkEnd w:id="29"/>
    </w:p>
    <w:p w:rsidR="00725CDA" w:rsidRDefault="00725CDA" w:rsidP="00725CDA">
      <w:r>
        <w:t>Poniższe informacje</w:t>
      </w:r>
      <w:r w:rsidR="00997B88">
        <w:t xml:space="preserve"> o </w:t>
      </w:r>
      <w:r>
        <w:t>formule</w:t>
      </w:r>
      <w:r w:rsidRPr="00725CDA">
        <w:t xml:space="preserve"> realizacji projektu </w:t>
      </w:r>
      <w:r>
        <w:t>określają</w:t>
      </w:r>
      <w:r w:rsidRPr="00725CDA">
        <w:t xml:space="preserve"> </w:t>
      </w:r>
      <w:r>
        <w:t>sposób</w:t>
      </w:r>
      <w:r w:rsidR="00997B88">
        <w:t xml:space="preserve"> w </w:t>
      </w:r>
      <w:r w:rsidRPr="00725CDA">
        <w:t>jaki</w:t>
      </w:r>
      <w:r>
        <w:t>m</w:t>
      </w:r>
      <w:r w:rsidRPr="00725CDA">
        <w:t xml:space="preserve"> </w:t>
      </w:r>
      <w:r>
        <w:t>zadania</w:t>
      </w:r>
      <w:r w:rsidR="00997B88">
        <w:t xml:space="preserve"> w </w:t>
      </w:r>
      <w:r>
        <w:t>projekcie</w:t>
      </w:r>
      <w:r w:rsidRPr="00725CDA">
        <w:t xml:space="preserve"> zostaną zrealizowane. </w:t>
      </w:r>
      <w:r>
        <w:t>Są one częścią</w:t>
      </w:r>
      <w:r w:rsidRPr="00725CDA">
        <w:t xml:space="preserve"> Założeń Projektu, które </w:t>
      </w:r>
      <w:r>
        <w:t>stanowią</w:t>
      </w:r>
      <w:r w:rsidRPr="00725CDA">
        <w:t xml:space="preserve"> podstawą do podjęcia decyzji</w:t>
      </w:r>
      <w:r w:rsidR="00997B88">
        <w:t xml:space="preserve"> o </w:t>
      </w:r>
      <w:r w:rsidRPr="00725CDA">
        <w:t>zezwoleniu na przejście do etapu inicjowania.</w:t>
      </w:r>
    </w:p>
    <w:p w:rsidR="00725CDA" w:rsidRDefault="00725CDA" w:rsidP="00725CDA">
      <w:pPr>
        <w:pStyle w:val="Nrtabeli"/>
      </w:pPr>
      <w:bookmarkStart w:id="30" w:name="_Toc54366560"/>
      <w:r>
        <w:t>Tabela 4. Formuła realizacyjna projektu</w:t>
      </w:r>
      <w:bookmarkEnd w:id="30"/>
    </w:p>
    <w:tbl>
      <w:tblPr>
        <w:tblStyle w:val="Tabela-Siatka"/>
        <w:tblW w:w="0" w:type="auto"/>
        <w:tblLook w:val="04A0" w:firstRow="1" w:lastRow="0" w:firstColumn="1" w:lastColumn="0" w:noHBand="0" w:noVBand="1"/>
      </w:tblPr>
      <w:tblGrid>
        <w:gridCol w:w="511"/>
        <w:gridCol w:w="4513"/>
        <w:gridCol w:w="4262"/>
      </w:tblGrid>
      <w:tr w:rsidR="00725CDA" w:rsidRPr="00725CDA" w:rsidTr="00CB0793">
        <w:trPr>
          <w:trHeight w:val="20"/>
        </w:trPr>
        <w:tc>
          <w:tcPr>
            <w:tcW w:w="461" w:type="dxa"/>
          </w:tcPr>
          <w:p w:rsidR="00725CDA" w:rsidRPr="00725CDA" w:rsidRDefault="00725CDA" w:rsidP="00725CDA">
            <w:pPr>
              <w:pStyle w:val="Tretabeli"/>
              <w:jc w:val="center"/>
              <w:rPr>
                <w:b/>
              </w:rPr>
            </w:pPr>
            <w:r>
              <w:rPr>
                <w:b/>
              </w:rPr>
              <w:t>Lp</w:t>
            </w:r>
            <w:r w:rsidR="00D779B3">
              <w:rPr>
                <w:b/>
              </w:rPr>
              <w:t>.</w:t>
            </w:r>
            <w:r w:rsidRPr="00725CDA">
              <w:rPr>
                <w:b/>
              </w:rPr>
              <w:t xml:space="preserve"> </w:t>
            </w:r>
          </w:p>
        </w:tc>
        <w:tc>
          <w:tcPr>
            <w:tcW w:w="4538" w:type="dxa"/>
            <w:vAlign w:val="center"/>
          </w:tcPr>
          <w:p w:rsidR="00725CDA" w:rsidRPr="00725CDA" w:rsidRDefault="00725CDA" w:rsidP="00725CDA">
            <w:pPr>
              <w:pStyle w:val="Tretabeli"/>
              <w:jc w:val="center"/>
              <w:rPr>
                <w:b/>
              </w:rPr>
            </w:pPr>
            <w:r w:rsidRPr="00725CDA">
              <w:rPr>
                <w:b/>
              </w:rPr>
              <w:t>Zadanie</w:t>
            </w:r>
          </w:p>
        </w:tc>
        <w:tc>
          <w:tcPr>
            <w:tcW w:w="4287" w:type="dxa"/>
            <w:vAlign w:val="center"/>
          </w:tcPr>
          <w:p w:rsidR="00725CDA" w:rsidRPr="00725CDA" w:rsidRDefault="00725CDA" w:rsidP="00725CDA">
            <w:pPr>
              <w:pStyle w:val="Tretabeli"/>
              <w:jc w:val="center"/>
              <w:rPr>
                <w:b/>
              </w:rPr>
            </w:pPr>
            <w:r w:rsidRPr="00725CDA">
              <w:rPr>
                <w:b/>
              </w:rPr>
              <w:t>Formuła realizacyjna</w:t>
            </w:r>
          </w:p>
        </w:tc>
      </w:tr>
      <w:tr w:rsidR="00725CDA" w:rsidRPr="00725CDA" w:rsidTr="00CB0793">
        <w:trPr>
          <w:trHeight w:val="20"/>
        </w:trPr>
        <w:tc>
          <w:tcPr>
            <w:tcW w:w="461" w:type="dxa"/>
            <w:hideMark/>
          </w:tcPr>
          <w:p w:rsidR="00725CDA" w:rsidRPr="00725CDA" w:rsidRDefault="00725CDA" w:rsidP="00725CDA">
            <w:pPr>
              <w:pStyle w:val="Tretabeli"/>
              <w:jc w:val="center"/>
            </w:pPr>
            <w:r w:rsidRPr="00725CDA">
              <w:t>1</w:t>
            </w:r>
          </w:p>
        </w:tc>
        <w:tc>
          <w:tcPr>
            <w:tcW w:w="4538" w:type="dxa"/>
            <w:hideMark/>
          </w:tcPr>
          <w:p w:rsidR="00725CDA" w:rsidRPr="00725CDA" w:rsidRDefault="00725CDA" w:rsidP="00725CDA">
            <w:pPr>
              <w:pStyle w:val="Tretabeli"/>
            </w:pPr>
            <w:r w:rsidRPr="00725CDA">
              <w:t xml:space="preserve">Badania przemysłowe - zbudowanie stanowiska pomiarowego do oceny </w:t>
            </w:r>
            <w:proofErr w:type="spellStart"/>
            <w:r w:rsidRPr="00725CDA">
              <w:t>3D</w:t>
            </w:r>
            <w:proofErr w:type="spellEnd"/>
            <w:r w:rsidRPr="00725CDA">
              <w:t xml:space="preserve"> ciała pacjenta</w:t>
            </w:r>
          </w:p>
        </w:tc>
        <w:tc>
          <w:tcPr>
            <w:tcW w:w="4287" w:type="dxa"/>
          </w:tcPr>
          <w:p w:rsidR="00725CDA" w:rsidRPr="00725CDA" w:rsidRDefault="00725CDA" w:rsidP="00725CDA">
            <w:pPr>
              <w:pStyle w:val="Tretabeli"/>
            </w:pPr>
            <w:r>
              <w:t>Projektowanie od początku, wykorzystanie pers</w:t>
            </w:r>
            <w:r>
              <w:t>o</w:t>
            </w:r>
            <w:r>
              <w:t>nelu firmy</w:t>
            </w:r>
          </w:p>
        </w:tc>
      </w:tr>
      <w:tr w:rsidR="00725CDA" w:rsidRPr="00725CDA" w:rsidTr="00CB0793">
        <w:trPr>
          <w:trHeight w:val="20"/>
        </w:trPr>
        <w:tc>
          <w:tcPr>
            <w:tcW w:w="461" w:type="dxa"/>
            <w:hideMark/>
          </w:tcPr>
          <w:p w:rsidR="00725CDA" w:rsidRPr="00725CDA" w:rsidRDefault="00725CDA" w:rsidP="00725CDA">
            <w:pPr>
              <w:pStyle w:val="Tretabeli"/>
              <w:jc w:val="center"/>
            </w:pPr>
            <w:r w:rsidRPr="00725CDA">
              <w:t>2</w:t>
            </w:r>
          </w:p>
        </w:tc>
        <w:tc>
          <w:tcPr>
            <w:tcW w:w="4538" w:type="dxa"/>
            <w:hideMark/>
          </w:tcPr>
          <w:p w:rsidR="00725CDA" w:rsidRPr="00725CDA" w:rsidRDefault="00725CDA" w:rsidP="00725CDA">
            <w:pPr>
              <w:pStyle w:val="Tretabeli"/>
            </w:pPr>
            <w:r w:rsidRPr="00725CDA">
              <w:t>Szkolenia specjalistyczne personelu</w:t>
            </w:r>
          </w:p>
        </w:tc>
        <w:tc>
          <w:tcPr>
            <w:tcW w:w="4287" w:type="dxa"/>
          </w:tcPr>
          <w:p w:rsidR="00725CDA" w:rsidRPr="00725CDA" w:rsidRDefault="00CB0793" w:rsidP="00725CDA">
            <w:pPr>
              <w:pStyle w:val="Tretabeli"/>
            </w:pPr>
            <w:r>
              <w:t>Umowa</w:t>
            </w:r>
            <w:r w:rsidR="00997B88">
              <w:t xml:space="preserve"> z </w:t>
            </w:r>
            <w:r>
              <w:t>zewnętrznym wykonawcą</w:t>
            </w:r>
          </w:p>
        </w:tc>
      </w:tr>
      <w:tr w:rsidR="00725CDA" w:rsidRPr="00725CDA" w:rsidTr="002D6ECA">
        <w:trPr>
          <w:trHeight w:val="20"/>
        </w:trPr>
        <w:tc>
          <w:tcPr>
            <w:tcW w:w="461" w:type="dxa"/>
            <w:hideMark/>
          </w:tcPr>
          <w:p w:rsidR="00725CDA" w:rsidRPr="00725CDA" w:rsidRDefault="00725CDA" w:rsidP="00725CDA">
            <w:pPr>
              <w:pStyle w:val="Tretabeli"/>
              <w:jc w:val="center"/>
            </w:pPr>
            <w:r w:rsidRPr="00725CDA">
              <w:lastRenderedPageBreak/>
              <w:t>3</w:t>
            </w:r>
          </w:p>
        </w:tc>
        <w:tc>
          <w:tcPr>
            <w:tcW w:w="4538" w:type="dxa"/>
            <w:hideMark/>
          </w:tcPr>
          <w:p w:rsidR="00725CDA" w:rsidRPr="00725CDA" w:rsidRDefault="00725CDA" w:rsidP="00725CDA">
            <w:pPr>
              <w:pStyle w:val="Tretabeli"/>
            </w:pPr>
            <w:r w:rsidRPr="00725CDA">
              <w:t>Badania przemysłowe - opracowanie założeń ko</w:t>
            </w:r>
            <w:r w:rsidRPr="00725CDA">
              <w:t>n</w:t>
            </w:r>
            <w:r w:rsidRPr="00725CDA">
              <w:t>strukcyjnych</w:t>
            </w:r>
            <w:r w:rsidR="00997B88">
              <w:t xml:space="preserve"> i </w:t>
            </w:r>
            <w:r w:rsidRPr="00725CDA">
              <w:t>funkcjonalnych urządzenia na po</w:t>
            </w:r>
            <w:r w:rsidRPr="00725CDA">
              <w:t>d</w:t>
            </w:r>
            <w:r w:rsidRPr="00725CDA">
              <w:t xml:space="preserve">stawie analizy </w:t>
            </w:r>
            <w:proofErr w:type="spellStart"/>
            <w:r w:rsidRPr="00725CDA">
              <w:t>3D</w:t>
            </w:r>
            <w:proofErr w:type="spellEnd"/>
            <w:r w:rsidRPr="00725CDA">
              <w:t xml:space="preserve"> postaw pacjentów ze skoliozą (</w:t>
            </w:r>
            <w:proofErr w:type="spellStart"/>
            <w:r w:rsidRPr="00725CDA">
              <w:t>TRL</w:t>
            </w:r>
            <w:proofErr w:type="spellEnd"/>
            <w:r w:rsidRPr="00725CDA">
              <w:t xml:space="preserve"> III-IV)</w:t>
            </w:r>
          </w:p>
        </w:tc>
        <w:tc>
          <w:tcPr>
            <w:tcW w:w="4287" w:type="dxa"/>
          </w:tcPr>
          <w:p w:rsidR="00725CDA" w:rsidRPr="00725CDA" w:rsidRDefault="00CB0793" w:rsidP="00CB0793">
            <w:pPr>
              <w:pStyle w:val="Tretabeli"/>
            </w:pPr>
            <w:r>
              <w:t>Projektowanie od początku, wykorzystanie pers</w:t>
            </w:r>
            <w:r>
              <w:t>o</w:t>
            </w:r>
            <w:r>
              <w:t>nelu firmy</w:t>
            </w:r>
          </w:p>
        </w:tc>
      </w:tr>
      <w:tr w:rsidR="00725CDA" w:rsidRPr="00725CDA" w:rsidTr="002D6ECA">
        <w:trPr>
          <w:trHeight w:val="20"/>
        </w:trPr>
        <w:tc>
          <w:tcPr>
            <w:tcW w:w="461" w:type="dxa"/>
            <w:hideMark/>
          </w:tcPr>
          <w:p w:rsidR="00725CDA" w:rsidRPr="00725CDA" w:rsidRDefault="00725CDA" w:rsidP="00725CDA">
            <w:pPr>
              <w:pStyle w:val="Tretabeli"/>
              <w:jc w:val="center"/>
            </w:pPr>
            <w:r w:rsidRPr="00725CDA">
              <w:t>4</w:t>
            </w:r>
          </w:p>
        </w:tc>
        <w:tc>
          <w:tcPr>
            <w:tcW w:w="4538" w:type="dxa"/>
            <w:hideMark/>
          </w:tcPr>
          <w:p w:rsidR="00725CDA" w:rsidRPr="00725CDA" w:rsidRDefault="00725CDA" w:rsidP="00725CDA">
            <w:pPr>
              <w:pStyle w:val="Tretabeli"/>
            </w:pPr>
            <w:r w:rsidRPr="00725CDA">
              <w:t>Badanie czystości patentowej</w:t>
            </w:r>
          </w:p>
        </w:tc>
        <w:tc>
          <w:tcPr>
            <w:tcW w:w="4287" w:type="dxa"/>
          </w:tcPr>
          <w:p w:rsidR="00725CDA" w:rsidRPr="00725CDA" w:rsidRDefault="00CB0793" w:rsidP="00725CDA">
            <w:pPr>
              <w:pStyle w:val="Tretabeli"/>
            </w:pPr>
            <w:r>
              <w:t>Wynajęcie pracowników kontraktowych</w:t>
            </w:r>
          </w:p>
        </w:tc>
      </w:tr>
      <w:tr w:rsidR="00725CDA" w:rsidRPr="00725CDA" w:rsidTr="002D6ECA">
        <w:trPr>
          <w:trHeight w:val="20"/>
        </w:trPr>
        <w:tc>
          <w:tcPr>
            <w:tcW w:w="461" w:type="dxa"/>
            <w:hideMark/>
          </w:tcPr>
          <w:p w:rsidR="00725CDA" w:rsidRPr="00725CDA" w:rsidRDefault="00725CDA" w:rsidP="00725CDA">
            <w:pPr>
              <w:pStyle w:val="Tretabeli"/>
              <w:jc w:val="center"/>
            </w:pPr>
            <w:r w:rsidRPr="00725CDA">
              <w:t>5</w:t>
            </w:r>
          </w:p>
        </w:tc>
        <w:tc>
          <w:tcPr>
            <w:tcW w:w="4538" w:type="dxa"/>
            <w:hideMark/>
          </w:tcPr>
          <w:p w:rsidR="00725CDA" w:rsidRPr="00725CDA" w:rsidRDefault="00725CDA" w:rsidP="00725CDA">
            <w:pPr>
              <w:pStyle w:val="Tretabeli"/>
            </w:pPr>
            <w:r w:rsidRPr="00725CDA">
              <w:t>Usługi zlecone - wykonanie demonstratora I</w:t>
            </w:r>
          </w:p>
        </w:tc>
        <w:tc>
          <w:tcPr>
            <w:tcW w:w="4287" w:type="dxa"/>
          </w:tcPr>
          <w:p w:rsidR="00725CDA" w:rsidRPr="00725CDA" w:rsidRDefault="002D6ECA" w:rsidP="00725CDA">
            <w:pPr>
              <w:pStyle w:val="Tretabeli"/>
            </w:pPr>
            <w:r w:rsidRPr="002D6ECA">
              <w:t>Wykonanie na zamówienie</w:t>
            </w:r>
          </w:p>
        </w:tc>
      </w:tr>
      <w:tr w:rsidR="00CB0793" w:rsidRPr="00725CDA" w:rsidTr="002D6ECA">
        <w:trPr>
          <w:trHeight w:val="920"/>
        </w:trPr>
        <w:tc>
          <w:tcPr>
            <w:tcW w:w="461" w:type="dxa"/>
            <w:hideMark/>
          </w:tcPr>
          <w:p w:rsidR="00CB0793" w:rsidRPr="00725CDA" w:rsidRDefault="00CB0793" w:rsidP="00725CDA">
            <w:pPr>
              <w:pStyle w:val="Tretabeli"/>
              <w:jc w:val="center"/>
            </w:pPr>
            <w:r w:rsidRPr="00725CDA">
              <w:t>6</w:t>
            </w:r>
          </w:p>
        </w:tc>
        <w:tc>
          <w:tcPr>
            <w:tcW w:w="4538" w:type="dxa"/>
            <w:hideMark/>
          </w:tcPr>
          <w:p w:rsidR="00CB0793" w:rsidRPr="00725CDA" w:rsidRDefault="00CB0793" w:rsidP="00725CDA">
            <w:pPr>
              <w:pStyle w:val="Tretabeli"/>
            </w:pPr>
            <w:r w:rsidRPr="00725CDA">
              <w:t>Badanie przemysłowe - opracowanie założeń ko</w:t>
            </w:r>
            <w:r w:rsidRPr="00725CDA">
              <w:t>n</w:t>
            </w:r>
            <w:r w:rsidRPr="00725CDA">
              <w:t>strukcyjnych</w:t>
            </w:r>
            <w:r w:rsidR="00997B88">
              <w:t xml:space="preserve"> i </w:t>
            </w:r>
            <w:r w:rsidRPr="00725CDA">
              <w:t>funkcjonalnych demonstratora 1, planowanie</w:t>
            </w:r>
            <w:r w:rsidR="00997B88">
              <w:t xml:space="preserve"> i </w:t>
            </w:r>
            <w:r w:rsidRPr="00725CDA">
              <w:t>implementacja programu komputer</w:t>
            </w:r>
            <w:r w:rsidRPr="00725CDA">
              <w:t>o</w:t>
            </w:r>
            <w:r w:rsidRPr="00725CDA">
              <w:t>wego oraz opracowanie założeń (</w:t>
            </w:r>
            <w:proofErr w:type="spellStart"/>
            <w:r w:rsidRPr="00725CDA">
              <w:t>TRL</w:t>
            </w:r>
            <w:proofErr w:type="spellEnd"/>
            <w:r w:rsidRPr="00725CDA">
              <w:t xml:space="preserve"> V)</w:t>
            </w:r>
          </w:p>
        </w:tc>
        <w:tc>
          <w:tcPr>
            <w:tcW w:w="4287" w:type="dxa"/>
          </w:tcPr>
          <w:p w:rsidR="00CB0793" w:rsidRPr="00725CDA" w:rsidRDefault="00CB0793" w:rsidP="00CB0793">
            <w:pPr>
              <w:pStyle w:val="Tretabeli"/>
              <w:jc w:val="left"/>
            </w:pPr>
            <w:r>
              <w:t>Modyfikacja istniejącego produktu, wykorzyst</w:t>
            </w:r>
            <w:r>
              <w:t>a</w:t>
            </w:r>
            <w:r>
              <w:t>nie personelu firmy</w:t>
            </w:r>
          </w:p>
        </w:tc>
      </w:tr>
      <w:tr w:rsidR="00725CDA" w:rsidRPr="00725CDA" w:rsidTr="00CB0793">
        <w:trPr>
          <w:trHeight w:val="20"/>
        </w:trPr>
        <w:tc>
          <w:tcPr>
            <w:tcW w:w="461" w:type="dxa"/>
            <w:hideMark/>
          </w:tcPr>
          <w:p w:rsidR="00725CDA" w:rsidRPr="00725CDA" w:rsidRDefault="00725CDA" w:rsidP="00725CDA">
            <w:pPr>
              <w:pStyle w:val="Tretabeli"/>
              <w:jc w:val="center"/>
            </w:pPr>
            <w:r w:rsidRPr="00725CDA">
              <w:t>7</w:t>
            </w:r>
          </w:p>
        </w:tc>
        <w:tc>
          <w:tcPr>
            <w:tcW w:w="4538" w:type="dxa"/>
            <w:hideMark/>
          </w:tcPr>
          <w:p w:rsidR="00725CDA" w:rsidRPr="00725CDA" w:rsidRDefault="00725CDA" w:rsidP="00725CDA">
            <w:pPr>
              <w:pStyle w:val="Tretabeli"/>
            </w:pPr>
            <w:r w:rsidRPr="00725CDA">
              <w:t>Usługi zlecone - wykonanie demonstratora II</w:t>
            </w:r>
          </w:p>
        </w:tc>
        <w:tc>
          <w:tcPr>
            <w:tcW w:w="4287" w:type="dxa"/>
          </w:tcPr>
          <w:p w:rsidR="00725CDA" w:rsidRPr="00725CDA" w:rsidRDefault="002D6ECA" w:rsidP="00725CDA">
            <w:pPr>
              <w:pStyle w:val="Tretabeli"/>
            </w:pPr>
            <w:r w:rsidRPr="002D6ECA">
              <w:t>Wykonanie na zamówienie</w:t>
            </w:r>
          </w:p>
        </w:tc>
      </w:tr>
      <w:tr w:rsidR="00CB0793" w:rsidRPr="00725CDA" w:rsidTr="00CB0793">
        <w:trPr>
          <w:trHeight w:val="1150"/>
        </w:trPr>
        <w:tc>
          <w:tcPr>
            <w:tcW w:w="461" w:type="dxa"/>
            <w:hideMark/>
          </w:tcPr>
          <w:p w:rsidR="00CB0793" w:rsidRPr="00725CDA" w:rsidRDefault="00CB0793" w:rsidP="00725CDA">
            <w:pPr>
              <w:pStyle w:val="Tretabeli"/>
              <w:jc w:val="center"/>
            </w:pPr>
            <w:r w:rsidRPr="00725CDA">
              <w:t>8</w:t>
            </w:r>
          </w:p>
        </w:tc>
        <w:tc>
          <w:tcPr>
            <w:tcW w:w="4538" w:type="dxa"/>
            <w:hideMark/>
          </w:tcPr>
          <w:p w:rsidR="00CB0793" w:rsidRPr="00725CDA" w:rsidRDefault="00CB0793" w:rsidP="00725CDA">
            <w:pPr>
              <w:pStyle w:val="Tretabeli"/>
            </w:pPr>
            <w:r w:rsidRPr="00725CDA">
              <w:t>Badanie przemysłowe - opracowanie założeń ko</w:t>
            </w:r>
            <w:r w:rsidRPr="00725CDA">
              <w:t>n</w:t>
            </w:r>
            <w:r w:rsidRPr="00725CDA">
              <w:t>strukcyjnych</w:t>
            </w:r>
            <w:r w:rsidR="00997B88">
              <w:t xml:space="preserve"> i </w:t>
            </w:r>
            <w:r w:rsidRPr="00725CDA">
              <w:t>funkcjonalnych prototypu, testowanie funkcjonalności oprogramowania oraz opracowanie kompletnej metodologii leczenia skolioz</w:t>
            </w:r>
            <w:r w:rsidR="00997B88">
              <w:t xml:space="preserve"> z </w:t>
            </w:r>
            <w:r w:rsidRPr="00725CDA">
              <w:t>wykorzystaniem nowego urządzenia (</w:t>
            </w:r>
            <w:proofErr w:type="spellStart"/>
            <w:r w:rsidRPr="00725CDA">
              <w:t>TRL</w:t>
            </w:r>
            <w:proofErr w:type="spellEnd"/>
            <w:r w:rsidRPr="00725CDA">
              <w:t xml:space="preserve"> VI)</w:t>
            </w:r>
          </w:p>
        </w:tc>
        <w:tc>
          <w:tcPr>
            <w:tcW w:w="4287" w:type="dxa"/>
          </w:tcPr>
          <w:p w:rsidR="00CB0793" w:rsidRPr="00725CDA" w:rsidRDefault="00CB0793" w:rsidP="00CB0793">
            <w:pPr>
              <w:pStyle w:val="Tretabeli"/>
              <w:jc w:val="left"/>
            </w:pPr>
            <w:r w:rsidRPr="00CB0793">
              <w:t>Modyfikacja istniejącego produktu, wykorzyst</w:t>
            </w:r>
            <w:r w:rsidRPr="00CB0793">
              <w:t>a</w:t>
            </w:r>
            <w:r w:rsidRPr="00CB0793">
              <w:t>nie personelu firmy</w:t>
            </w:r>
          </w:p>
        </w:tc>
      </w:tr>
      <w:tr w:rsidR="00725CDA" w:rsidRPr="00725CDA" w:rsidTr="00CB0793">
        <w:trPr>
          <w:trHeight w:val="20"/>
        </w:trPr>
        <w:tc>
          <w:tcPr>
            <w:tcW w:w="461" w:type="dxa"/>
            <w:hideMark/>
          </w:tcPr>
          <w:p w:rsidR="00725CDA" w:rsidRPr="00725CDA" w:rsidRDefault="00725CDA" w:rsidP="00725CDA">
            <w:pPr>
              <w:pStyle w:val="Tretabeli"/>
              <w:jc w:val="center"/>
            </w:pPr>
            <w:r w:rsidRPr="00725CDA">
              <w:t>9</w:t>
            </w:r>
          </w:p>
        </w:tc>
        <w:tc>
          <w:tcPr>
            <w:tcW w:w="4538" w:type="dxa"/>
            <w:hideMark/>
          </w:tcPr>
          <w:p w:rsidR="00725CDA" w:rsidRPr="00725CDA" w:rsidRDefault="00725CDA" w:rsidP="00725CDA">
            <w:pPr>
              <w:pStyle w:val="Tretabeli"/>
            </w:pPr>
            <w:r w:rsidRPr="00725CDA">
              <w:t>Usługi zlecone - wykonanie prototypu urządzenia do terapii skolioz</w:t>
            </w:r>
            <w:r w:rsidR="00997B88">
              <w:t xml:space="preserve"> w </w:t>
            </w:r>
            <w:r w:rsidRPr="00725CDA">
              <w:t>pozycji stojącej</w:t>
            </w:r>
          </w:p>
        </w:tc>
        <w:tc>
          <w:tcPr>
            <w:tcW w:w="4287" w:type="dxa"/>
          </w:tcPr>
          <w:p w:rsidR="00725CDA" w:rsidRPr="00725CDA" w:rsidRDefault="002D6ECA" w:rsidP="00725CDA">
            <w:pPr>
              <w:pStyle w:val="Tretabeli"/>
            </w:pPr>
            <w:r>
              <w:t>Wykonanie na zamówienie</w:t>
            </w:r>
          </w:p>
        </w:tc>
      </w:tr>
      <w:tr w:rsidR="002D6ECA" w:rsidRPr="00725CDA" w:rsidTr="00BA7CBE">
        <w:trPr>
          <w:trHeight w:val="454"/>
        </w:trPr>
        <w:tc>
          <w:tcPr>
            <w:tcW w:w="461" w:type="dxa"/>
            <w:hideMark/>
          </w:tcPr>
          <w:p w:rsidR="002D6ECA" w:rsidRPr="00725CDA" w:rsidRDefault="002D6ECA" w:rsidP="00725CDA">
            <w:pPr>
              <w:pStyle w:val="Tretabeli"/>
              <w:jc w:val="center"/>
            </w:pPr>
            <w:r w:rsidRPr="00725CDA">
              <w:t>10</w:t>
            </w:r>
          </w:p>
        </w:tc>
        <w:tc>
          <w:tcPr>
            <w:tcW w:w="4538" w:type="dxa"/>
            <w:hideMark/>
          </w:tcPr>
          <w:p w:rsidR="002D6ECA" w:rsidRPr="00725CDA" w:rsidRDefault="002D6ECA" w:rsidP="00725CDA">
            <w:pPr>
              <w:pStyle w:val="Tretabeli"/>
            </w:pPr>
            <w:r w:rsidRPr="00725CDA">
              <w:t>Eksperymentalne prace rozwojowe - badania klinic</w:t>
            </w:r>
            <w:r w:rsidRPr="00725CDA">
              <w:t>z</w:t>
            </w:r>
            <w:r w:rsidRPr="00725CDA">
              <w:t>ne porównawcze</w:t>
            </w:r>
          </w:p>
        </w:tc>
        <w:tc>
          <w:tcPr>
            <w:tcW w:w="4287" w:type="dxa"/>
          </w:tcPr>
          <w:p w:rsidR="002D6ECA" w:rsidRPr="00725CDA" w:rsidRDefault="002D6ECA" w:rsidP="00CB0793">
            <w:pPr>
              <w:pStyle w:val="Tretabeli"/>
              <w:jc w:val="left"/>
            </w:pPr>
            <w:r>
              <w:t>Projektowanie od początku, wykorzystanie pers</w:t>
            </w:r>
            <w:r>
              <w:t>o</w:t>
            </w:r>
            <w:r>
              <w:t>nelu firmy</w:t>
            </w:r>
          </w:p>
        </w:tc>
      </w:tr>
      <w:tr w:rsidR="00725CDA" w:rsidRPr="00725CDA" w:rsidTr="00CB0793">
        <w:trPr>
          <w:trHeight w:val="20"/>
        </w:trPr>
        <w:tc>
          <w:tcPr>
            <w:tcW w:w="461" w:type="dxa"/>
            <w:hideMark/>
          </w:tcPr>
          <w:p w:rsidR="00725CDA" w:rsidRPr="00725CDA" w:rsidRDefault="00725CDA" w:rsidP="00725CDA">
            <w:pPr>
              <w:pStyle w:val="Tretabeli"/>
              <w:jc w:val="center"/>
            </w:pPr>
            <w:r w:rsidRPr="00725CDA">
              <w:t>11</w:t>
            </w:r>
          </w:p>
        </w:tc>
        <w:tc>
          <w:tcPr>
            <w:tcW w:w="4538" w:type="dxa"/>
            <w:hideMark/>
          </w:tcPr>
          <w:p w:rsidR="00725CDA" w:rsidRPr="00725CDA" w:rsidRDefault="00725CDA" w:rsidP="00725CDA">
            <w:pPr>
              <w:pStyle w:val="Tretabeli"/>
            </w:pPr>
            <w:r w:rsidRPr="00725CDA">
              <w:t>Eksperymentalne prace rozwojowe - opracowanie statystyczne wyników badań</w:t>
            </w:r>
          </w:p>
        </w:tc>
        <w:tc>
          <w:tcPr>
            <w:tcW w:w="4287" w:type="dxa"/>
          </w:tcPr>
          <w:p w:rsidR="00725CDA" w:rsidRPr="00725CDA" w:rsidRDefault="002D6ECA" w:rsidP="00725CDA">
            <w:pPr>
              <w:pStyle w:val="Tretabeli"/>
            </w:pPr>
            <w:r w:rsidRPr="002D6ECA">
              <w:t>Projektowanie od początku, wykorzystanie pers</w:t>
            </w:r>
            <w:r w:rsidRPr="002D6ECA">
              <w:t>o</w:t>
            </w:r>
            <w:r w:rsidRPr="002D6ECA">
              <w:t>nelu firmy</w:t>
            </w:r>
          </w:p>
        </w:tc>
      </w:tr>
      <w:tr w:rsidR="002D6ECA" w:rsidRPr="00725CDA" w:rsidTr="003607BB">
        <w:trPr>
          <w:trHeight w:val="470"/>
        </w:trPr>
        <w:tc>
          <w:tcPr>
            <w:tcW w:w="461" w:type="dxa"/>
            <w:hideMark/>
          </w:tcPr>
          <w:p w:rsidR="002D6ECA" w:rsidRPr="00725CDA" w:rsidRDefault="002D6ECA" w:rsidP="00725CDA">
            <w:pPr>
              <w:pStyle w:val="Tretabeli"/>
              <w:jc w:val="center"/>
            </w:pPr>
            <w:r w:rsidRPr="00725CDA">
              <w:t>12</w:t>
            </w:r>
          </w:p>
        </w:tc>
        <w:tc>
          <w:tcPr>
            <w:tcW w:w="4538" w:type="dxa"/>
            <w:hideMark/>
          </w:tcPr>
          <w:p w:rsidR="002D6ECA" w:rsidRPr="00725CDA" w:rsidRDefault="002D6ECA" w:rsidP="00725CDA">
            <w:pPr>
              <w:pStyle w:val="Tretabeli"/>
            </w:pPr>
            <w:r w:rsidRPr="00725CDA">
              <w:t>Przygotowanie dokumentacji zgłoszenia patentow</w:t>
            </w:r>
            <w:r w:rsidRPr="00725CDA">
              <w:t>e</w:t>
            </w:r>
            <w:r w:rsidRPr="00725CDA">
              <w:t>go</w:t>
            </w:r>
          </w:p>
        </w:tc>
        <w:tc>
          <w:tcPr>
            <w:tcW w:w="4287" w:type="dxa"/>
          </w:tcPr>
          <w:p w:rsidR="002D6ECA" w:rsidRPr="00725CDA" w:rsidRDefault="002D6ECA" w:rsidP="00725CDA">
            <w:pPr>
              <w:pStyle w:val="Tretabeli"/>
            </w:pPr>
            <w:r w:rsidRPr="002D6ECA">
              <w:t>Umowa</w:t>
            </w:r>
            <w:r w:rsidR="00997B88">
              <w:t xml:space="preserve"> z </w:t>
            </w:r>
            <w:r w:rsidRPr="002D6ECA">
              <w:t>zewnętrznym wykonawcą</w:t>
            </w:r>
          </w:p>
        </w:tc>
      </w:tr>
      <w:tr w:rsidR="00725CDA" w:rsidRPr="00725CDA" w:rsidTr="00CB0793">
        <w:trPr>
          <w:trHeight w:val="20"/>
        </w:trPr>
        <w:tc>
          <w:tcPr>
            <w:tcW w:w="461" w:type="dxa"/>
            <w:hideMark/>
          </w:tcPr>
          <w:p w:rsidR="00725CDA" w:rsidRPr="00725CDA" w:rsidRDefault="00725CDA" w:rsidP="00725CDA">
            <w:pPr>
              <w:pStyle w:val="Tretabeli"/>
              <w:jc w:val="center"/>
            </w:pPr>
            <w:r w:rsidRPr="00725CDA">
              <w:t>13</w:t>
            </w:r>
          </w:p>
        </w:tc>
        <w:tc>
          <w:tcPr>
            <w:tcW w:w="4538" w:type="dxa"/>
            <w:hideMark/>
          </w:tcPr>
          <w:p w:rsidR="00725CDA" w:rsidRPr="00725CDA" w:rsidRDefault="00725CDA" w:rsidP="00725CDA">
            <w:pPr>
              <w:pStyle w:val="Tretabeli"/>
            </w:pPr>
            <w:r w:rsidRPr="00725CDA">
              <w:t xml:space="preserve">Wdrożenie wyników prac </w:t>
            </w:r>
            <w:proofErr w:type="spellStart"/>
            <w:r w:rsidRPr="00725CDA">
              <w:t>B+R</w:t>
            </w:r>
            <w:proofErr w:type="spellEnd"/>
            <w:r w:rsidRPr="00725CDA">
              <w:t xml:space="preserve"> - rozbudowanie Ce</w:t>
            </w:r>
            <w:r w:rsidRPr="00725CDA">
              <w:t>n</w:t>
            </w:r>
            <w:r w:rsidRPr="00725CDA">
              <w:t>trum Medycznego</w:t>
            </w:r>
            <w:r w:rsidR="00997B88">
              <w:t xml:space="preserve"> i </w:t>
            </w:r>
            <w:r w:rsidRPr="00725CDA">
              <w:t>wyposażenie pomieszczeń</w:t>
            </w:r>
          </w:p>
        </w:tc>
        <w:tc>
          <w:tcPr>
            <w:tcW w:w="4287" w:type="dxa"/>
          </w:tcPr>
          <w:p w:rsidR="00725CDA" w:rsidRPr="00725CDA" w:rsidRDefault="002D6ECA" w:rsidP="00725CDA">
            <w:pPr>
              <w:pStyle w:val="Tretabeli"/>
            </w:pPr>
            <w:r w:rsidRPr="002D6ECA">
              <w:t>Umowa</w:t>
            </w:r>
            <w:r w:rsidR="00997B88">
              <w:t xml:space="preserve"> z </w:t>
            </w:r>
            <w:r w:rsidRPr="002D6ECA">
              <w:t>zewnętrznym wykonawcą</w:t>
            </w:r>
          </w:p>
        </w:tc>
      </w:tr>
    </w:tbl>
    <w:p w:rsidR="002D6ECA" w:rsidRDefault="002D6ECA" w:rsidP="002D6ECA"/>
    <w:p w:rsidR="002D6ECA" w:rsidRDefault="002D6ECA" w:rsidP="002D6ECA">
      <w:r>
        <w:t>Na etapie przygotowania projektu zaraz po analizie celów należy podjąć decyzję, która dotyczy wyboru kluczowego parametru. Parametr ten</w:t>
      </w:r>
      <w:r w:rsidR="00997B88">
        <w:t xml:space="preserve"> w </w:t>
      </w:r>
      <w:r>
        <w:t xml:space="preserve">projekcie będzie wartością ustaloną, </w:t>
      </w:r>
      <w:r w:rsidR="00793E34">
        <w:t>nienegocjowaną</w:t>
      </w:r>
      <w:r>
        <w:t xml:space="preserve"> podczas realizacji projektu. </w:t>
      </w:r>
      <w:r w:rsidR="00793E34">
        <w:t>Następny</w:t>
      </w:r>
      <w:r>
        <w:t xml:space="preserve"> parametr będzie optymalizowa</w:t>
      </w:r>
      <w:r w:rsidR="00793E34">
        <w:t>ny,</w:t>
      </w:r>
      <w:r w:rsidR="00997B88">
        <w:t xml:space="preserve"> a </w:t>
      </w:r>
      <w:r w:rsidR="00793E34">
        <w:t>p</w:t>
      </w:r>
      <w:r>
        <w:t>ozostałe dwa parametry mogą zmieniać</w:t>
      </w:r>
      <w:r w:rsidR="00793E34">
        <w:t xml:space="preserve"> wartości</w:t>
      </w:r>
      <w:r w:rsidR="00997B88">
        <w:t xml:space="preserve"> w </w:t>
      </w:r>
      <w:r>
        <w:t xml:space="preserve">określonych </w:t>
      </w:r>
      <w:r w:rsidR="00793E34">
        <w:t xml:space="preserve">wcześniej </w:t>
      </w:r>
      <w:r>
        <w:t xml:space="preserve">granicach, czyli podlegać negocjacjom. Decyzja ta </w:t>
      </w:r>
      <w:r w:rsidR="00793E34">
        <w:t>rzutuje</w:t>
      </w:r>
      <w:r>
        <w:t xml:space="preserve"> na </w:t>
      </w:r>
      <w:r w:rsidR="00793E34">
        <w:t>późniejsze</w:t>
      </w:r>
      <w:r>
        <w:t xml:space="preserve"> zarządzanie operacyjne projektem, dlatego </w:t>
      </w:r>
      <w:r w:rsidR="00793E34">
        <w:t>musi zostać podjęta</w:t>
      </w:r>
      <w:r>
        <w:t xml:space="preserve"> świadomie.</w:t>
      </w:r>
      <w:r w:rsidR="00D779B3">
        <w:t xml:space="preserve"> Poniższa tabela przedstawia macierz kompromisów dla </w:t>
      </w:r>
      <w:r w:rsidR="00770830">
        <w:t xml:space="preserve">omawianego </w:t>
      </w:r>
      <w:r w:rsidR="00D779B3">
        <w:t>projektu.</w:t>
      </w:r>
    </w:p>
    <w:p w:rsidR="00D779B3" w:rsidRDefault="00D779B3" w:rsidP="00D779B3">
      <w:pPr>
        <w:pStyle w:val="Nrtabeli"/>
      </w:pPr>
      <w:bookmarkStart w:id="31" w:name="_Toc54366561"/>
      <w:r>
        <w:t>Tabela 5. Macierz kompromisów projektowych</w:t>
      </w:r>
      <w:bookmarkEnd w:id="31"/>
    </w:p>
    <w:tbl>
      <w:tblPr>
        <w:tblStyle w:val="Tabela-Siatka"/>
        <w:tblW w:w="0" w:type="auto"/>
        <w:tblLook w:val="04A0" w:firstRow="1" w:lastRow="0" w:firstColumn="1" w:lastColumn="0" w:noHBand="0" w:noVBand="1"/>
      </w:tblPr>
      <w:tblGrid>
        <w:gridCol w:w="1138"/>
        <w:gridCol w:w="750"/>
        <w:gridCol w:w="1772"/>
        <w:gridCol w:w="1461"/>
      </w:tblGrid>
      <w:tr w:rsidR="006B7F57" w:rsidRPr="006B7F57" w:rsidTr="006B7F57">
        <w:tc>
          <w:tcPr>
            <w:tcW w:w="1138" w:type="dxa"/>
          </w:tcPr>
          <w:p w:rsidR="006B7F57" w:rsidRPr="006B7F57" w:rsidRDefault="006B7F57" w:rsidP="006B7F57">
            <w:pPr>
              <w:pStyle w:val="Tretabeli"/>
              <w:rPr>
                <w:b/>
              </w:rPr>
            </w:pPr>
            <w:r w:rsidRPr="006B7F57">
              <w:rPr>
                <w:b/>
              </w:rPr>
              <w:t>Parametr</w:t>
            </w:r>
          </w:p>
        </w:tc>
        <w:tc>
          <w:tcPr>
            <w:tcW w:w="750" w:type="dxa"/>
          </w:tcPr>
          <w:p w:rsidR="006B7F57" w:rsidRPr="006B7F57" w:rsidRDefault="006B7F57" w:rsidP="006B7F57">
            <w:pPr>
              <w:pStyle w:val="Tretabeli"/>
              <w:rPr>
                <w:b/>
              </w:rPr>
            </w:pPr>
            <w:r w:rsidRPr="006B7F57">
              <w:rPr>
                <w:b/>
              </w:rPr>
              <w:t>Stały</w:t>
            </w:r>
          </w:p>
        </w:tc>
        <w:tc>
          <w:tcPr>
            <w:tcW w:w="1772" w:type="dxa"/>
          </w:tcPr>
          <w:p w:rsidR="006B7F57" w:rsidRPr="006B7F57" w:rsidRDefault="006B7F57" w:rsidP="006B7F57">
            <w:pPr>
              <w:pStyle w:val="Tretabeli"/>
              <w:rPr>
                <w:b/>
              </w:rPr>
            </w:pPr>
            <w:r w:rsidRPr="006B7F57">
              <w:rPr>
                <w:b/>
              </w:rPr>
              <w:t>Optymalizowany</w:t>
            </w:r>
          </w:p>
        </w:tc>
        <w:tc>
          <w:tcPr>
            <w:tcW w:w="1461" w:type="dxa"/>
          </w:tcPr>
          <w:p w:rsidR="006B7F57" w:rsidRPr="006B7F57" w:rsidRDefault="006B7F57" w:rsidP="006B7F57">
            <w:pPr>
              <w:pStyle w:val="Tretabeli"/>
              <w:rPr>
                <w:b/>
              </w:rPr>
            </w:pPr>
            <w:r w:rsidRPr="006B7F57">
              <w:rPr>
                <w:b/>
              </w:rPr>
              <w:t>Negocjowany</w:t>
            </w:r>
          </w:p>
        </w:tc>
      </w:tr>
      <w:tr w:rsidR="006B7F57" w:rsidTr="00D779B3">
        <w:tc>
          <w:tcPr>
            <w:tcW w:w="1138" w:type="dxa"/>
          </w:tcPr>
          <w:p w:rsidR="006B7F57" w:rsidRPr="006B7F57" w:rsidRDefault="006B7F57" w:rsidP="006B7F57">
            <w:pPr>
              <w:pStyle w:val="Tretabeli"/>
              <w:rPr>
                <w:b/>
              </w:rPr>
            </w:pPr>
            <w:r w:rsidRPr="006B7F57">
              <w:rPr>
                <w:b/>
              </w:rPr>
              <w:t>Budżet</w:t>
            </w:r>
          </w:p>
        </w:tc>
        <w:tc>
          <w:tcPr>
            <w:tcW w:w="750" w:type="dxa"/>
            <w:vAlign w:val="center"/>
          </w:tcPr>
          <w:p w:rsidR="006B7F57" w:rsidRDefault="006B7F57" w:rsidP="00D779B3">
            <w:pPr>
              <w:pStyle w:val="Tretabeli"/>
              <w:jc w:val="center"/>
            </w:pPr>
          </w:p>
        </w:tc>
        <w:tc>
          <w:tcPr>
            <w:tcW w:w="1772" w:type="dxa"/>
            <w:vAlign w:val="center"/>
          </w:tcPr>
          <w:p w:rsidR="006B7F57" w:rsidRDefault="006B7F57" w:rsidP="00D779B3">
            <w:pPr>
              <w:pStyle w:val="Tretabeli"/>
              <w:jc w:val="center"/>
            </w:pPr>
            <w:r>
              <w:t>X</w:t>
            </w:r>
          </w:p>
        </w:tc>
        <w:tc>
          <w:tcPr>
            <w:tcW w:w="1461" w:type="dxa"/>
            <w:vAlign w:val="center"/>
          </w:tcPr>
          <w:p w:rsidR="006B7F57" w:rsidRDefault="006B7F57" w:rsidP="00D779B3">
            <w:pPr>
              <w:pStyle w:val="Tretabeli"/>
              <w:jc w:val="center"/>
            </w:pPr>
          </w:p>
        </w:tc>
      </w:tr>
      <w:tr w:rsidR="006B7F57" w:rsidTr="00D779B3">
        <w:tc>
          <w:tcPr>
            <w:tcW w:w="1138" w:type="dxa"/>
          </w:tcPr>
          <w:p w:rsidR="006B7F57" w:rsidRPr="006B7F57" w:rsidRDefault="006B7F57" w:rsidP="006B7F57">
            <w:pPr>
              <w:pStyle w:val="Tretabeli"/>
              <w:rPr>
                <w:b/>
              </w:rPr>
            </w:pPr>
            <w:r w:rsidRPr="006B7F57">
              <w:rPr>
                <w:b/>
              </w:rPr>
              <w:t>Czas</w:t>
            </w:r>
          </w:p>
        </w:tc>
        <w:tc>
          <w:tcPr>
            <w:tcW w:w="750" w:type="dxa"/>
            <w:vAlign w:val="center"/>
          </w:tcPr>
          <w:p w:rsidR="006B7F57" w:rsidRDefault="006B7F57" w:rsidP="00D779B3">
            <w:pPr>
              <w:pStyle w:val="Tretabeli"/>
              <w:jc w:val="center"/>
            </w:pPr>
          </w:p>
        </w:tc>
        <w:tc>
          <w:tcPr>
            <w:tcW w:w="1772" w:type="dxa"/>
            <w:vAlign w:val="center"/>
          </w:tcPr>
          <w:p w:rsidR="006B7F57" w:rsidRDefault="006B7F57" w:rsidP="00D779B3">
            <w:pPr>
              <w:pStyle w:val="Tretabeli"/>
              <w:jc w:val="center"/>
            </w:pPr>
          </w:p>
        </w:tc>
        <w:tc>
          <w:tcPr>
            <w:tcW w:w="1461" w:type="dxa"/>
            <w:vAlign w:val="center"/>
          </w:tcPr>
          <w:p w:rsidR="006B7F57" w:rsidRDefault="006B7F57" w:rsidP="00D779B3">
            <w:pPr>
              <w:pStyle w:val="Tretabeli"/>
              <w:jc w:val="center"/>
            </w:pPr>
            <w:r>
              <w:t>X</w:t>
            </w:r>
          </w:p>
        </w:tc>
      </w:tr>
      <w:tr w:rsidR="006B7F57" w:rsidTr="00D779B3">
        <w:tc>
          <w:tcPr>
            <w:tcW w:w="1138" w:type="dxa"/>
          </w:tcPr>
          <w:p w:rsidR="006B7F57" w:rsidRPr="006B7F57" w:rsidRDefault="006B7F57" w:rsidP="006B7F57">
            <w:pPr>
              <w:pStyle w:val="Tretabeli"/>
              <w:rPr>
                <w:b/>
              </w:rPr>
            </w:pPr>
            <w:r w:rsidRPr="006B7F57">
              <w:rPr>
                <w:b/>
              </w:rPr>
              <w:t>Zakres</w:t>
            </w:r>
          </w:p>
        </w:tc>
        <w:tc>
          <w:tcPr>
            <w:tcW w:w="750" w:type="dxa"/>
            <w:vAlign w:val="center"/>
          </w:tcPr>
          <w:p w:rsidR="006B7F57" w:rsidRDefault="006B7F57" w:rsidP="00D779B3">
            <w:pPr>
              <w:pStyle w:val="Tretabeli"/>
              <w:jc w:val="center"/>
            </w:pPr>
          </w:p>
        </w:tc>
        <w:tc>
          <w:tcPr>
            <w:tcW w:w="1772" w:type="dxa"/>
            <w:vAlign w:val="center"/>
          </w:tcPr>
          <w:p w:rsidR="006B7F57" w:rsidRDefault="006B7F57" w:rsidP="00D779B3">
            <w:pPr>
              <w:pStyle w:val="Tretabeli"/>
              <w:jc w:val="center"/>
            </w:pPr>
            <w:r>
              <w:t>X</w:t>
            </w:r>
          </w:p>
        </w:tc>
        <w:tc>
          <w:tcPr>
            <w:tcW w:w="1461" w:type="dxa"/>
            <w:vAlign w:val="center"/>
          </w:tcPr>
          <w:p w:rsidR="006B7F57" w:rsidRDefault="006B7F57" w:rsidP="00D779B3">
            <w:pPr>
              <w:pStyle w:val="Tretabeli"/>
              <w:jc w:val="center"/>
            </w:pPr>
          </w:p>
        </w:tc>
      </w:tr>
      <w:tr w:rsidR="006B7F57" w:rsidTr="00D779B3">
        <w:tc>
          <w:tcPr>
            <w:tcW w:w="1138" w:type="dxa"/>
          </w:tcPr>
          <w:p w:rsidR="006B7F57" w:rsidRPr="006B7F57" w:rsidRDefault="006B7F57" w:rsidP="006B7F57">
            <w:pPr>
              <w:pStyle w:val="Tretabeli"/>
              <w:rPr>
                <w:b/>
              </w:rPr>
            </w:pPr>
            <w:r w:rsidRPr="006B7F57">
              <w:rPr>
                <w:b/>
              </w:rPr>
              <w:t>Jakość</w:t>
            </w:r>
          </w:p>
        </w:tc>
        <w:tc>
          <w:tcPr>
            <w:tcW w:w="750" w:type="dxa"/>
            <w:vAlign w:val="center"/>
          </w:tcPr>
          <w:p w:rsidR="006B7F57" w:rsidRDefault="006B7F57" w:rsidP="00D779B3">
            <w:pPr>
              <w:pStyle w:val="Tretabeli"/>
              <w:jc w:val="center"/>
            </w:pPr>
            <w:r>
              <w:t>X</w:t>
            </w:r>
          </w:p>
        </w:tc>
        <w:tc>
          <w:tcPr>
            <w:tcW w:w="1772" w:type="dxa"/>
            <w:vAlign w:val="center"/>
          </w:tcPr>
          <w:p w:rsidR="006B7F57" w:rsidRDefault="006B7F57" w:rsidP="00D779B3">
            <w:pPr>
              <w:pStyle w:val="Tretabeli"/>
              <w:jc w:val="center"/>
            </w:pPr>
          </w:p>
        </w:tc>
        <w:tc>
          <w:tcPr>
            <w:tcW w:w="1461" w:type="dxa"/>
            <w:vAlign w:val="center"/>
          </w:tcPr>
          <w:p w:rsidR="006B7F57" w:rsidRDefault="006B7F57" w:rsidP="00D779B3">
            <w:pPr>
              <w:pStyle w:val="Tretabeli"/>
              <w:jc w:val="center"/>
            </w:pPr>
          </w:p>
        </w:tc>
      </w:tr>
    </w:tbl>
    <w:p w:rsidR="00770830" w:rsidRDefault="00770830" w:rsidP="002D6ECA"/>
    <w:p w:rsidR="00793E34" w:rsidRPr="00725CDA" w:rsidRDefault="006B7F57" w:rsidP="002D6ECA">
      <w:r>
        <w:t>W przypadku projektu centrum medycznego jakość wydaje się być parametrem st</w:t>
      </w:r>
      <w:r>
        <w:t>a</w:t>
      </w:r>
      <w:r>
        <w:t>łym, nienegocjowanym, gdyż są to przede wszystkim badania, które później wpływają na specyfik</w:t>
      </w:r>
      <w:r w:rsidR="00D779B3">
        <w:t>ację, funkcjonowanie urządzenia</w:t>
      </w:r>
      <w:r w:rsidR="00997B88">
        <w:t xml:space="preserve"> i </w:t>
      </w:r>
      <w:r w:rsidR="00D779B3">
        <w:t>późniejsze leczenie, którego założeniem są jak najlepsze efekty. Czas jest tym samym uznany za negocjowany, gdyż najważniejsze są dobrze wykonane badania</w:t>
      </w:r>
      <w:r w:rsidR="00997B88">
        <w:t xml:space="preserve"> i </w:t>
      </w:r>
      <w:r w:rsidR="00D779B3">
        <w:t>specyfikacja, przy braku środków finansowych można poczekać na prz</w:t>
      </w:r>
      <w:r w:rsidR="00D779B3">
        <w:t>y</w:t>
      </w:r>
      <w:r w:rsidR="00D779B3">
        <w:lastRenderedPageBreak/>
        <w:t>pływ gotówki, uruchomienie kredytu itd. Zakres jest optymalizowany, ponieważ ważniejsza jest jakość badań, niż np. kolorowa grafika. Przy optymalizacji budżetu można nadal utrz</w:t>
      </w:r>
      <w:r w:rsidR="00D779B3">
        <w:t>y</w:t>
      </w:r>
      <w:r w:rsidR="00D779B3">
        <w:t xml:space="preserve">mać jakość. </w:t>
      </w:r>
    </w:p>
    <w:p w:rsidR="00FE4EE3" w:rsidRDefault="00020214" w:rsidP="00FE4EE3">
      <w:pPr>
        <w:pStyle w:val="Nagwek2"/>
      </w:pPr>
      <w:bookmarkStart w:id="32" w:name="_Toc54354546"/>
      <w:r>
        <w:t>3</w:t>
      </w:r>
      <w:r w:rsidR="00FE4EE3">
        <w:t>.3. Model fazowy</w:t>
      </w:r>
      <w:bookmarkEnd w:id="32"/>
    </w:p>
    <w:p w:rsidR="00866EF0" w:rsidRDefault="00F7292A" w:rsidP="00F7292A">
      <w:r>
        <w:t>Model fazowy</w:t>
      </w:r>
      <w:r w:rsidRPr="00F7292A">
        <w:t xml:space="preserve"> </w:t>
      </w:r>
      <w:r>
        <w:t>to model ukazujący cykl życia projektu. Obrazuje on</w:t>
      </w:r>
      <w:r w:rsidRPr="00F7292A">
        <w:t xml:space="preserve"> kolejne etapy od </w:t>
      </w:r>
      <w:r>
        <w:t xml:space="preserve">samego </w:t>
      </w:r>
      <w:r w:rsidRPr="00F7292A">
        <w:t xml:space="preserve">początku powstawania projektu, </w:t>
      </w:r>
      <w:r>
        <w:t>po</w:t>
      </w:r>
      <w:r w:rsidRPr="00F7292A">
        <w:t xml:space="preserve">przez realizację, aż do </w:t>
      </w:r>
      <w:r>
        <w:t>jego zakończenia</w:t>
      </w:r>
      <w:r w:rsidRPr="00F7292A">
        <w:t xml:space="preserve">. </w:t>
      </w:r>
      <w:r w:rsidR="00866EF0">
        <w:t>Poniższa tabela przedstawia model fazowy dla projektu placówki.</w:t>
      </w:r>
    </w:p>
    <w:p w:rsidR="00F7292A" w:rsidRDefault="00866EF0" w:rsidP="00866EF0">
      <w:pPr>
        <w:pStyle w:val="Nrtabeli"/>
      </w:pPr>
      <w:bookmarkStart w:id="33" w:name="_Toc54366562"/>
      <w:r>
        <w:t>Tabela 6. Model fazowy</w:t>
      </w:r>
      <w:bookmarkEnd w:id="33"/>
    </w:p>
    <w:tbl>
      <w:tblPr>
        <w:tblStyle w:val="Tabela-Siatka"/>
        <w:tblW w:w="9606" w:type="dxa"/>
        <w:tblLayout w:type="fixed"/>
        <w:tblLook w:val="04A0" w:firstRow="1" w:lastRow="0" w:firstColumn="1" w:lastColumn="0" w:noHBand="0" w:noVBand="1"/>
      </w:tblPr>
      <w:tblGrid>
        <w:gridCol w:w="644"/>
        <w:gridCol w:w="2158"/>
        <w:gridCol w:w="1041"/>
        <w:gridCol w:w="834"/>
        <w:gridCol w:w="1564"/>
        <w:gridCol w:w="1538"/>
        <w:gridCol w:w="1827"/>
      </w:tblGrid>
      <w:tr w:rsidR="00E3611A" w:rsidRPr="00E3611A" w:rsidTr="00E3611A">
        <w:trPr>
          <w:trHeight w:val="520"/>
        </w:trPr>
        <w:tc>
          <w:tcPr>
            <w:tcW w:w="644" w:type="dxa"/>
            <w:vAlign w:val="center"/>
            <w:hideMark/>
          </w:tcPr>
          <w:p w:rsidR="00E3611A" w:rsidRPr="00E3611A" w:rsidRDefault="00E3611A" w:rsidP="00E3611A">
            <w:pPr>
              <w:pStyle w:val="Tretabeli"/>
              <w:jc w:val="center"/>
              <w:rPr>
                <w:b/>
              </w:rPr>
            </w:pPr>
            <w:r w:rsidRPr="00E3611A">
              <w:rPr>
                <w:b/>
              </w:rPr>
              <w:t>Etap</w:t>
            </w:r>
          </w:p>
        </w:tc>
        <w:tc>
          <w:tcPr>
            <w:tcW w:w="2158" w:type="dxa"/>
            <w:vAlign w:val="center"/>
            <w:hideMark/>
          </w:tcPr>
          <w:p w:rsidR="00E3611A" w:rsidRPr="00E3611A" w:rsidRDefault="00E3611A" w:rsidP="00E3611A">
            <w:pPr>
              <w:pStyle w:val="Tretabeli"/>
              <w:jc w:val="center"/>
              <w:rPr>
                <w:b/>
              </w:rPr>
            </w:pPr>
            <w:r w:rsidRPr="00E3611A">
              <w:rPr>
                <w:b/>
              </w:rPr>
              <w:t>Opis (zawartość) et</w:t>
            </w:r>
            <w:r w:rsidRPr="00E3611A">
              <w:rPr>
                <w:b/>
              </w:rPr>
              <w:t>a</w:t>
            </w:r>
            <w:r w:rsidRPr="00E3611A">
              <w:rPr>
                <w:b/>
              </w:rPr>
              <w:t>pu</w:t>
            </w:r>
          </w:p>
        </w:tc>
        <w:tc>
          <w:tcPr>
            <w:tcW w:w="1041" w:type="dxa"/>
            <w:vAlign w:val="center"/>
            <w:hideMark/>
          </w:tcPr>
          <w:p w:rsidR="00E3611A" w:rsidRPr="00E3611A" w:rsidRDefault="00E3611A" w:rsidP="00E3611A">
            <w:pPr>
              <w:pStyle w:val="Tretabeli"/>
              <w:jc w:val="center"/>
              <w:rPr>
                <w:b/>
              </w:rPr>
            </w:pPr>
            <w:r w:rsidRPr="00E3611A">
              <w:rPr>
                <w:b/>
              </w:rPr>
              <w:t>Termin ukończ</w:t>
            </w:r>
            <w:r w:rsidRPr="00E3611A">
              <w:rPr>
                <w:b/>
              </w:rPr>
              <w:t>e</w:t>
            </w:r>
            <w:r w:rsidRPr="00E3611A">
              <w:rPr>
                <w:b/>
              </w:rPr>
              <w:t>nia</w:t>
            </w:r>
          </w:p>
        </w:tc>
        <w:tc>
          <w:tcPr>
            <w:tcW w:w="834" w:type="dxa"/>
            <w:vAlign w:val="center"/>
            <w:hideMark/>
          </w:tcPr>
          <w:p w:rsidR="00E3611A" w:rsidRPr="00E3611A" w:rsidRDefault="00E3611A" w:rsidP="00E3611A">
            <w:pPr>
              <w:pStyle w:val="Tretabeli"/>
              <w:jc w:val="center"/>
              <w:rPr>
                <w:b/>
              </w:rPr>
            </w:pPr>
            <w:r w:rsidRPr="00E3611A">
              <w:rPr>
                <w:b/>
              </w:rPr>
              <w:t>Budżet</w:t>
            </w:r>
            <w:r>
              <w:rPr>
                <w:b/>
              </w:rPr>
              <w:t xml:space="preserve"> (zł)</w:t>
            </w:r>
          </w:p>
        </w:tc>
        <w:tc>
          <w:tcPr>
            <w:tcW w:w="1564" w:type="dxa"/>
            <w:vAlign w:val="center"/>
            <w:hideMark/>
          </w:tcPr>
          <w:p w:rsidR="00E3611A" w:rsidRPr="00E3611A" w:rsidRDefault="00E3611A" w:rsidP="00E3611A">
            <w:pPr>
              <w:pStyle w:val="Tretabeli"/>
              <w:jc w:val="center"/>
              <w:rPr>
                <w:b/>
              </w:rPr>
            </w:pPr>
            <w:r w:rsidRPr="00E3611A">
              <w:rPr>
                <w:b/>
              </w:rPr>
              <w:t>Osoba odp</w:t>
            </w:r>
            <w:r w:rsidRPr="00E3611A">
              <w:rPr>
                <w:b/>
              </w:rPr>
              <w:t>o</w:t>
            </w:r>
            <w:r w:rsidRPr="00E3611A">
              <w:rPr>
                <w:b/>
              </w:rPr>
              <w:t>wiedzialna</w:t>
            </w:r>
          </w:p>
        </w:tc>
        <w:tc>
          <w:tcPr>
            <w:tcW w:w="1538" w:type="dxa"/>
            <w:vAlign w:val="center"/>
            <w:hideMark/>
          </w:tcPr>
          <w:p w:rsidR="00E3611A" w:rsidRPr="00E3611A" w:rsidRDefault="00E3611A" w:rsidP="00E3611A">
            <w:pPr>
              <w:pStyle w:val="Tretabeli"/>
              <w:jc w:val="center"/>
              <w:rPr>
                <w:b/>
              </w:rPr>
            </w:pPr>
            <w:r w:rsidRPr="00E3611A">
              <w:rPr>
                <w:b/>
              </w:rPr>
              <w:t>Produkt etapu</w:t>
            </w:r>
          </w:p>
        </w:tc>
        <w:tc>
          <w:tcPr>
            <w:tcW w:w="1827" w:type="dxa"/>
            <w:vAlign w:val="center"/>
            <w:hideMark/>
          </w:tcPr>
          <w:p w:rsidR="00E3611A" w:rsidRPr="00E3611A" w:rsidRDefault="00E3611A" w:rsidP="00E3611A">
            <w:pPr>
              <w:pStyle w:val="Tretabeli"/>
              <w:jc w:val="center"/>
              <w:rPr>
                <w:b/>
              </w:rPr>
            </w:pPr>
            <w:r w:rsidRPr="00E3611A">
              <w:rPr>
                <w:b/>
              </w:rPr>
              <w:t>Kamień milowy</w:t>
            </w:r>
          </w:p>
        </w:tc>
      </w:tr>
      <w:tr w:rsidR="00E3611A" w:rsidRPr="00E3611A" w:rsidTr="00E3611A">
        <w:trPr>
          <w:cantSplit/>
          <w:trHeight w:val="1300"/>
        </w:trPr>
        <w:tc>
          <w:tcPr>
            <w:tcW w:w="644" w:type="dxa"/>
            <w:textDirection w:val="btLr"/>
            <w:vAlign w:val="center"/>
            <w:hideMark/>
          </w:tcPr>
          <w:p w:rsidR="00E3611A" w:rsidRPr="00E3611A" w:rsidRDefault="00E3611A" w:rsidP="00E3611A">
            <w:pPr>
              <w:pStyle w:val="Tretabeli"/>
              <w:ind w:left="113" w:right="113"/>
              <w:jc w:val="center"/>
              <w:rPr>
                <w:b/>
              </w:rPr>
            </w:pPr>
            <w:r w:rsidRPr="00E3611A">
              <w:rPr>
                <w:b/>
              </w:rPr>
              <w:t>Inicjowanie (planowa</w:t>
            </w:r>
            <w:r>
              <w:rPr>
                <w:b/>
              </w:rPr>
              <w:t>nie wstę</w:t>
            </w:r>
            <w:r w:rsidRPr="00E3611A">
              <w:rPr>
                <w:b/>
              </w:rPr>
              <w:t>pne)</w:t>
            </w:r>
          </w:p>
        </w:tc>
        <w:tc>
          <w:tcPr>
            <w:tcW w:w="2158" w:type="dxa"/>
            <w:vAlign w:val="center"/>
            <w:hideMark/>
          </w:tcPr>
          <w:p w:rsidR="00E3611A" w:rsidRPr="00E3611A" w:rsidRDefault="00E3611A" w:rsidP="00E3611A">
            <w:pPr>
              <w:pStyle w:val="Tretabeli"/>
              <w:jc w:val="left"/>
            </w:pPr>
            <w:r w:rsidRPr="00E3611A">
              <w:t>- zdefiniowanie celu</w:t>
            </w:r>
            <w:r w:rsidRPr="00E3611A">
              <w:br/>
              <w:t>- analiza finansowa</w:t>
            </w:r>
            <w:r w:rsidRPr="00E3611A">
              <w:br/>
              <w:t>- analiza interesariuszy</w:t>
            </w:r>
            <w:r w:rsidRPr="00E3611A">
              <w:br/>
              <w:t>- analiza wykonalności</w:t>
            </w:r>
            <w:r w:rsidRPr="00E3611A">
              <w:br/>
              <w:t>- analiza technologii</w:t>
            </w:r>
          </w:p>
        </w:tc>
        <w:tc>
          <w:tcPr>
            <w:tcW w:w="1041" w:type="dxa"/>
            <w:vAlign w:val="center"/>
            <w:hideMark/>
          </w:tcPr>
          <w:p w:rsidR="00E3611A" w:rsidRPr="00E3611A" w:rsidRDefault="00E3611A" w:rsidP="00E3611A">
            <w:pPr>
              <w:pStyle w:val="Tretabeli"/>
              <w:jc w:val="center"/>
            </w:pPr>
            <w:r w:rsidRPr="00E3611A">
              <w:t>II 2019</w:t>
            </w:r>
          </w:p>
        </w:tc>
        <w:tc>
          <w:tcPr>
            <w:tcW w:w="834" w:type="dxa"/>
            <w:vAlign w:val="center"/>
            <w:hideMark/>
          </w:tcPr>
          <w:p w:rsidR="00E3611A" w:rsidRPr="00E3611A" w:rsidRDefault="00E3611A" w:rsidP="00E3611A">
            <w:pPr>
              <w:pStyle w:val="Tretabeli"/>
              <w:jc w:val="center"/>
            </w:pPr>
            <w:r w:rsidRPr="00E3611A">
              <w:t>20 000</w:t>
            </w:r>
          </w:p>
        </w:tc>
        <w:tc>
          <w:tcPr>
            <w:tcW w:w="1564" w:type="dxa"/>
            <w:vAlign w:val="center"/>
            <w:hideMark/>
          </w:tcPr>
          <w:p w:rsidR="00E3611A" w:rsidRPr="00E3611A" w:rsidRDefault="00E3611A" w:rsidP="00E3611A">
            <w:pPr>
              <w:pStyle w:val="Tretabeli"/>
              <w:jc w:val="left"/>
            </w:pPr>
            <w:r w:rsidRPr="00E3611A">
              <w:t>Dyrektor ce</w:t>
            </w:r>
            <w:r w:rsidRPr="00E3611A">
              <w:t>n</w:t>
            </w:r>
            <w:r w:rsidRPr="00E3611A">
              <w:t>trum medyczn</w:t>
            </w:r>
            <w:r>
              <w:t>e</w:t>
            </w:r>
            <w:r w:rsidRPr="00E3611A">
              <w:t>go</w:t>
            </w:r>
          </w:p>
        </w:tc>
        <w:tc>
          <w:tcPr>
            <w:tcW w:w="1538" w:type="dxa"/>
            <w:vAlign w:val="center"/>
            <w:hideMark/>
          </w:tcPr>
          <w:p w:rsidR="00E3611A" w:rsidRPr="00E3611A" w:rsidRDefault="00E3611A" w:rsidP="00E3611A">
            <w:pPr>
              <w:pStyle w:val="Tretabeli"/>
              <w:jc w:val="left"/>
            </w:pPr>
            <w:r w:rsidRPr="00E3611A">
              <w:t>- raporty</w:t>
            </w:r>
            <w:r w:rsidRPr="00E3611A">
              <w:br/>
              <w:t>- analizy</w:t>
            </w:r>
            <w:r w:rsidRPr="00E3611A">
              <w:br/>
              <w:t>- karta projektu</w:t>
            </w:r>
          </w:p>
        </w:tc>
        <w:tc>
          <w:tcPr>
            <w:tcW w:w="1827" w:type="dxa"/>
            <w:vAlign w:val="center"/>
            <w:hideMark/>
          </w:tcPr>
          <w:p w:rsidR="00E3611A" w:rsidRPr="00E3611A" w:rsidRDefault="00E3611A" w:rsidP="00E3611A">
            <w:pPr>
              <w:pStyle w:val="Tretabeli"/>
              <w:jc w:val="left"/>
            </w:pPr>
            <w:r w:rsidRPr="00E3611A">
              <w:t>Decyzja</w:t>
            </w:r>
            <w:r w:rsidR="00997B88">
              <w:t xml:space="preserve"> o </w:t>
            </w:r>
            <w:r w:rsidRPr="00E3611A">
              <w:t>rozpoczęciu lub zaniechaniu proje</w:t>
            </w:r>
            <w:r w:rsidRPr="00E3611A">
              <w:t>k</w:t>
            </w:r>
            <w:r w:rsidRPr="00E3611A">
              <w:t>tu</w:t>
            </w:r>
          </w:p>
        </w:tc>
      </w:tr>
      <w:tr w:rsidR="00E3611A" w:rsidRPr="00E3611A" w:rsidTr="00E3611A">
        <w:trPr>
          <w:cantSplit/>
          <w:trHeight w:val="1820"/>
        </w:trPr>
        <w:tc>
          <w:tcPr>
            <w:tcW w:w="644" w:type="dxa"/>
            <w:textDirection w:val="btLr"/>
            <w:vAlign w:val="center"/>
            <w:hideMark/>
          </w:tcPr>
          <w:p w:rsidR="00E3611A" w:rsidRPr="00E3611A" w:rsidRDefault="00E3611A" w:rsidP="00E3611A">
            <w:pPr>
              <w:pStyle w:val="Tretabeli"/>
              <w:ind w:left="113" w:right="113"/>
              <w:jc w:val="center"/>
              <w:rPr>
                <w:b/>
              </w:rPr>
            </w:pPr>
            <w:r w:rsidRPr="00E3611A">
              <w:rPr>
                <w:b/>
              </w:rPr>
              <w:t>Planowanie szczeg</w:t>
            </w:r>
            <w:r w:rsidRPr="00E3611A">
              <w:rPr>
                <w:b/>
              </w:rPr>
              <w:t>ó</w:t>
            </w:r>
            <w:r w:rsidRPr="00E3611A">
              <w:rPr>
                <w:b/>
              </w:rPr>
              <w:t>łowe</w:t>
            </w:r>
          </w:p>
        </w:tc>
        <w:tc>
          <w:tcPr>
            <w:tcW w:w="2158" w:type="dxa"/>
            <w:vAlign w:val="center"/>
            <w:hideMark/>
          </w:tcPr>
          <w:p w:rsidR="00E3611A" w:rsidRPr="00E3611A" w:rsidRDefault="00E3611A" w:rsidP="00E3611A">
            <w:pPr>
              <w:pStyle w:val="Tretabeli"/>
              <w:jc w:val="left"/>
            </w:pPr>
            <w:r w:rsidRPr="00E3611A">
              <w:t>- struktura podziału prac</w:t>
            </w:r>
            <w:r w:rsidRPr="00E3611A">
              <w:br/>
              <w:t>- harmonogram</w:t>
            </w:r>
            <w:r w:rsidRPr="00E3611A">
              <w:br/>
              <w:t>- plan zarządzania z</w:t>
            </w:r>
            <w:r w:rsidRPr="00E3611A">
              <w:t>a</w:t>
            </w:r>
            <w:r w:rsidRPr="00E3611A">
              <w:t>sobami</w:t>
            </w:r>
            <w:r w:rsidRPr="00E3611A">
              <w:br/>
              <w:t>- macierz odpowi</w:t>
            </w:r>
            <w:r w:rsidRPr="00E3611A">
              <w:t>e</w:t>
            </w:r>
            <w:r w:rsidRPr="00E3611A">
              <w:t>dzialności</w:t>
            </w:r>
            <w:r w:rsidRPr="00E3611A">
              <w:br/>
              <w:t>- plan finansowy/ b</w:t>
            </w:r>
            <w:r w:rsidRPr="00E3611A">
              <w:t>u</w:t>
            </w:r>
            <w:r w:rsidRPr="00E3611A">
              <w:t>dżet</w:t>
            </w:r>
          </w:p>
        </w:tc>
        <w:tc>
          <w:tcPr>
            <w:tcW w:w="1041" w:type="dxa"/>
            <w:vAlign w:val="center"/>
            <w:hideMark/>
          </w:tcPr>
          <w:p w:rsidR="00E3611A" w:rsidRPr="00E3611A" w:rsidRDefault="00E3611A" w:rsidP="00E3611A">
            <w:pPr>
              <w:pStyle w:val="Tretabeli"/>
              <w:jc w:val="center"/>
            </w:pPr>
            <w:r w:rsidRPr="00E3611A">
              <w:t>V 2019</w:t>
            </w:r>
          </w:p>
        </w:tc>
        <w:tc>
          <w:tcPr>
            <w:tcW w:w="834" w:type="dxa"/>
            <w:vAlign w:val="center"/>
            <w:hideMark/>
          </w:tcPr>
          <w:p w:rsidR="00E3611A" w:rsidRPr="00E3611A" w:rsidRDefault="00E3611A" w:rsidP="00E3611A">
            <w:pPr>
              <w:pStyle w:val="Tretabeli"/>
              <w:jc w:val="center"/>
            </w:pPr>
            <w:r w:rsidRPr="00E3611A">
              <w:t>30 000</w:t>
            </w:r>
          </w:p>
        </w:tc>
        <w:tc>
          <w:tcPr>
            <w:tcW w:w="1564" w:type="dxa"/>
            <w:vAlign w:val="center"/>
            <w:hideMark/>
          </w:tcPr>
          <w:p w:rsidR="00E3611A" w:rsidRPr="00E3611A" w:rsidRDefault="00E3611A" w:rsidP="00E3611A">
            <w:pPr>
              <w:pStyle w:val="Tretabeli"/>
              <w:jc w:val="left"/>
            </w:pPr>
            <w:r w:rsidRPr="00E3611A">
              <w:t>Kierownik pr</w:t>
            </w:r>
            <w:r w:rsidRPr="00E3611A">
              <w:t>o</w:t>
            </w:r>
            <w:r w:rsidRPr="00E3611A">
              <w:t>jektu</w:t>
            </w:r>
          </w:p>
        </w:tc>
        <w:tc>
          <w:tcPr>
            <w:tcW w:w="1538" w:type="dxa"/>
            <w:vAlign w:val="center"/>
            <w:hideMark/>
          </w:tcPr>
          <w:p w:rsidR="00E3611A" w:rsidRPr="00E3611A" w:rsidRDefault="00E3611A" w:rsidP="00E3611A">
            <w:pPr>
              <w:pStyle w:val="Tretabeli"/>
              <w:jc w:val="left"/>
            </w:pPr>
            <w:r w:rsidRPr="00E3611A">
              <w:t>- plan projektu/ plan działania</w:t>
            </w:r>
            <w:r w:rsidRPr="00E3611A">
              <w:br/>
              <w:t>- odbiorcy</w:t>
            </w:r>
            <w:r w:rsidRPr="00E3611A">
              <w:br/>
              <w:t>- umowa</w:t>
            </w:r>
            <w:r w:rsidR="00997B88">
              <w:t xml:space="preserve"> o </w:t>
            </w:r>
            <w:r w:rsidRPr="00E3611A">
              <w:t>dofinansowanie</w:t>
            </w:r>
          </w:p>
        </w:tc>
        <w:tc>
          <w:tcPr>
            <w:tcW w:w="1827" w:type="dxa"/>
            <w:vAlign w:val="center"/>
            <w:hideMark/>
          </w:tcPr>
          <w:p w:rsidR="00E3611A" w:rsidRPr="00E3611A" w:rsidRDefault="00E3611A" w:rsidP="00E3611A">
            <w:pPr>
              <w:pStyle w:val="Tretabeli"/>
              <w:jc w:val="left"/>
            </w:pPr>
            <w:r w:rsidRPr="00E3611A">
              <w:t>Decyzja</w:t>
            </w:r>
            <w:r w:rsidR="00997B88">
              <w:t xml:space="preserve"> o </w:t>
            </w:r>
            <w:r w:rsidRPr="00E3611A">
              <w:t>przystąpieniu do realizacji projektu</w:t>
            </w:r>
          </w:p>
        </w:tc>
      </w:tr>
      <w:tr w:rsidR="00E3611A" w:rsidRPr="00E3611A" w:rsidTr="00E3611A">
        <w:trPr>
          <w:trHeight w:val="2340"/>
        </w:trPr>
        <w:tc>
          <w:tcPr>
            <w:tcW w:w="644" w:type="dxa"/>
            <w:vMerge w:val="restart"/>
            <w:textDirection w:val="btLr"/>
            <w:vAlign w:val="center"/>
            <w:hideMark/>
          </w:tcPr>
          <w:p w:rsidR="00E3611A" w:rsidRPr="00E3611A" w:rsidRDefault="00E3611A" w:rsidP="00E3611A">
            <w:pPr>
              <w:pStyle w:val="Tretabeli"/>
              <w:jc w:val="center"/>
              <w:rPr>
                <w:b/>
              </w:rPr>
            </w:pPr>
            <w:r w:rsidRPr="00E3611A">
              <w:rPr>
                <w:b/>
              </w:rPr>
              <w:t>Realizacja</w:t>
            </w:r>
          </w:p>
        </w:tc>
        <w:tc>
          <w:tcPr>
            <w:tcW w:w="2158" w:type="dxa"/>
            <w:vAlign w:val="center"/>
            <w:hideMark/>
          </w:tcPr>
          <w:p w:rsidR="00E3611A" w:rsidRPr="00E3611A" w:rsidRDefault="00E3611A" w:rsidP="00E3611A">
            <w:pPr>
              <w:pStyle w:val="Tretabeli"/>
              <w:jc w:val="left"/>
            </w:pPr>
            <w:r w:rsidRPr="00E3611A">
              <w:t xml:space="preserve">Ogłoszenie przetargu na: </w:t>
            </w:r>
            <w:r w:rsidRPr="00E3611A">
              <w:br/>
              <w:t>1. rozbudowanie ce</w:t>
            </w:r>
            <w:r w:rsidRPr="00E3611A">
              <w:t>n</w:t>
            </w:r>
            <w:r w:rsidRPr="00E3611A">
              <w:t>trum medycznego</w:t>
            </w:r>
            <w:r w:rsidRPr="00E3611A">
              <w:br/>
              <w:t>2. wyposażenie centrum medycznego</w:t>
            </w:r>
            <w:r w:rsidRPr="00E3611A">
              <w:br/>
              <w:t>3. wybudowanie d</w:t>
            </w:r>
            <w:r w:rsidRPr="00E3611A">
              <w:t>e</w:t>
            </w:r>
            <w:r w:rsidRPr="00E3611A">
              <w:t>monstratorów</w:t>
            </w:r>
            <w:r w:rsidR="00997B88">
              <w:t xml:space="preserve"> i </w:t>
            </w:r>
            <w:r w:rsidRPr="00E3611A">
              <w:t>prototypu urządzenia do terapii skolioz</w:t>
            </w:r>
          </w:p>
        </w:tc>
        <w:tc>
          <w:tcPr>
            <w:tcW w:w="1041" w:type="dxa"/>
            <w:vAlign w:val="center"/>
            <w:hideMark/>
          </w:tcPr>
          <w:p w:rsidR="00E3611A" w:rsidRPr="00E3611A" w:rsidRDefault="00E3611A" w:rsidP="00E3611A">
            <w:pPr>
              <w:pStyle w:val="Tretabeli"/>
              <w:jc w:val="center"/>
            </w:pPr>
            <w:r w:rsidRPr="00E3611A">
              <w:t>VI 2019</w:t>
            </w:r>
          </w:p>
        </w:tc>
        <w:tc>
          <w:tcPr>
            <w:tcW w:w="834" w:type="dxa"/>
            <w:vAlign w:val="center"/>
            <w:hideMark/>
          </w:tcPr>
          <w:p w:rsidR="00E3611A" w:rsidRPr="00E3611A" w:rsidRDefault="00E3611A" w:rsidP="00E3611A">
            <w:pPr>
              <w:pStyle w:val="Tretabeli"/>
              <w:jc w:val="center"/>
            </w:pPr>
            <w:r w:rsidRPr="00E3611A">
              <w:t>3 000</w:t>
            </w:r>
          </w:p>
        </w:tc>
        <w:tc>
          <w:tcPr>
            <w:tcW w:w="1564" w:type="dxa"/>
            <w:vAlign w:val="center"/>
            <w:hideMark/>
          </w:tcPr>
          <w:p w:rsidR="00E3611A" w:rsidRPr="00E3611A" w:rsidRDefault="00E3611A" w:rsidP="00E3611A">
            <w:pPr>
              <w:pStyle w:val="Tretabeli"/>
              <w:jc w:val="left"/>
            </w:pPr>
            <w:r w:rsidRPr="00E3611A">
              <w:t>KP</w:t>
            </w:r>
          </w:p>
        </w:tc>
        <w:tc>
          <w:tcPr>
            <w:tcW w:w="1538" w:type="dxa"/>
            <w:vAlign w:val="center"/>
            <w:hideMark/>
          </w:tcPr>
          <w:p w:rsidR="00E3611A" w:rsidRPr="00E3611A" w:rsidRDefault="00E3611A" w:rsidP="00E3611A">
            <w:pPr>
              <w:pStyle w:val="Tretabeli"/>
              <w:jc w:val="left"/>
            </w:pPr>
            <w:r w:rsidRPr="00E3611A">
              <w:t>Wyniki przeta</w:t>
            </w:r>
            <w:r w:rsidRPr="00E3611A">
              <w:t>r</w:t>
            </w:r>
            <w:r w:rsidRPr="00E3611A">
              <w:t>gów</w:t>
            </w:r>
          </w:p>
        </w:tc>
        <w:tc>
          <w:tcPr>
            <w:tcW w:w="1827" w:type="dxa"/>
            <w:vAlign w:val="center"/>
            <w:hideMark/>
          </w:tcPr>
          <w:p w:rsidR="00E3611A" w:rsidRPr="00E3611A" w:rsidRDefault="00E3611A" w:rsidP="00E3611A">
            <w:pPr>
              <w:pStyle w:val="Tretabeli"/>
              <w:jc w:val="left"/>
            </w:pPr>
            <w:r w:rsidRPr="00E3611A">
              <w:t>1. umowa</w:t>
            </w:r>
            <w:r w:rsidR="00997B88">
              <w:t xml:space="preserve"> z </w:t>
            </w:r>
            <w:r w:rsidRPr="00E3611A">
              <w:t>wykonawcą</w:t>
            </w:r>
            <w:r w:rsidRPr="00E3611A">
              <w:br/>
              <w:t>2. umowa</w:t>
            </w:r>
            <w:r w:rsidR="00997B88">
              <w:t xml:space="preserve"> z </w:t>
            </w:r>
            <w:r w:rsidRPr="00E3611A">
              <w:t>dostawcą</w:t>
            </w:r>
            <w:r w:rsidRPr="00E3611A">
              <w:br/>
              <w:t>3. umowa</w:t>
            </w:r>
            <w:r w:rsidR="00997B88">
              <w:t xml:space="preserve"> z </w:t>
            </w:r>
            <w:r w:rsidRPr="00E3611A">
              <w:t>wykonawcą</w:t>
            </w:r>
          </w:p>
        </w:tc>
      </w:tr>
      <w:tr w:rsidR="00E3611A" w:rsidRPr="00E3611A" w:rsidTr="00E3611A">
        <w:trPr>
          <w:trHeight w:val="104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Badania przemysłowe I</w:t>
            </w:r>
          </w:p>
        </w:tc>
        <w:tc>
          <w:tcPr>
            <w:tcW w:w="1041" w:type="dxa"/>
            <w:vAlign w:val="center"/>
            <w:hideMark/>
          </w:tcPr>
          <w:p w:rsidR="00E3611A" w:rsidRPr="00E3611A" w:rsidRDefault="00E3611A" w:rsidP="00E3611A">
            <w:pPr>
              <w:pStyle w:val="Tretabeli"/>
              <w:jc w:val="center"/>
            </w:pPr>
            <w:r w:rsidRPr="00E3611A">
              <w:t>VIII 2019</w:t>
            </w:r>
          </w:p>
        </w:tc>
        <w:tc>
          <w:tcPr>
            <w:tcW w:w="834" w:type="dxa"/>
            <w:vAlign w:val="center"/>
            <w:hideMark/>
          </w:tcPr>
          <w:p w:rsidR="00E3611A" w:rsidRPr="00E3611A" w:rsidRDefault="00E3611A" w:rsidP="00E3611A">
            <w:pPr>
              <w:pStyle w:val="Tretabeli"/>
              <w:jc w:val="center"/>
            </w:pPr>
            <w:r w:rsidRPr="00E3611A">
              <w:t>27 000</w:t>
            </w:r>
          </w:p>
        </w:tc>
        <w:tc>
          <w:tcPr>
            <w:tcW w:w="1564" w:type="dxa"/>
            <w:vAlign w:val="center"/>
            <w:hideMark/>
          </w:tcPr>
          <w:p w:rsidR="00E3611A" w:rsidRPr="00E3611A" w:rsidRDefault="00E3611A" w:rsidP="00E3611A">
            <w:pPr>
              <w:pStyle w:val="Tretabeli"/>
              <w:jc w:val="left"/>
            </w:pPr>
            <w:r w:rsidRPr="00E3611A">
              <w:t xml:space="preserve">KP, </w:t>
            </w:r>
            <w:proofErr w:type="spellStart"/>
            <w:r w:rsidRPr="00E3611A">
              <w:t>SKOO</w:t>
            </w:r>
            <w:proofErr w:type="spellEnd"/>
            <w:r w:rsidRPr="00E3611A">
              <w:t xml:space="preserve">, </w:t>
            </w:r>
            <w:proofErr w:type="spellStart"/>
            <w:r w:rsidRPr="00E3611A">
              <w:t>KT</w:t>
            </w:r>
            <w:proofErr w:type="spellEnd"/>
            <w:r w:rsidRPr="00E3611A">
              <w:t>, P</w:t>
            </w:r>
          </w:p>
        </w:tc>
        <w:tc>
          <w:tcPr>
            <w:tcW w:w="1538" w:type="dxa"/>
            <w:vAlign w:val="center"/>
            <w:hideMark/>
          </w:tcPr>
          <w:p w:rsidR="00E3611A" w:rsidRPr="00E3611A" w:rsidRDefault="00E3611A" w:rsidP="00E3611A">
            <w:pPr>
              <w:pStyle w:val="Tretabeli"/>
              <w:jc w:val="left"/>
            </w:pPr>
            <w:r w:rsidRPr="00E3611A">
              <w:t>Zbudowane stanowisko pomiarowe</w:t>
            </w:r>
          </w:p>
        </w:tc>
        <w:tc>
          <w:tcPr>
            <w:tcW w:w="1827" w:type="dxa"/>
            <w:vAlign w:val="center"/>
            <w:hideMark/>
          </w:tcPr>
          <w:p w:rsidR="00E3611A" w:rsidRPr="00E3611A" w:rsidRDefault="00E3611A" w:rsidP="00E3611A">
            <w:pPr>
              <w:pStyle w:val="Tretabeli"/>
              <w:jc w:val="left"/>
            </w:pPr>
            <w:r w:rsidRPr="00E3611A">
              <w:t>Podjęcie decyzji</w:t>
            </w:r>
            <w:r w:rsidR="00997B88">
              <w:t xml:space="preserve"> o </w:t>
            </w:r>
            <w:r w:rsidRPr="00E3611A">
              <w:t>rozpoczęciu/ zaniechaniu  etapu badań przemysł</w:t>
            </w:r>
            <w:r w:rsidRPr="00E3611A">
              <w:t>o</w:t>
            </w:r>
            <w:r w:rsidRPr="00E3611A">
              <w:t>wych II</w:t>
            </w:r>
          </w:p>
        </w:tc>
      </w:tr>
      <w:tr w:rsidR="00E3611A" w:rsidRPr="00E3611A" w:rsidTr="00E3611A">
        <w:trPr>
          <w:trHeight w:val="78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Badania przemysłowe II</w:t>
            </w:r>
            <w:r w:rsidR="00997B88">
              <w:t xml:space="preserve"> i </w:t>
            </w:r>
            <w:r w:rsidRPr="00E3611A">
              <w:t>wykonanie demo</w:t>
            </w:r>
            <w:r w:rsidRPr="00E3611A">
              <w:t>n</w:t>
            </w:r>
            <w:r w:rsidRPr="00E3611A">
              <w:t>stratora I</w:t>
            </w:r>
          </w:p>
        </w:tc>
        <w:tc>
          <w:tcPr>
            <w:tcW w:w="1041" w:type="dxa"/>
            <w:vAlign w:val="center"/>
            <w:hideMark/>
          </w:tcPr>
          <w:p w:rsidR="00E3611A" w:rsidRPr="00E3611A" w:rsidRDefault="00E3611A" w:rsidP="00E3611A">
            <w:pPr>
              <w:pStyle w:val="Tretabeli"/>
              <w:jc w:val="center"/>
            </w:pPr>
            <w:r w:rsidRPr="00E3611A">
              <w:t>XI 2019</w:t>
            </w:r>
          </w:p>
        </w:tc>
        <w:tc>
          <w:tcPr>
            <w:tcW w:w="834" w:type="dxa"/>
            <w:vAlign w:val="center"/>
            <w:hideMark/>
          </w:tcPr>
          <w:p w:rsidR="00E3611A" w:rsidRPr="00E3611A" w:rsidRDefault="00E3611A" w:rsidP="00E3611A">
            <w:pPr>
              <w:pStyle w:val="Tretabeli"/>
              <w:jc w:val="center"/>
            </w:pPr>
            <w:r w:rsidRPr="00E3611A">
              <w:t>214 000</w:t>
            </w:r>
          </w:p>
        </w:tc>
        <w:tc>
          <w:tcPr>
            <w:tcW w:w="1564" w:type="dxa"/>
            <w:vAlign w:val="center"/>
            <w:hideMark/>
          </w:tcPr>
          <w:p w:rsidR="00E3611A" w:rsidRPr="00E3611A" w:rsidRDefault="00E3611A" w:rsidP="00E3611A">
            <w:pPr>
              <w:pStyle w:val="Tretabeli"/>
              <w:jc w:val="left"/>
            </w:pPr>
            <w:r w:rsidRPr="00E3611A">
              <w:t xml:space="preserve">KP, SI, </w:t>
            </w:r>
            <w:proofErr w:type="spellStart"/>
            <w:r w:rsidRPr="00E3611A">
              <w:t>KPM</w:t>
            </w:r>
            <w:proofErr w:type="spellEnd"/>
            <w:r w:rsidRPr="00E3611A">
              <w:t xml:space="preserve">, </w:t>
            </w:r>
            <w:proofErr w:type="spellStart"/>
            <w:r w:rsidRPr="00E3611A">
              <w:t>KT</w:t>
            </w:r>
            <w:proofErr w:type="spellEnd"/>
            <w:r w:rsidRPr="00E3611A">
              <w:t xml:space="preserve">, </w:t>
            </w:r>
            <w:proofErr w:type="spellStart"/>
            <w:r w:rsidRPr="00E3611A">
              <w:t>FP</w:t>
            </w:r>
            <w:proofErr w:type="spellEnd"/>
          </w:p>
        </w:tc>
        <w:tc>
          <w:tcPr>
            <w:tcW w:w="1538" w:type="dxa"/>
            <w:vAlign w:val="center"/>
            <w:hideMark/>
          </w:tcPr>
          <w:p w:rsidR="00E3611A" w:rsidRPr="00E3611A" w:rsidRDefault="00E3611A" w:rsidP="00E3611A">
            <w:pPr>
              <w:pStyle w:val="Tretabeli"/>
              <w:jc w:val="left"/>
            </w:pPr>
            <w:r w:rsidRPr="00E3611A">
              <w:t>Oddany do użytku demo</w:t>
            </w:r>
            <w:r w:rsidRPr="00E3611A">
              <w:t>n</w:t>
            </w:r>
            <w:r w:rsidRPr="00E3611A">
              <w:t>strator I</w:t>
            </w:r>
          </w:p>
        </w:tc>
        <w:tc>
          <w:tcPr>
            <w:tcW w:w="1827" w:type="dxa"/>
            <w:vAlign w:val="center"/>
            <w:hideMark/>
          </w:tcPr>
          <w:p w:rsidR="00E3611A" w:rsidRPr="00E3611A" w:rsidRDefault="00E3611A" w:rsidP="00E3611A">
            <w:pPr>
              <w:pStyle w:val="Tretabeli"/>
              <w:jc w:val="left"/>
            </w:pPr>
            <w:r w:rsidRPr="00E3611A">
              <w:t>Odbiór techniczny demonstratora I</w:t>
            </w:r>
          </w:p>
        </w:tc>
      </w:tr>
      <w:tr w:rsidR="00E3611A" w:rsidRPr="00E3611A" w:rsidTr="00E3611A">
        <w:trPr>
          <w:trHeight w:val="78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Badanie czystości p</w:t>
            </w:r>
            <w:r w:rsidRPr="00E3611A">
              <w:t>a</w:t>
            </w:r>
            <w:r w:rsidRPr="00E3611A">
              <w:t>tentowej</w:t>
            </w:r>
          </w:p>
        </w:tc>
        <w:tc>
          <w:tcPr>
            <w:tcW w:w="1041" w:type="dxa"/>
            <w:vAlign w:val="center"/>
            <w:hideMark/>
          </w:tcPr>
          <w:p w:rsidR="00E3611A" w:rsidRPr="00E3611A" w:rsidRDefault="00E3611A" w:rsidP="00E3611A">
            <w:pPr>
              <w:pStyle w:val="Tretabeli"/>
              <w:jc w:val="center"/>
            </w:pPr>
            <w:r w:rsidRPr="00E3611A">
              <w:t>XI 2019</w:t>
            </w:r>
          </w:p>
        </w:tc>
        <w:tc>
          <w:tcPr>
            <w:tcW w:w="834" w:type="dxa"/>
            <w:vAlign w:val="center"/>
            <w:hideMark/>
          </w:tcPr>
          <w:p w:rsidR="00E3611A" w:rsidRPr="00E3611A" w:rsidRDefault="00E3611A" w:rsidP="00E3611A">
            <w:pPr>
              <w:pStyle w:val="Tretabeli"/>
              <w:jc w:val="center"/>
            </w:pPr>
            <w:r w:rsidRPr="00E3611A">
              <w:t>10 000</w:t>
            </w:r>
          </w:p>
        </w:tc>
        <w:tc>
          <w:tcPr>
            <w:tcW w:w="1564" w:type="dxa"/>
            <w:vAlign w:val="center"/>
            <w:hideMark/>
          </w:tcPr>
          <w:p w:rsidR="00E3611A" w:rsidRPr="00E3611A" w:rsidRDefault="00E3611A" w:rsidP="00E3611A">
            <w:pPr>
              <w:pStyle w:val="Tretabeli"/>
              <w:jc w:val="left"/>
            </w:pPr>
            <w:r w:rsidRPr="00E3611A">
              <w:t>KP, RP</w:t>
            </w:r>
          </w:p>
        </w:tc>
        <w:tc>
          <w:tcPr>
            <w:tcW w:w="1538" w:type="dxa"/>
            <w:vAlign w:val="center"/>
            <w:hideMark/>
          </w:tcPr>
          <w:p w:rsidR="00E3611A" w:rsidRPr="00E3611A" w:rsidRDefault="00E3611A" w:rsidP="00E3611A">
            <w:pPr>
              <w:pStyle w:val="Tretabeli"/>
              <w:jc w:val="left"/>
            </w:pPr>
            <w:r w:rsidRPr="00E3611A">
              <w:t>Opinia rzeczn</w:t>
            </w:r>
            <w:r w:rsidRPr="00E3611A">
              <w:t>i</w:t>
            </w:r>
            <w:r w:rsidRPr="00E3611A">
              <w:t>ka patentowego</w:t>
            </w:r>
          </w:p>
        </w:tc>
        <w:tc>
          <w:tcPr>
            <w:tcW w:w="1827" w:type="dxa"/>
            <w:vAlign w:val="center"/>
            <w:hideMark/>
          </w:tcPr>
          <w:p w:rsidR="00E3611A" w:rsidRPr="00E3611A" w:rsidRDefault="00E3611A" w:rsidP="00E3611A">
            <w:pPr>
              <w:pStyle w:val="Tretabeli"/>
              <w:jc w:val="left"/>
            </w:pPr>
            <w:r w:rsidRPr="00E3611A">
              <w:t>Podjęcie decyzji</w:t>
            </w:r>
            <w:r w:rsidR="00997B88">
              <w:t xml:space="preserve"> o </w:t>
            </w:r>
            <w:r w:rsidRPr="00E3611A">
              <w:t>rozpoczęciu/ zaniechaniu badań przemysłowych III</w:t>
            </w:r>
          </w:p>
        </w:tc>
      </w:tr>
      <w:tr w:rsidR="00E3611A" w:rsidRPr="00E3611A" w:rsidTr="00E3611A">
        <w:trPr>
          <w:trHeight w:val="130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Badania przemysłowe III</w:t>
            </w:r>
            <w:r w:rsidR="00997B88">
              <w:t xml:space="preserve"> i </w:t>
            </w:r>
            <w:r w:rsidRPr="00E3611A">
              <w:t>wykonanie demo</w:t>
            </w:r>
            <w:r w:rsidRPr="00E3611A">
              <w:t>n</w:t>
            </w:r>
            <w:r w:rsidRPr="00E3611A">
              <w:t>stratora II</w:t>
            </w:r>
          </w:p>
        </w:tc>
        <w:tc>
          <w:tcPr>
            <w:tcW w:w="1041" w:type="dxa"/>
            <w:vAlign w:val="center"/>
            <w:hideMark/>
          </w:tcPr>
          <w:p w:rsidR="00E3611A" w:rsidRPr="00E3611A" w:rsidRDefault="00E3611A" w:rsidP="00E3611A">
            <w:pPr>
              <w:pStyle w:val="Tretabeli"/>
              <w:jc w:val="center"/>
            </w:pPr>
            <w:r w:rsidRPr="00E3611A">
              <w:t>V 2020</w:t>
            </w:r>
          </w:p>
        </w:tc>
        <w:tc>
          <w:tcPr>
            <w:tcW w:w="834" w:type="dxa"/>
            <w:vAlign w:val="center"/>
            <w:hideMark/>
          </w:tcPr>
          <w:p w:rsidR="00E3611A" w:rsidRPr="00E3611A" w:rsidRDefault="00E3611A" w:rsidP="00E3611A">
            <w:pPr>
              <w:pStyle w:val="Tretabeli"/>
              <w:jc w:val="center"/>
            </w:pPr>
            <w:r w:rsidRPr="00E3611A">
              <w:t>394 000</w:t>
            </w:r>
          </w:p>
        </w:tc>
        <w:tc>
          <w:tcPr>
            <w:tcW w:w="1564" w:type="dxa"/>
            <w:vAlign w:val="center"/>
            <w:hideMark/>
          </w:tcPr>
          <w:p w:rsidR="00E3611A" w:rsidRPr="00F56075" w:rsidRDefault="00E3611A" w:rsidP="00E3611A">
            <w:pPr>
              <w:pStyle w:val="Tretabeli"/>
              <w:jc w:val="left"/>
              <w:rPr>
                <w:lang w:val="de-DE"/>
              </w:rPr>
            </w:pPr>
            <w:r w:rsidRPr="00F56075">
              <w:rPr>
                <w:lang w:val="de-DE"/>
              </w:rPr>
              <w:t xml:space="preserve">KP, SI, </w:t>
            </w:r>
            <w:proofErr w:type="spellStart"/>
            <w:r w:rsidRPr="00F56075">
              <w:rPr>
                <w:lang w:val="de-DE"/>
              </w:rPr>
              <w:t>KPM</w:t>
            </w:r>
            <w:proofErr w:type="spellEnd"/>
            <w:r w:rsidRPr="00F56075">
              <w:rPr>
                <w:lang w:val="de-DE"/>
              </w:rPr>
              <w:t xml:space="preserve">, P, K, E, </w:t>
            </w:r>
            <w:proofErr w:type="spellStart"/>
            <w:r w:rsidRPr="00F56075">
              <w:rPr>
                <w:lang w:val="de-DE"/>
              </w:rPr>
              <w:t>FP</w:t>
            </w:r>
            <w:proofErr w:type="spellEnd"/>
          </w:p>
        </w:tc>
        <w:tc>
          <w:tcPr>
            <w:tcW w:w="1538" w:type="dxa"/>
            <w:vAlign w:val="center"/>
            <w:hideMark/>
          </w:tcPr>
          <w:p w:rsidR="00E3611A" w:rsidRPr="00E3611A" w:rsidRDefault="00E3611A" w:rsidP="00E3611A">
            <w:pPr>
              <w:pStyle w:val="Tretabeli"/>
              <w:jc w:val="left"/>
            </w:pPr>
            <w:r w:rsidRPr="00E3611A">
              <w:t>Oddany do użytku demo</w:t>
            </w:r>
            <w:r w:rsidRPr="00E3611A">
              <w:t>n</w:t>
            </w:r>
            <w:r w:rsidRPr="00E3611A">
              <w:t>strator II</w:t>
            </w:r>
          </w:p>
        </w:tc>
        <w:tc>
          <w:tcPr>
            <w:tcW w:w="1827" w:type="dxa"/>
            <w:vAlign w:val="center"/>
            <w:hideMark/>
          </w:tcPr>
          <w:p w:rsidR="00E3611A" w:rsidRPr="00E3611A" w:rsidRDefault="00E3611A" w:rsidP="00E3611A">
            <w:pPr>
              <w:pStyle w:val="Tretabeli"/>
              <w:jc w:val="left"/>
            </w:pPr>
            <w:r w:rsidRPr="00E3611A">
              <w:t>Odbiór techniczny demonstratora II, podjęcie decyzji</w:t>
            </w:r>
            <w:r w:rsidR="00997B88">
              <w:t xml:space="preserve"> o </w:t>
            </w:r>
            <w:r w:rsidRPr="00E3611A">
              <w:t>rozpoczęciu/ zaniechaniu badań przemysłowych IV</w:t>
            </w:r>
          </w:p>
        </w:tc>
      </w:tr>
      <w:tr w:rsidR="00E3611A" w:rsidRPr="00E3611A" w:rsidTr="00E3611A">
        <w:trPr>
          <w:trHeight w:val="52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Badania przemysłowe IV</w:t>
            </w:r>
            <w:r w:rsidR="00997B88">
              <w:t xml:space="preserve"> i </w:t>
            </w:r>
            <w:r w:rsidRPr="00E3611A">
              <w:t>wykonanie prot</w:t>
            </w:r>
            <w:r w:rsidRPr="00E3611A">
              <w:t>o</w:t>
            </w:r>
            <w:r w:rsidRPr="00E3611A">
              <w:t xml:space="preserve">typu </w:t>
            </w:r>
          </w:p>
        </w:tc>
        <w:tc>
          <w:tcPr>
            <w:tcW w:w="1041" w:type="dxa"/>
            <w:vAlign w:val="center"/>
            <w:hideMark/>
          </w:tcPr>
          <w:p w:rsidR="00E3611A" w:rsidRPr="00E3611A" w:rsidRDefault="00E3611A" w:rsidP="00E3611A">
            <w:pPr>
              <w:pStyle w:val="Tretabeli"/>
              <w:jc w:val="center"/>
            </w:pPr>
            <w:r w:rsidRPr="00E3611A">
              <w:t>XI 2020</w:t>
            </w:r>
          </w:p>
        </w:tc>
        <w:tc>
          <w:tcPr>
            <w:tcW w:w="834" w:type="dxa"/>
            <w:vAlign w:val="center"/>
            <w:hideMark/>
          </w:tcPr>
          <w:p w:rsidR="00E3611A" w:rsidRPr="00E3611A" w:rsidRDefault="00E3611A" w:rsidP="00E3611A">
            <w:pPr>
              <w:pStyle w:val="Tretabeli"/>
              <w:jc w:val="center"/>
            </w:pPr>
            <w:r w:rsidRPr="00E3611A">
              <w:t>405 000</w:t>
            </w:r>
          </w:p>
        </w:tc>
        <w:tc>
          <w:tcPr>
            <w:tcW w:w="1564" w:type="dxa"/>
            <w:vAlign w:val="center"/>
            <w:hideMark/>
          </w:tcPr>
          <w:p w:rsidR="00E3611A" w:rsidRPr="00F56075" w:rsidRDefault="00E3611A" w:rsidP="00E3611A">
            <w:pPr>
              <w:pStyle w:val="Tretabeli"/>
              <w:jc w:val="left"/>
              <w:rPr>
                <w:lang w:val="de-DE"/>
              </w:rPr>
            </w:pPr>
            <w:r w:rsidRPr="00F56075">
              <w:rPr>
                <w:lang w:val="de-DE"/>
              </w:rPr>
              <w:t xml:space="preserve">KP, SI, </w:t>
            </w:r>
            <w:proofErr w:type="spellStart"/>
            <w:r w:rsidRPr="00F56075">
              <w:rPr>
                <w:lang w:val="de-DE"/>
              </w:rPr>
              <w:t>KPM</w:t>
            </w:r>
            <w:proofErr w:type="spellEnd"/>
            <w:r w:rsidRPr="00F56075">
              <w:rPr>
                <w:lang w:val="de-DE"/>
              </w:rPr>
              <w:t xml:space="preserve">, P, K, E, </w:t>
            </w:r>
            <w:proofErr w:type="spellStart"/>
            <w:r w:rsidRPr="00F56075">
              <w:rPr>
                <w:lang w:val="de-DE"/>
              </w:rPr>
              <w:t>SAS</w:t>
            </w:r>
            <w:proofErr w:type="spellEnd"/>
            <w:r w:rsidRPr="00F56075">
              <w:rPr>
                <w:lang w:val="de-DE"/>
              </w:rPr>
              <w:t xml:space="preserve">, </w:t>
            </w:r>
            <w:proofErr w:type="spellStart"/>
            <w:r w:rsidRPr="00F56075">
              <w:rPr>
                <w:lang w:val="de-DE"/>
              </w:rPr>
              <w:t>FP</w:t>
            </w:r>
            <w:proofErr w:type="spellEnd"/>
          </w:p>
        </w:tc>
        <w:tc>
          <w:tcPr>
            <w:tcW w:w="1538" w:type="dxa"/>
            <w:vAlign w:val="center"/>
            <w:hideMark/>
          </w:tcPr>
          <w:p w:rsidR="00E3611A" w:rsidRPr="00E3611A" w:rsidRDefault="00E3611A" w:rsidP="00E3611A">
            <w:pPr>
              <w:pStyle w:val="Tretabeli"/>
              <w:jc w:val="left"/>
            </w:pPr>
            <w:r w:rsidRPr="00E3611A">
              <w:t>Oddany do użytku prototyp</w:t>
            </w:r>
          </w:p>
        </w:tc>
        <w:tc>
          <w:tcPr>
            <w:tcW w:w="1827" w:type="dxa"/>
            <w:vAlign w:val="center"/>
            <w:hideMark/>
          </w:tcPr>
          <w:p w:rsidR="00E3611A" w:rsidRPr="00E3611A" w:rsidRDefault="00E3611A" w:rsidP="00E3611A">
            <w:pPr>
              <w:pStyle w:val="Tretabeli"/>
              <w:jc w:val="left"/>
            </w:pPr>
            <w:r w:rsidRPr="00E3611A">
              <w:t>Odbiór techniczny prototypu</w:t>
            </w:r>
          </w:p>
        </w:tc>
      </w:tr>
      <w:tr w:rsidR="00E3611A" w:rsidRPr="00E3611A" w:rsidTr="00E3611A">
        <w:trPr>
          <w:trHeight w:val="130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Szkolenia specjal</w:t>
            </w:r>
            <w:r w:rsidRPr="00E3611A">
              <w:t>i</w:t>
            </w:r>
            <w:r w:rsidRPr="00E3611A">
              <w:t>styczne personelu</w:t>
            </w:r>
          </w:p>
        </w:tc>
        <w:tc>
          <w:tcPr>
            <w:tcW w:w="1041" w:type="dxa"/>
            <w:vAlign w:val="center"/>
            <w:hideMark/>
          </w:tcPr>
          <w:p w:rsidR="00E3611A" w:rsidRPr="00E3611A" w:rsidRDefault="00E3611A" w:rsidP="00E3611A">
            <w:pPr>
              <w:pStyle w:val="Tretabeli"/>
              <w:jc w:val="center"/>
            </w:pPr>
            <w:r w:rsidRPr="00E3611A">
              <w:t>XI 2020</w:t>
            </w:r>
          </w:p>
        </w:tc>
        <w:tc>
          <w:tcPr>
            <w:tcW w:w="834" w:type="dxa"/>
            <w:vAlign w:val="center"/>
            <w:hideMark/>
          </w:tcPr>
          <w:p w:rsidR="00E3611A" w:rsidRPr="00E3611A" w:rsidRDefault="00E3611A" w:rsidP="00E3611A">
            <w:pPr>
              <w:pStyle w:val="Tretabeli"/>
              <w:jc w:val="center"/>
            </w:pPr>
            <w:r w:rsidRPr="00E3611A">
              <w:t>23 000</w:t>
            </w:r>
          </w:p>
        </w:tc>
        <w:tc>
          <w:tcPr>
            <w:tcW w:w="1564" w:type="dxa"/>
            <w:vAlign w:val="center"/>
            <w:hideMark/>
          </w:tcPr>
          <w:p w:rsidR="00E3611A" w:rsidRPr="00E3611A" w:rsidRDefault="00E3611A" w:rsidP="00E3611A">
            <w:pPr>
              <w:pStyle w:val="Tretabeli"/>
              <w:jc w:val="left"/>
            </w:pPr>
            <w:r w:rsidRPr="00E3611A">
              <w:t>KP, firma szk</w:t>
            </w:r>
            <w:r w:rsidRPr="00E3611A">
              <w:t>o</w:t>
            </w:r>
            <w:r w:rsidRPr="00E3611A">
              <w:t>leniowa</w:t>
            </w:r>
          </w:p>
        </w:tc>
        <w:tc>
          <w:tcPr>
            <w:tcW w:w="1538" w:type="dxa"/>
            <w:vAlign w:val="center"/>
            <w:hideMark/>
          </w:tcPr>
          <w:p w:rsidR="00E3611A" w:rsidRPr="00E3611A" w:rsidRDefault="00E3611A" w:rsidP="00E3611A">
            <w:pPr>
              <w:pStyle w:val="Tretabeli"/>
              <w:jc w:val="left"/>
            </w:pPr>
            <w:r w:rsidRPr="00E3611A">
              <w:t xml:space="preserve">Poprawnie przeprowadzone badania </w:t>
            </w:r>
          </w:p>
        </w:tc>
        <w:tc>
          <w:tcPr>
            <w:tcW w:w="1827" w:type="dxa"/>
            <w:vAlign w:val="center"/>
            <w:hideMark/>
          </w:tcPr>
          <w:p w:rsidR="00E3611A" w:rsidRPr="00E3611A" w:rsidRDefault="00E3611A" w:rsidP="00E3611A">
            <w:pPr>
              <w:pStyle w:val="Tretabeli"/>
              <w:jc w:val="left"/>
            </w:pPr>
            <w:r w:rsidRPr="00E3611A">
              <w:t>Certyfikaty ze szkolenia, podjęcie decyzji</w:t>
            </w:r>
            <w:r w:rsidR="00997B88">
              <w:t xml:space="preserve"> o </w:t>
            </w:r>
            <w:r w:rsidRPr="00E3611A">
              <w:t>rozpoczęciu/ zaniechaniu eksp</w:t>
            </w:r>
            <w:r w:rsidRPr="00E3611A">
              <w:t>e</w:t>
            </w:r>
            <w:r w:rsidRPr="00E3611A">
              <w:t>rymentalnych b</w:t>
            </w:r>
            <w:r w:rsidRPr="00E3611A">
              <w:t>a</w:t>
            </w:r>
            <w:r w:rsidRPr="00E3611A">
              <w:t>dań rozwojowych</w:t>
            </w:r>
          </w:p>
        </w:tc>
      </w:tr>
      <w:tr w:rsidR="00E3611A" w:rsidRPr="00E3611A" w:rsidTr="00E3611A">
        <w:trPr>
          <w:trHeight w:val="104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Eksperymentalne prace rozwojowe - badania kliniczne porównawcze</w:t>
            </w:r>
            <w:r w:rsidR="00997B88">
              <w:t xml:space="preserve"> i </w:t>
            </w:r>
            <w:r w:rsidRPr="00E3611A">
              <w:t>ich opracowanie</w:t>
            </w:r>
          </w:p>
        </w:tc>
        <w:tc>
          <w:tcPr>
            <w:tcW w:w="1041" w:type="dxa"/>
            <w:vAlign w:val="center"/>
            <w:hideMark/>
          </w:tcPr>
          <w:p w:rsidR="00E3611A" w:rsidRPr="00E3611A" w:rsidRDefault="00E3611A" w:rsidP="00E3611A">
            <w:pPr>
              <w:pStyle w:val="Tretabeli"/>
              <w:jc w:val="center"/>
            </w:pPr>
            <w:r w:rsidRPr="00E3611A">
              <w:t>I 2022</w:t>
            </w:r>
          </w:p>
        </w:tc>
        <w:tc>
          <w:tcPr>
            <w:tcW w:w="834" w:type="dxa"/>
            <w:vAlign w:val="center"/>
            <w:hideMark/>
          </w:tcPr>
          <w:p w:rsidR="00E3611A" w:rsidRPr="00E3611A" w:rsidRDefault="00E3611A" w:rsidP="00E3611A">
            <w:pPr>
              <w:pStyle w:val="Tretabeli"/>
              <w:jc w:val="center"/>
            </w:pPr>
            <w:r w:rsidRPr="00E3611A">
              <w:t>844 000</w:t>
            </w:r>
          </w:p>
        </w:tc>
        <w:tc>
          <w:tcPr>
            <w:tcW w:w="1564" w:type="dxa"/>
            <w:vAlign w:val="center"/>
            <w:hideMark/>
          </w:tcPr>
          <w:p w:rsidR="00E3611A" w:rsidRPr="00E3611A" w:rsidRDefault="00E3611A" w:rsidP="00E3611A">
            <w:pPr>
              <w:pStyle w:val="Tretabeli"/>
              <w:jc w:val="left"/>
            </w:pPr>
            <w:r w:rsidRPr="00E3611A">
              <w:t xml:space="preserve">KP, SI, </w:t>
            </w:r>
            <w:proofErr w:type="spellStart"/>
            <w:r w:rsidRPr="00E3611A">
              <w:t>KPM</w:t>
            </w:r>
            <w:proofErr w:type="spellEnd"/>
            <w:r w:rsidRPr="00E3611A">
              <w:t>, P, SAS</w:t>
            </w:r>
          </w:p>
        </w:tc>
        <w:tc>
          <w:tcPr>
            <w:tcW w:w="1538" w:type="dxa"/>
            <w:vAlign w:val="center"/>
            <w:hideMark/>
          </w:tcPr>
          <w:p w:rsidR="00E3611A" w:rsidRPr="00E3611A" w:rsidRDefault="00E3611A" w:rsidP="00E3611A">
            <w:pPr>
              <w:pStyle w:val="Tretabeli"/>
              <w:jc w:val="left"/>
            </w:pPr>
            <w:r w:rsidRPr="00E3611A">
              <w:t>Opracowane wyniki badań</w:t>
            </w:r>
          </w:p>
        </w:tc>
        <w:tc>
          <w:tcPr>
            <w:tcW w:w="1827" w:type="dxa"/>
            <w:vAlign w:val="center"/>
            <w:hideMark/>
          </w:tcPr>
          <w:p w:rsidR="00E3611A" w:rsidRPr="00E3611A" w:rsidRDefault="00E3611A" w:rsidP="00E3611A">
            <w:pPr>
              <w:pStyle w:val="Tretabeli"/>
              <w:jc w:val="left"/>
            </w:pPr>
            <w:r w:rsidRPr="00E3611A">
              <w:t>Zgłoszenie/ ni</w:t>
            </w:r>
            <w:r w:rsidRPr="00E3611A">
              <w:t>e</w:t>
            </w:r>
            <w:r w:rsidRPr="00E3611A">
              <w:t>zgłoszenie urz</w:t>
            </w:r>
            <w:r w:rsidRPr="00E3611A">
              <w:t>ą</w:t>
            </w:r>
            <w:r w:rsidRPr="00E3611A">
              <w:t>dzenia do biura patentowego</w:t>
            </w:r>
          </w:p>
        </w:tc>
      </w:tr>
      <w:tr w:rsidR="008435A1" w:rsidRPr="00E3611A" w:rsidTr="002E72F4">
        <w:trPr>
          <w:trHeight w:val="1040"/>
        </w:trPr>
        <w:tc>
          <w:tcPr>
            <w:tcW w:w="644" w:type="dxa"/>
            <w:vMerge/>
            <w:vAlign w:val="center"/>
          </w:tcPr>
          <w:p w:rsidR="008435A1" w:rsidRPr="00E3611A" w:rsidRDefault="008435A1" w:rsidP="008435A1">
            <w:pPr>
              <w:pStyle w:val="Tretabeli"/>
              <w:jc w:val="center"/>
              <w:rPr>
                <w:b/>
              </w:rPr>
            </w:pPr>
          </w:p>
        </w:tc>
        <w:tc>
          <w:tcPr>
            <w:tcW w:w="2158" w:type="dxa"/>
            <w:vAlign w:val="center"/>
          </w:tcPr>
          <w:p w:rsidR="008435A1" w:rsidRPr="001E778A" w:rsidRDefault="008435A1" w:rsidP="002E72F4">
            <w:pPr>
              <w:pStyle w:val="Tretabeli"/>
              <w:jc w:val="left"/>
            </w:pPr>
            <w:r w:rsidRPr="001E778A">
              <w:t>Przygotowanie dok</w:t>
            </w:r>
            <w:r w:rsidRPr="001E778A">
              <w:t>u</w:t>
            </w:r>
            <w:r w:rsidRPr="001E778A">
              <w:t>mentacji zgłoszenia patentowego</w:t>
            </w:r>
          </w:p>
        </w:tc>
        <w:tc>
          <w:tcPr>
            <w:tcW w:w="1041" w:type="dxa"/>
            <w:vAlign w:val="center"/>
          </w:tcPr>
          <w:p w:rsidR="008435A1" w:rsidRPr="001E778A" w:rsidRDefault="008435A1" w:rsidP="002E72F4">
            <w:pPr>
              <w:pStyle w:val="Tretabeli"/>
              <w:jc w:val="center"/>
            </w:pPr>
            <w:r w:rsidRPr="001E778A">
              <w:t>III 2022</w:t>
            </w:r>
          </w:p>
        </w:tc>
        <w:tc>
          <w:tcPr>
            <w:tcW w:w="834" w:type="dxa"/>
            <w:vAlign w:val="center"/>
          </w:tcPr>
          <w:p w:rsidR="008435A1" w:rsidRPr="001E778A" w:rsidRDefault="008435A1" w:rsidP="002E72F4">
            <w:pPr>
              <w:pStyle w:val="Tretabeli"/>
              <w:jc w:val="center"/>
            </w:pPr>
            <w:r w:rsidRPr="001E778A">
              <w:t>7 000</w:t>
            </w:r>
          </w:p>
        </w:tc>
        <w:tc>
          <w:tcPr>
            <w:tcW w:w="1564" w:type="dxa"/>
            <w:vAlign w:val="center"/>
          </w:tcPr>
          <w:p w:rsidR="008435A1" w:rsidRPr="001E778A" w:rsidRDefault="008435A1" w:rsidP="002E72F4">
            <w:pPr>
              <w:pStyle w:val="Tretabeli"/>
              <w:jc w:val="left"/>
            </w:pPr>
            <w:r w:rsidRPr="001E778A">
              <w:t>KP, RP</w:t>
            </w:r>
          </w:p>
        </w:tc>
        <w:tc>
          <w:tcPr>
            <w:tcW w:w="1538" w:type="dxa"/>
            <w:vAlign w:val="center"/>
          </w:tcPr>
          <w:p w:rsidR="008435A1" w:rsidRPr="001E778A" w:rsidRDefault="008435A1" w:rsidP="002E72F4">
            <w:pPr>
              <w:pStyle w:val="Tretabeli"/>
              <w:jc w:val="center"/>
            </w:pPr>
            <w:r w:rsidRPr="001E778A">
              <w:t>Zgłoszona d</w:t>
            </w:r>
            <w:r w:rsidRPr="001E778A">
              <w:t>o</w:t>
            </w:r>
            <w:r>
              <w:t>ku</w:t>
            </w:r>
            <w:r w:rsidRPr="001E778A">
              <w:t>mentacja patentowa</w:t>
            </w:r>
          </w:p>
        </w:tc>
        <w:tc>
          <w:tcPr>
            <w:tcW w:w="1827" w:type="dxa"/>
            <w:vAlign w:val="center"/>
          </w:tcPr>
          <w:p w:rsidR="008435A1" w:rsidRDefault="008435A1" w:rsidP="002E72F4">
            <w:pPr>
              <w:pStyle w:val="Tretabeli"/>
              <w:jc w:val="left"/>
            </w:pPr>
            <w:r w:rsidRPr="001E778A">
              <w:t>Uzyskanie patentu</w:t>
            </w:r>
          </w:p>
        </w:tc>
      </w:tr>
      <w:tr w:rsidR="00E3611A" w:rsidRPr="00E3611A" w:rsidTr="00E3611A">
        <w:trPr>
          <w:trHeight w:val="156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 xml:space="preserve">Wdrożenie wyników prac </w:t>
            </w:r>
            <w:proofErr w:type="spellStart"/>
            <w:r w:rsidRPr="00E3611A">
              <w:t>B+R</w:t>
            </w:r>
            <w:proofErr w:type="spellEnd"/>
            <w:r w:rsidRPr="00E3611A">
              <w:t xml:space="preserve"> - rozbudow</w:t>
            </w:r>
            <w:r w:rsidRPr="00E3611A">
              <w:t>a</w:t>
            </w:r>
            <w:r w:rsidRPr="00E3611A">
              <w:t>nie centrum medyczn</w:t>
            </w:r>
            <w:r w:rsidRPr="00E3611A">
              <w:t>e</w:t>
            </w:r>
            <w:r w:rsidRPr="00E3611A">
              <w:t>go</w:t>
            </w:r>
            <w:r w:rsidR="00997B88">
              <w:t xml:space="preserve"> i </w:t>
            </w:r>
            <w:r w:rsidRPr="00E3611A">
              <w:t>wyposażenie p</w:t>
            </w:r>
            <w:r w:rsidRPr="00E3611A">
              <w:t>o</w:t>
            </w:r>
            <w:r w:rsidRPr="00E3611A">
              <w:t>mieszczeń</w:t>
            </w:r>
          </w:p>
        </w:tc>
        <w:tc>
          <w:tcPr>
            <w:tcW w:w="1041" w:type="dxa"/>
            <w:vAlign w:val="center"/>
            <w:hideMark/>
          </w:tcPr>
          <w:p w:rsidR="00E3611A" w:rsidRPr="00E3611A" w:rsidRDefault="00E3611A" w:rsidP="00E3611A">
            <w:pPr>
              <w:pStyle w:val="Tretabeli"/>
              <w:jc w:val="center"/>
            </w:pPr>
            <w:r w:rsidRPr="00E3611A">
              <w:t>III 2022</w:t>
            </w:r>
          </w:p>
        </w:tc>
        <w:tc>
          <w:tcPr>
            <w:tcW w:w="834" w:type="dxa"/>
            <w:vAlign w:val="center"/>
            <w:hideMark/>
          </w:tcPr>
          <w:p w:rsidR="00E3611A" w:rsidRPr="00E3611A" w:rsidRDefault="00E3611A" w:rsidP="00E3611A">
            <w:pPr>
              <w:pStyle w:val="Tretabeli"/>
              <w:jc w:val="center"/>
            </w:pPr>
            <w:r w:rsidRPr="00E3611A">
              <w:t>1 200 000</w:t>
            </w:r>
          </w:p>
        </w:tc>
        <w:tc>
          <w:tcPr>
            <w:tcW w:w="1564" w:type="dxa"/>
            <w:vAlign w:val="center"/>
            <w:hideMark/>
          </w:tcPr>
          <w:p w:rsidR="00E3611A" w:rsidRPr="00E3611A" w:rsidRDefault="00E3611A" w:rsidP="00E3611A">
            <w:pPr>
              <w:pStyle w:val="Tretabeli"/>
              <w:jc w:val="left"/>
            </w:pPr>
            <w:r w:rsidRPr="00E3611A">
              <w:t xml:space="preserve">KP, </w:t>
            </w:r>
            <w:proofErr w:type="spellStart"/>
            <w:r w:rsidRPr="00E3611A">
              <w:t>FP</w:t>
            </w:r>
            <w:proofErr w:type="spellEnd"/>
          </w:p>
        </w:tc>
        <w:tc>
          <w:tcPr>
            <w:tcW w:w="1538" w:type="dxa"/>
            <w:vAlign w:val="center"/>
            <w:hideMark/>
          </w:tcPr>
          <w:p w:rsidR="00E3611A" w:rsidRPr="00E3611A" w:rsidRDefault="00E3611A" w:rsidP="00E3611A">
            <w:pPr>
              <w:pStyle w:val="Tretabeli"/>
              <w:jc w:val="left"/>
            </w:pPr>
            <w:r w:rsidRPr="00E3611A">
              <w:t>W pełni wyp</w:t>
            </w:r>
            <w:r w:rsidRPr="00E3611A">
              <w:t>o</w:t>
            </w:r>
            <w:r w:rsidRPr="00E3611A">
              <w:t>sażona placó</w:t>
            </w:r>
            <w:r w:rsidRPr="00E3611A">
              <w:t>w</w:t>
            </w:r>
            <w:r w:rsidRPr="00E3611A">
              <w:t>ka lecząca i</w:t>
            </w:r>
            <w:r w:rsidRPr="00E3611A">
              <w:t>n</w:t>
            </w:r>
            <w:r w:rsidRPr="00E3611A">
              <w:t xml:space="preserve">nowacyjnym urządzeniem, </w:t>
            </w:r>
          </w:p>
        </w:tc>
        <w:tc>
          <w:tcPr>
            <w:tcW w:w="1827" w:type="dxa"/>
            <w:vAlign w:val="center"/>
            <w:hideMark/>
          </w:tcPr>
          <w:p w:rsidR="00E3611A" w:rsidRPr="00E3611A" w:rsidRDefault="00E3611A" w:rsidP="00E3611A">
            <w:pPr>
              <w:pStyle w:val="Tretabeli"/>
              <w:jc w:val="left"/>
            </w:pPr>
            <w:r w:rsidRPr="00E3611A">
              <w:t>Decyzja</w:t>
            </w:r>
            <w:r w:rsidR="00997B88">
              <w:t xml:space="preserve"> o </w:t>
            </w:r>
            <w:r w:rsidRPr="00E3611A">
              <w:t>przejściu do etapu zakończ</w:t>
            </w:r>
            <w:r w:rsidRPr="00E3611A">
              <w:t>e</w:t>
            </w:r>
            <w:r w:rsidRPr="00E3611A">
              <w:t>nia projektu</w:t>
            </w:r>
          </w:p>
        </w:tc>
      </w:tr>
      <w:tr w:rsidR="00E3611A" w:rsidRPr="00E3611A" w:rsidTr="00E3611A">
        <w:trPr>
          <w:trHeight w:val="156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Promocja centrum medycznego</w:t>
            </w:r>
            <w:r w:rsidR="00997B88">
              <w:t xml:space="preserve"> i </w:t>
            </w:r>
            <w:r w:rsidRPr="00E3611A">
              <w:t>innowacyjnej metody leczenia</w:t>
            </w:r>
          </w:p>
        </w:tc>
        <w:tc>
          <w:tcPr>
            <w:tcW w:w="1041" w:type="dxa"/>
            <w:vAlign w:val="center"/>
            <w:hideMark/>
          </w:tcPr>
          <w:p w:rsidR="00E3611A" w:rsidRPr="00E3611A" w:rsidRDefault="00E3611A" w:rsidP="00E3611A">
            <w:pPr>
              <w:pStyle w:val="Tretabeli"/>
              <w:jc w:val="center"/>
            </w:pPr>
            <w:r w:rsidRPr="00E3611A">
              <w:t>III 2022</w:t>
            </w:r>
          </w:p>
        </w:tc>
        <w:tc>
          <w:tcPr>
            <w:tcW w:w="834" w:type="dxa"/>
            <w:vAlign w:val="center"/>
            <w:hideMark/>
          </w:tcPr>
          <w:p w:rsidR="00E3611A" w:rsidRPr="00E3611A" w:rsidRDefault="00E3611A" w:rsidP="00E3611A">
            <w:pPr>
              <w:pStyle w:val="Tretabeli"/>
              <w:jc w:val="center"/>
            </w:pPr>
            <w:r w:rsidRPr="00E3611A">
              <w:t>10 000</w:t>
            </w:r>
          </w:p>
        </w:tc>
        <w:tc>
          <w:tcPr>
            <w:tcW w:w="1564" w:type="dxa"/>
            <w:vAlign w:val="center"/>
            <w:hideMark/>
          </w:tcPr>
          <w:p w:rsidR="00E3611A" w:rsidRPr="00E3611A" w:rsidRDefault="00E3611A" w:rsidP="00E3611A">
            <w:pPr>
              <w:pStyle w:val="Tretabeli"/>
              <w:jc w:val="left"/>
            </w:pPr>
            <w:r w:rsidRPr="00E3611A">
              <w:t xml:space="preserve">KP, </w:t>
            </w:r>
            <w:proofErr w:type="spellStart"/>
            <w:r w:rsidRPr="00E3611A">
              <w:t>FP</w:t>
            </w:r>
            <w:proofErr w:type="spellEnd"/>
          </w:p>
        </w:tc>
        <w:tc>
          <w:tcPr>
            <w:tcW w:w="1538" w:type="dxa"/>
            <w:vAlign w:val="center"/>
            <w:hideMark/>
          </w:tcPr>
          <w:p w:rsidR="00E3611A" w:rsidRPr="00E3611A" w:rsidRDefault="00E3611A" w:rsidP="00E3611A">
            <w:pPr>
              <w:pStyle w:val="Tretabeli"/>
              <w:jc w:val="left"/>
            </w:pPr>
            <w:r w:rsidRPr="00E3611A">
              <w:t>Dobry wizer</w:t>
            </w:r>
            <w:r w:rsidRPr="00E3611A">
              <w:t>u</w:t>
            </w:r>
            <w:r w:rsidRPr="00E3611A">
              <w:t>nek placówki, zapisy nowych pacjentów na leczenie</w:t>
            </w:r>
          </w:p>
        </w:tc>
        <w:tc>
          <w:tcPr>
            <w:tcW w:w="1827" w:type="dxa"/>
            <w:vAlign w:val="center"/>
            <w:hideMark/>
          </w:tcPr>
          <w:p w:rsidR="00E3611A" w:rsidRPr="00E3611A" w:rsidRDefault="00E3611A" w:rsidP="00E3611A">
            <w:pPr>
              <w:pStyle w:val="Tretabeli"/>
              <w:jc w:val="left"/>
            </w:pPr>
            <w:r w:rsidRPr="00E3611A">
              <w:t>Decyzja</w:t>
            </w:r>
            <w:r w:rsidR="00997B88">
              <w:t xml:space="preserve"> o </w:t>
            </w:r>
            <w:r w:rsidRPr="00E3611A">
              <w:t>zakończeniu projektu</w:t>
            </w:r>
          </w:p>
        </w:tc>
      </w:tr>
      <w:tr w:rsidR="00E3611A" w:rsidRPr="00E3611A" w:rsidTr="00E3611A">
        <w:trPr>
          <w:trHeight w:val="780"/>
        </w:trPr>
        <w:tc>
          <w:tcPr>
            <w:tcW w:w="644" w:type="dxa"/>
            <w:vMerge w:val="restart"/>
            <w:textDirection w:val="btLr"/>
            <w:vAlign w:val="center"/>
            <w:hideMark/>
          </w:tcPr>
          <w:p w:rsidR="00E3611A" w:rsidRPr="00E3611A" w:rsidRDefault="00E3611A" w:rsidP="00E3611A">
            <w:pPr>
              <w:pStyle w:val="Tretabeli"/>
              <w:ind w:left="113" w:right="113"/>
              <w:jc w:val="center"/>
              <w:rPr>
                <w:b/>
              </w:rPr>
            </w:pPr>
            <w:r w:rsidRPr="00E3611A">
              <w:rPr>
                <w:b/>
              </w:rPr>
              <w:t>Zakończenie</w:t>
            </w:r>
          </w:p>
        </w:tc>
        <w:tc>
          <w:tcPr>
            <w:tcW w:w="2158" w:type="dxa"/>
            <w:vAlign w:val="center"/>
            <w:hideMark/>
          </w:tcPr>
          <w:p w:rsidR="00E3611A" w:rsidRPr="00E3611A" w:rsidRDefault="00E3611A" w:rsidP="00E3611A">
            <w:pPr>
              <w:pStyle w:val="Tretabeli"/>
              <w:jc w:val="left"/>
            </w:pPr>
            <w:r w:rsidRPr="00E3611A">
              <w:t>Przeprowadzenie ina</w:t>
            </w:r>
            <w:r w:rsidRPr="00E3611A">
              <w:t>u</w:t>
            </w:r>
            <w:r w:rsidRPr="00E3611A">
              <w:t>guracji</w:t>
            </w:r>
          </w:p>
        </w:tc>
        <w:tc>
          <w:tcPr>
            <w:tcW w:w="1041" w:type="dxa"/>
            <w:vAlign w:val="center"/>
            <w:hideMark/>
          </w:tcPr>
          <w:p w:rsidR="00E3611A" w:rsidRPr="00E3611A" w:rsidRDefault="00E3611A" w:rsidP="00E3611A">
            <w:pPr>
              <w:pStyle w:val="Tretabeli"/>
              <w:jc w:val="center"/>
            </w:pPr>
            <w:r w:rsidRPr="00E3611A">
              <w:t>IV 2022</w:t>
            </w:r>
          </w:p>
        </w:tc>
        <w:tc>
          <w:tcPr>
            <w:tcW w:w="834" w:type="dxa"/>
            <w:vAlign w:val="center"/>
            <w:hideMark/>
          </w:tcPr>
          <w:p w:rsidR="00E3611A" w:rsidRPr="00E3611A" w:rsidRDefault="00E3611A" w:rsidP="00E3611A">
            <w:pPr>
              <w:pStyle w:val="Tretabeli"/>
              <w:jc w:val="center"/>
            </w:pPr>
            <w:r w:rsidRPr="00E3611A">
              <w:t>10 000</w:t>
            </w:r>
          </w:p>
        </w:tc>
        <w:tc>
          <w:tcPr>
            <w:tcW w:w="1564" w:type="dxa"/>
            <w:vAlign w:val="center"/>
            <w:hideMark/>
          </w:tcPr>
          <w:p w:rsidR="00E3611A" w:rsidRPr="00E3611A" w:rsidRDefault="00E3611A" w:rsidP="00E3611A">
            <w:pPr>
              <w:pStyle w:val="Tretabeli"/>
              <w:jc w:val="left"/>
            </w:pPr>
            <w:r w:rsidRPr="00E3611A">
              <w:t>KP</w:t>
            </w:r>
          </w:p>
        </w:tc>
        <w:tc>
          <w:tcPr>
            <w:tcW w:w="1538" w:type="dxa"/>
            <w:vAlign w:val="center"/>
            <w:hideMark/>
          </w:tcPr>
          <w:p w:rsidR="00E3611A" w:rsidRPr="00E3611A" w:rsidRDefault="00E3611A" w:rsidP="00E3611A">
            <w:pPr>
              <w:pStyle w:val="Tretabeli"/>
              <w:jc w:val="left"/>
            </w:pPr>
            <w:r w:rsidRPr="00E3611A">
              <w:t>Leczenie p</w:t>
            </w:r>
            <w:r w:rsidRPr="00E3611A">
              <w:t>a</w:t>
            </w:r>
            <w:r w:rsidRPr="00E3611A">
              <w:t>cjentów nową metodą</w:t>
            </w:r>
          </w:p>
        </w:tc>
        <w:tc>
          <w:tcPr>
            <w:tcW w:w="1827" w:type="dxa"/>
            <w:vAlign w:val="center"/>
            <w:hideMark/>
          </w:tcPr>
          <w:p w:rsidR="00E3611A" w:rsidRPr="00E3611A" w:rsidRDefault="00E3611A" w:rsidP="00E3611A">
            <w:pPr>
              <w:pStyle w:val="Tretabeli"/>
              <w:jc w:val="left"/>
            </w:pPr>
            <w:r w:rsidRPr="00E3611A">
              <w:t>Raport końcowy</w:t>
            </w:r>
          </w:p>
        </w:tc>
      </w:tr>
      <w:tr w:rsidR="00E3611A" w:rsidRPr="00E3611A" w:rsidTr="00E3611A">
        <w:trPr>
          <w:trHeight w:val="520"/>
        </w:trPr>
        <w:tc>
          <w:tcPr>
            <w:tcW w:w="644" w:type="dxa"/>
            <w:vMerge/>
            <w:vAlign w:val="center"/>
            <w:hideMark/>
          </w:tcPr>
          <w:p w:rsidR="00E3611A" w:rsidRPr="00E3611A" w:rsidRDefault="00E3611A" w:rsidP="00E3611A">
            <w:pPr>
              <w:pStyle w:val="Tretabeli"/>
              <w:jc w:val="center"/>
              <w:rPr>
                <w:b/>
              </w:rPr>
            </w:pPr>
          </w:p>
        </w:tc>
        <w:tc>
          <w:tcPr>
            <w:tcW w:w="2158" w:type="dxa"/>
            <w:vAlign w:val="center"/>
            <w:hideMark/>
          </w:tcPr>
          <w:p w:rsidR="00E3611A" w:rsidRPr="00E3611A" w:rsidRDefault="00E3611A" w:rsidP="00E3611A">
            <w:pPr>
              <w:pStyle w:val="Tretabeli"/>
              <w:jc w:val="left"/>
            </w:pPr>
            <w:r w:rsidRPr="00E3611A">
              <w:t>Spotkanie zamykające projekt</w:t>
            </w:r>
          </w:p>
        </w:tc>
        <w:tc>
          <w:tcPr>
            <w:tcW w:w="1041" w:type="dxa"/>
            <w:vAlign w:val="center"/>
            <w:hideMark/>
          </w:tcPr>
          <w:p w:rsidR="00E3611A" w:rsidRPr="00E3611A" w:rsidRDefault="00E3611A" w:rsidP="00E3611A">
            <w:pPr>
              <w:pStyle w:val="Tretabeli"/>
              <w:jc w:val="center"/>
            </w:pPr>
            <w:r w:rsidRPr="00E3611A">
              <w:t>IV 2022</w:t>
            </w:r>
          </w:p>
        </w:tc>
        <w:tc>
          <w:tcPr>
            <w:tcW w:w="834" w:type="dxa"/>
            <w:vAlign w:val="center"/>
            <w:hideMark/>
          </w:tcPr>
          <w:p w:rsidR="00E3611A" w:rsidRPr="00E3611A" w:rsidRDefault="00E3611A" w:rsidP="00E3611A">
            <w:pPr>
              <w:pStyle w:val="Tretabeli"/>
              <w:jc w:val="center"/>
            </w:pPr>
            <w:r w:rsidRPr="00E3611A">
              <w:t>500</w:t>
            </w:r>
          </w:p>
        </w:tc>
        <w:tc>
          <w:tcPr>
            <w:tcW w:w="1564" w:type="dxa"/>
            <w:vAlign w:val="center"/>
            <w:hideMark/>
          </w:tcPr>
          <w:p w:rsidR="00E3611A" w:rsidRPr="00E3611A" w:rsidRDefault="00E3611A" w:rsidP="00E3611A">
            <w:pPr>
              <w:pStyle w:val="Tretabeli"/>
              <w:jc w:val="left"/>
            </w:pPr>
            <w:r w:rsidRPr="00E3611A">
              <w:t>KP</w:t>
            </w:r>
          </w:p>
        </w:tc>
        <w:tc>
          <w:tcPr>
            <w:tcW w:w="1538" w:type="dxa"/>
            <w:vAlign w:val="center"/>
            <w:hideMark/>
          </w:tcPr>
          <w:p w:rsidR="00E3611A" w:rsidRPr="00E3611A" w:rsidRDefault="00E3611A" w:rsidP="00E3611A">
            <w:pPr>
              <w:pStyle w:val="Tretabeli"/>
              <w:jc w:val="left"/>
            </w:pPr>
            <w:r w:rsidRPr="00E3611A">
              <w:t>Raport ze sp</w:t>
            </w:r>
            <w:r w:rsidRPr="00E3611A">
              <w:t>o</w:t>
            </w:r>
            <w:r w:rsidRPr="00E3611A">
              <w:t>tkania</w:t>
            </w:r>
          </w:p>
        </w:tc>
        <w:tc>
          <w:tcPr>
            <w:tcW w:w="1827" w:type="dxa"/>
            <w:vAlign w:val="center"/>
            <w:hideMark/>
          </w:tcPr>
          <w:p w:rsidR="00E3611A" w:rsidRPr="00E3611A" w:rsidRDefault="00E3611A" w:rsidP="00E3611A">
            <w:pPr>
              <w:pStyle w:val="Tretabeli"/>
              <w:jc w:val="left"/>
            </w:pPr>
            <w:r w:rsidRPr="00E3611A">
              <w:t>Zakończenie pr</w:t>
            </w:r>
            <w:r w:rsidRPr="00E3611A">
              <w:t>o</w:t>
            </w:r>
            <w:r w:rsidRPr="00E3611A">
              <w:t>jektu</w:t>
            </w:r>
          </w:p>
        </w:tc>
      </w:tr>
    </w:tbl>
    <w:p w:rsidR="00770830" w:rsidRDefault="00770830" w:rsidP="00F7292A"/>
    <w:p w:rsidR="001A753A" w:rsidRPr="00F7292A" w:rsidRDefault="00866EF0" w:rsidP="00F7292A">
      <w:r>
        <w:t>Model fazowy u</w:t>
      </w:r>
      <w:r w:rsidRPr="00F7292A">
        <w:t>łatwia</w:t>
      </w:r>
      <w:r w:rsidR="00997B88">
        <w:t xml:space="preserve"> i </w:t>
      </w:r>
      <w:r>
        <w:t>poprawia skuteczność zarządzania projektem</w:t>
      </w:r>
      <w:r w:rsidRPr="00F7292A">
        <w:t xml:space="preserve">. </w:t>
      </w:r>
      <w:r>
        <w:t>Fazy</w:t>
      </w:r>
      <w:r w:rsidRPr="00F7292A">
        <w:t xml:space="preserve">, czyli </w:t>
      </w:r>
      <w:r>
        <w:t>et</w:t>
      </w:r>
      <w:r>
        <w:t>a</w:t>
      </w:r>
      <w:r>
        <w:t>py projektu</w:t>
      </w:r>
      <w:r w:rsidRPr="00F7292A">
        <w:t xml:space="preserve"> są umiejscowione</w:t>
      </w:r>
      <w:r w:rsidR="00997B88">
        <w:t xml:space="preserve"> w </w:t>
      </w:r>
      <w:r w:rsidRPr="00F7292A">
        <w:t>czasie,</w:t>
      </w:r>
      <w:r w:rsidR="00997B88">
        <w:t xml:space="preserve"> a </w:t>
      </w:r>
      <w:r>
        <w:t>efektem końcowym</w:t>
      </w:r>
      <w:r w:rsidRPr="00F7292A">
        <w:t xml:space="preserve"> każdej fazy jest tzw. kamień milowy, który </w:t>
      </w:r>
      <w:r>
        <w:t>jest</w:t>
      </w:r>
      <w:r w:rsidRPr="00F7292A">
        <w:t xml:space="preserve"> </w:t>
      </w:r>
      <w:r>
        <w:t>punktem kontrolnym</w:t>
      </w:r>
      <w:r w:rsidR="00997B88">
        <w:t xml:space="preserve"> w </w:t>
      </w:r>
      <w:r w:rsidRPr="00F7292A">
        <w:t xml:space="preserve">projekcie. Suma wszystkich </w:t>
      </w:r>
      <w:r>
        <w:t>faz</w:t>
      </w:r>
      <w:r w:rsidRPr="00F7292A">
        <w:t xml:space="preserve"> </w:t>
      </w:r>
      <w:r>
        <w:t xml:space="preserve">(etapów) </w:t>
      </w:r>
      <w:r w:rsidRPr="00F7292A">
        <w:t>tworzy cykl życia projektu.</w:t>
      </w:r>
    </w:p>
    <w:p w:rsidR="00FE4EE3" w:rsidRDefault="00020214" w:rsidP="00FE4EE3">
      <w:pPr>
        <w:pStyle w:val="Nagwek2"/>
      </w:pPr>
      <w:bookmarkStart w:id="34" w:name="_Toc54354547"/>
      <w:r>
        <w:lastRenderedPageBreak/>
        <w:t>3</w:t>
      </w:r>
      <w:r w:rsidR="00FE4EE3">
        <w:t>.4. Analiza środowiska, rejestr</w:t>
      </w:r>
      <w:r w:rsidR="00997B88">
        <w:t xml:space="preserve"> i </w:t>
      </w:r>
      <w:r w:rsidR="00FE4EE3">
        <w:t>mapa interesariuszy</w:t>
      </w:r>
      <w:bookmarkEnd w:id="34"/>
    </w:p>
    <w:p w:rsidR="00A34CDA" w:rsidRPr="00A34CDA" w:rsidRDefault="00A34CDA" w:rsidP="0029178F">
      <w:r w:rsidRPr="00A34CDA">
        <w:t xml:space="preserve">Środowisko realizacji projektu </w:t>
      </w:r>
      <w:r>
        <w:t>to inaczej otoczenie</w:t>
      </w:r>
      <w:r w:rsidRPr="00A34CDA">
        <w:t xml:space="preserve"> projektu.</w:t>
      </w:r>
      <w:r w:rsidR="00997B88">
        <w:t xml:space="preserve"> W </w:t>
      </w:r>
      <w:r w:rsidRPr="00A34CDA">
        <w:t xml:space="preserve">środowisku projektu funkcjonuje </w:t>
      </w:r>
      <w:r>
        <w:t xml:space="preserve">mnóstwo czynników, które mają </w:t>
      </w:r>
      <w:r w:rsidRPr="00A34CDA">
        <w:t xml:space="preserve">wpływ na jego sukces </w:t>
      </w:r>
      <w:r>
        <w:t>bądź</w:t>
      </w:r>
      <w:r w:rsidRPr="00A34CDA">
        <w:t xml:space="preserve"> porażkę. P</w:t>
      </w:r>
      <w:r>
        <w:t>oniżej analiza środowiska dla projektu centrum medycznego.</w:t>
      </w:r>
    </w:p>
    <w:p w:rsidR="00A34CDA" w:rsidRPr="000F7E6B" w:rsidRDefault="00A34CDA" w:rsidP="000F7E6B">
      <w:r>
        <w:t xml:space="preserve">Otoczenie </w:t>
      </w:r>
      <w:r w:rsidRPr="000F7E6B">
        <w:t>zewnętrzne:</w:t>
      </w:r>
    </w:p>
    <w:p w:rsidR="00A34CDA" w:rsidRPr="000F7E6B" w:rsidRDefault="00A34CDA" w:rsidP="00967688">
      <w:pPr>
        <w:pStyle w:val="Akapitzlist"/>
        <w:numPr>
          <w:ilvl w:val="0"/>
          <w:numId w:val="19"/>
        </w:numPr>
        <w:ind w:left="567" w:hanging="283"/>
      </w:pPr>
      <w:r w:rsidRPr="000F7E6B">
        <w:t>Otoczenie konkurencyjne</w:t>
      </w:r>
      <w:r w:rsidRPr="000F7E6B">
        <w:rPr>
          <w:bCs/>
        </w:rPr>
        <w:t xml:space="preserve"> –</w:t>
      </w:r>
      <w:r w:rsidRPr="000F7E6B">
        <w:t xml:space="preserve"> </w:t>
      </w:r>
      <w:r w:rsidR="004164B4">
        <w:rPr>
          <w:bCs/>
        </w:rPr>
        <w:t>konkurencyjne</w:t>
      </w:r>
      <w:r w:rsidRPr="000F7E6B">
        <w:rPr>
          <w:bCs/>
        </w:rPr>
        <w:t xml:space="preserve"> placówki medyczne</w:t>
      </w:r>
      <w:r w:rsidR="00770830">
        <w:rPr>
          <w:bCs/>
        </w:rPr>
        <w:t>,</w:t>
      </w:r>
    </w:p>
    <w:p w:rsidR="00A34CDA" w:rsidRPr="000F7E6B" w:rsidRDefault="00A34CDA" w:rsidP="00967688">
      <w:pPr>
        <w:pStyle w:val="Akapitzlist"/>
        <w:numPr>
          <w:ilvl w:val="0"/>
          <w:numId w:val="19"/>
        </w:numPr>
        <w:ind w:left="567" w:hanging="283"/>
      </w:pPr>
      <w:r w:rsidRPr="000F7E6B">
        <w:t>Otoczenie ekonomiczne</w:t>
      </w:r>
      <w:r w:rsidRPr="000F7E6B">
        <w:rPr>
          <w:bCs/>
        </w:rPr>
        <w:t xml:space="preserve"> </w:t>
      </w:r>
      <w:r w:rsidRPr="000F7E6B">
        <w:t>-</w:t>
      </w:r>
      <w:r w:rsidRPr="000F7E6B">
        <w:rPr>
          <w:bCs/>
        </w:rPr>
        <w:t xml:space="preserve"> </w:t>
      </w:r>
      <w:r w:rsidR="004164B4">
        <w:t xml:space="preserve"> trendy rozwojowy na badania</w:t>
      </w:r>
      <w:r w:rsidR="00997B88">
        <w:rPr>
          <w:bCs/>
        </w:rPr>
        <w:t xml:space="preserve"> w </w:t>
      </w:r>
      <w:r w:rsidRPr="000F7E6B">
        <w:rPr>
          <w:bCs/>
        </w:rPr>
        <w:t>Polsce</w:t>
      </w:r>
      <w:r w:rsidRPr="000F7E6B">
        <w:t xml:space="preserve">, </w:t>
      </w:r>
      <w:r w:rsidRPr="000F7E6B">
        <w:rPr>
          <w:bCs/>
        </w:rPr>
        <w:t>oprocentowanie kr</w:t>
      </w:r>
      <w:r w:rsidRPr="000F7E6B">
        <w:rPr>
          <w:bCs/>
        </w:rPr>
        <w:t>e</w:t>
      </w:r>
      <w:r w:rsidRPr="000F7E6B">
        <w:rPr>
          <w:bCs/>
        </w:rPr>
        <w:t>dytów</w:t>
      </w:r>
      <w:r w:rsidRPr="000F7E6B">
        <w:t>,  polityka podatkowa, polityka gospodarcza rządu, możliwości uzyskania kapit</w:t>
      </w:r>
      <w:r w:rsidRPr="000F7E6B">
        <w:t>a</w:t>
      </w:r>
      <w:r w:rsidRPr="000F7E6B">
        <w:t>łu (dotacje, kredyty)</w:t>
      </w:r>
      <w:r w:rsidR="00770830">
        <w:t>,</w:t>
      </w:r>
    </w:p>
    <w:p w:rsidR="00A34CDA" w:rsidRPr="000F7E6B" w:rsidRDefault="00A34CDA" w:rsidP="00967688">
      <w:pPr>
        <w:pStyle w:val="Akapitzlist"/>
        <w:numPr>
          <w:ilvl w:val="0"/>
          <w:numId w:val="19"/>
        </w:numPr>
        <w:ind w:left="567" w:hanging="283"/>
      </w:pPr>
      <w:r w:rsidRPr="000F7E6B">
        <w:t>Otoczenie prawne</w:t>
      </w:r>
      <w:r w:rsidRPr="000F7E6B">
        <w:rPr>
          <w:bCs/>
        </w:rPr>
        <w:t xml:space="preserve"> </w:t>
      </w:r>
      <w:r w:rsidRPr="000F7E6B">
        <w:t xml:space="preserve">- prawo podatkowe, </w:t>
      </w:r>
      <w:r w:rsidRPr="000F7E6B">
        <w:rPr>
          <w:bCs/>
        </w:rPr>
        <w:t>prawo</w:t>
      </w:r>
      <w:r w:rsidRPr="000F7E6B">
        <w:t xml:space="preserve"> pracy, </w:t>
      </w:r>
      <w:r w:rsidRPr="000F7E6B">
        <w:rPr>
          <w:bCs/>
        </w:rPr>
        <w:t>prawo świadczenia usług medyc</w:t>
      </w:r>
      <w:r w:rsidRPr="000F7E6B">
        <w:rPr>
          <w:bCs/>
        </w:rPr>
        <w:t>z</w:t>
      </w:r>
      <w:r w:rsidRPr="000F7E6B">
        <w:rPr>
          <w:bCs/>
        </w:rPr>
        <w:t xml:space="preserve">nych, prawo budowlane, </w:t>
      </w:r>
      <w:r w:rsidRPr="000F7E6B">
        <w:t>przepisy administracyj</w:t>
      </w:r>
      <w:r w:rsidRPr="000F7E6B">
        <w:rPr>
          <w:bCs/>
        </w:rPr>
        <w:t>ne, przepisy ochrony środowi</w:t>
      </w:r>
      <w:r w:rsidR="00173F45">
        <w:rPr>
          <w:bCs/>
        </w:rPr>
        <w:t>ska, prawo patentowe</w:t>
      </w:r>
      <w:r w:rsidR="00770830">
        <w:rPr>
          <w:bCs/>
        </w:rPr>
        <w:t>,</w:t>
      </w:r>
    </w:p>
    <w:p w:rsidR="0029178F" w:rsidRPr="000F7E6B" w:rsidRDefault="00A34CDA" w:rsidP="00967688">
      <w:pPr>
        <w:pStyle w:val="Akapitzlist"/>
        <w:numPr>
          <w:ilvl w:val="0"/>
          <w:numId w:val="19"/>
        </w:numPr>
        <w:ind w:left="567" w:hanging="283"/>
        <w:rPr>
          <w:bCs/>
        </w:rPr>
      </w:pPr>
      <w:r w:rsidRPr="000F7E6B">
        <w:t xml:space="preserve">Otoczenie polityczne - działalność rządu państwa, </w:t>
      </w:r>
      <w:r w:rsidR="00173F45">
        <w:t>samorząd lokalny</w:t>
      </w:r>
      <w:r w:rsidR="00770830">
        <w:t>,</w:t>
      </w:r>
    </w:p>
    <w:p w:rsidR="0029178F" w:rsidRPr="000F7E6B" w:rsidRDefault="00A34CDA" w:rsidP="00967688">
      <w:pPr>
        <w:pStyle w:val="Akapitzlist"/>
        <w:numPr>
          <w:ilvl w:val="0"/>
          <w:numId w:val="19"/>
        </w:numPr>
        <w:ind w:left="567" w:hanging="283"/>
        <w:rPr>
          <w:bCs/>
        </w:rPr>
      </w:pPr>
      <w:r w:rsidRPr="000F7E6B">
        <w:t xml:space="preserve">Otoczenie społeczne - </w:t>
      </w:r>
      <w:r w:rsidR="004164B4">
        <w:t>mieszkańcy</w:t>
      </w:r>
      <w:r w:rsidRPr="000F7E6B">
        <w:t xml:space="preserve">, deficyt </w:t>
      </w:r>
      <w:r w:rsidR="0029178F" w:rsidRPr="000F7E6B">
        <w:rPr>
          <w:bCs/>
        </w:rPr>
        <w:t>w</w:t>
      </w:r>
      <w:r w:rsidRPr="000F7E6B">
        <w:t>ykwalifikowanych pracowników</w:t>
      </w:r>
      <w:r w:rsidR="004164B4">
        <w:t xml:space="preserve">, pacjenci, </w:t>
      </w:r>
    </w:p>
    <w:p w:rsidR="0029178F" w:rsidRPr="000F7E6B" w:rsidRDefault="00A34CDA" w:rsidP="00967688">
      <w:pPr>
        <w:pStyle w:val="Akapitzlist"/>
        <w:numPr>
          <w:ilvl w:val="0"/>
          <w:numId w:val="19"/>
        </w:numPr>
        <w:ind w:left="567" w:hanging="283"/>
        <w:rPr>
          <w:bCs/>
        </w:rPr>
      </w:pPr>
      <w:r w:rsidRPr="000F7E6B">
        <w:t>Otoczenie technologiczne - innowacyjne technologie</w:t>
      </w:r>
      <w:r w:rsidR="00770830">
        <w:t>,</w:t>
      </w:r>
    </w:p>
    <w:p w:rsidR="0029178F" w:rsidRPr="000F7E6B" w:rsidRDefault="00A34CDA" w:rsidP="00967688">
      <w:pPr>
        <w:pStyle w:val="Akapitzlist"/>
        <w:numPr>
          <w:ilvl w:val="0"/>
          <w:numId w:val="19"/>
        </w:numPr>
        <w:ind w:left="567" w:hanging="283"/>
        <w:rPr>
          <w:bCs/>
        </w:rPr>
      </w:pPr>
      <w:r w:rsidRPr="000F7E6B">
        <w:t>Otoczenie przyrodnicze -</w:t>
      </w:r>
      <w:r w:rsidR="0029178F" w:rsidRPr="000F7E6B">
        <w:t xml:space="preserve"> zjawiska przyrodnicze</w:t>
      </w:r>
      <w:r w:rsidRPr="000F7E6B">
        <w:t>, z</w:t>
      </w:r>
      <w:r w:rsidR="0029178F" w:rsidRPr="000F7E6B">
        <w:rPr>
          <w:bCs/>
        </w:rPr>
        <w:t>ły wpływ projektu na środowisko</w:t>
      </w:r>
      <w:r w:rsidR="00770830">
        <w:rPr>
          <w:bCs/>
        </w:rPr>
        <w:t>,</w:t>
      </w:r>
    </w:p>
    <w:p w:rsidR="00A34CDA" w:rsidRPr="000F7E6B" w:rsidRDefault="00A34CDA" w:rsidP="00967688">
      <w:pPr>
        <w:pStyle w:val="Akapitzlist"/>
        <w:numPr>
          <w:ilvl w:val="0"/>
          <w:numId w:val="19"/>
        </w:numPr>
        <w:ind w:left="567" w:hanging="283"/>
      </w:pPr>
      <w:r w:rsidRPr="000F7E6B">
        <w:t>Otoczenie wykonawcze</w:t>
      </w:r>
      <w:r w:rsidR="0029178F" w:rsidRPr="000F7E6B">
        <w:rPr>
          <w:bCs/>
        </w:rPr>
        <w:t xml:space="preserve"> </w:t>
      </w:r>
      <w:r w:rsidR="00173F45">
        <w:t>- wykonawcy, podwykonawcy</w:t>
      </w:r>
      <w:r w:rsidRPr="000F7E6B">
        <w:t xml:space="preserve">, </w:t>
      </w:r>
      <w:r w:rsidR="00173F45">
        <w:t xml:space="preserve">dostawcy, </w:t>
      </w:r>
      <w:r w:rsidRPr="000F7E6B">
        <w:t>kontrakty</w:t>
      </w:r>
      <w:r w:rsidR="000F7E6B">
        <w:t>.</w:t>
      </w:r>
    </w:p>
    <w:p w:rsidR="0029178F" w:rsidRDefault="00A34CDA" w:rsidP="000F7E6B">
      <w:r w:rsidRPr="000F7E6B">
        <w:t xml:space="preserve">Wszystkie </w:t>
      </w:r>
      <w:r w:rsidR="0029178F" w:rsidRPr="000F7E6B">
        <w:rPr>
          <w:bCs/>
        </w:rPr>
        <w:t>powyższe</w:t>
      </w:r>
      <w:r w:rsidRPr="000F7E6B">
        <w:t xml:space="preserve"> otoczenia składają się na środowisko realizacji projektu</w:t>
      </w:r>
      <w:r w:rsidR="00997B88">
        <w:t xml:space="preserve"> i </w:t>
      </w:r>
      <w:r w:rsidRPr="000F7E6B">
        <w:t>wpływają</w:t>
      </w:r>
      <w:r w:rsidR="00997B88">
        <w:t xml:space="preserve"> w </w:t>
      </w:r>
      <w:r w:rsidR="0029178F" w:rsidRPr="000F7E6B">
        <w:rPr>
          <w:bCs/>
        </w:rPr>
        <w:t xml:space="preserve">większym lub </w:t>
      </w:r>
      <w:r w:rsidRPr="000F7E6B">
        <w:t>mniejszym stopniu na projekt</w:t>
      </w:r>
      <w:r w:rsidR="00997B88">
        <w:t xml:space="preserve"> w </w:t>
      </w:r>
      <w:r w:rsidRPr="000F7E6B">
        <w:t xml:space="preserve">fazie planowania jak </w:t>
      </w:r>
      <w:r w:rsidR="0029178F" w:rsidRPr="000F7E6B">
        <w:rPr>
          <w:bCs/>
        </w:rPr>
        <w:t>również</w:t>
      </w:r>
      <w:r w:rsidRPr="000F7E6B">
        <w:t xml:space="preserve"> realizacji. </w:t>
      </w:r>
      <w:r w:rsidR="0029178F" w:rsidRPr="000F7E6B">
        <w:rPr>
          <w:bCs/>
        </w:rPr>
        <w:t>Należy</w:t>
      </w:r>
      <w:r w:rsidRPr="000F7E6B">
        <w:t xml:space="preserve"> także zaznaczyć, że </w:t>
      </w:r>
      <w:r w:rsidR="0029178F" w:rsidRPr="000F7E6B">
        <w:rPr>
          <w:bCs/>
        </w:rPr>
        <w:t xml:space="preserve">zarówno </w:t>
      </w:r>
      <w:r w:rsidRPr="000F7E6B">
        <w:t>projekt</w:t>
      </w:r>
      <w:r w:rsidR="0029178F" w:rsidRPr="000F7E6B">
        <w:rPr>
          <w:bCs/>
        </w:rPr>
        <w:t xml:space="preserve"> jak</w:t>
      </w:r>
      <w:r w:rsidR="00997B88">
        <w:t xml:space="preserve"> i </w:t>
      </w:r>
      <w:r w:rsidRPr="000F7E6B">
        <w:t>otoczenie oddziałują na siebie dwukierunkowo t</w:t>
      </w:r>
      <w:r w:rsidR="0029178F" w:rsidRPr="000F7E6B">
        <w:rPr>
          <w:bCs/>
        </w:rPr>
        <w:t>zn</w:t>
      </w:r>
      <w:r w:rsidRPr="000F7E6B">
        <w:t xml:space="preserve">. projekt </w:t>
      </w:r>
      <w:r w:rsidR="0029178F" w:rsidRPr="000F7E6B">
        <w:rPr>
          <w:bCs/>
        </w:rPr>
        <w:t>powstaje</w:t>
      </w:r>
      <w:r w:rsidR="00997B88">
        <w:rPr>
          <w:bCs/>
        </w:rPr>
        <w:t xml:space="preserve"> w </w:t>
      </w:r>
      <w:r w:rsidR="0029178F" w:rsidRPr="000F7E6B">
        <w:rPr>
          <w:bCs/>
        </w:rPr>
        <w:t>warunkach otoczenia,</w:t>
      </w:r>
      <w:r w:rsidRPr="000F7E6B">
        <w:t xml:space="preserve"> ale również </w:t>
      </w:r>
      <w:r w:rsidR="0029178F" w:rsidRPr="000F7E6B">
        <w:t>na nie</w:t>
      </w:r>
      <w:r w:rsidR="0029178F" w:rsidRPr="000F7E6B">
        <w:rPr>
          <w:bCs/>
        </w:rPr>
        <w:t xml:space="preserve"> </w:t>
      </w:r>
      <w:r w:rsidRPr="000F7E6B">
        <w:t>wpływa.</w:t>
      </w:r>
    </w:p>
    <w:p w:rsidR="00173F45" w:rsidRDefault="00173F45" w:rsidP="000F7E6B">
      <w:pPr>
        <w:rPr>
          <w:bCs/>
        </w:rPr>
      </w:pPr>
      <w:r>
        <w:rPr>
          <w:bCs/>
        </w:rPr>
        <w:t>Na środowisko wewnętrzne</w:t>
      </w:r>
      <w:r w:rsidR="00997B88">
        <w:rPr>
          <w:bCs/>
        </w:rPr>
        <w:t xml:space="preserve"> w </w:t>
      </w:r>
      <w:r>
        <w:rPr>
          <w:bCs/>
        </w:rPr>
        <w:t>projekcie placówki</w:t>
      </w:r>
      <w:r w:rsidRPr="00173F45">
        <w:rPr>
          <w:bCs/>
        </w:rPr>
        <w:t xml:space="preserve"> składa się</w:t>
      </w:r>
      <w:r w:rsidR="00997B88">
        <w:rPr>
          <w:bCs/>
        </w:rPr>
        <w:t xml:space="preserve"> z </w:t>
      </w:r>
      <w:r w:rsidRPr="00173F45">
        <w:rPr>
          <w:bCs/>
        </w:rPr>
        <w:t xml:space="preserve">m.in. </w:t>
      </w:r>
    </w:p>
    <w:p w:rsidR="00173F45" w:rsidRPr="00173F45" w:rsidRDefault="00173F45" w:rsidP="00967688">
      <w:pPr>
        <w:pStyle w:val="Akapitzlist"/>
        <w:numPr>
          <w:ilvl w:val="0"/>
          <w:numId w:val="20"/>
        </w:numPr>
        <w:ind w:left="567" w:hanging="283"/>
        <w:rPr>
          <w:bCs/>
        </w:rPr>
      </w:pPr>
      <w:r w:rsidRPr="00173F45">
        <w:rPr>
          <w:bCs/>
        </w:rPr>
        <w:t>zarządu organizacji: dyrektor</w:t>
      </w:r>
      <w:r w:rsidR="00997B88">
        <w:rPr>
          <w:bCs/>
        </w:rPr>
        <w:t xml:space="preserve"> i </w:t>
      </w:r>
      <w:r w:rsidRPr="00173F45">
        <w:rPr>
          <w:bCs/>
        </w:rPr>
        <w:t xml:space="preserve">udziałowcy, </w:t>
      </w:r>
    </w:p>
    <w:p w:rsidR="00173F45" w:rsidRPr="00173F45" w:rsidRDefault="00173F45" w:rsidP="00967688">
      <w:pPr>
        <w:pStyle w:val="Akapitzlist"/>
        <w:numPr>
          <w:ilvl w:val="0"/>
          <w:numId w:val="20"/>
        </w:numPr>
        <w:ind w:left="567" w:hanging="283"/>
        <w:rPr>
          <w:bCs/>
        </w:rPr>
      </w:pPr>
      <w:r w:rsidRPr="00173F45">
        <w:rPr>
          <w:bCs/>
        </w:rPr>
        <w:t>wykwalifikowany personel, kierownik projektu</w:t>
      </w:r>
      <w:r w:rsidR="00997B88">
        <w:rPr>
          <w:bCs/>
        </w:rPr>
        <w:t xml:space="preserve"> i </w:t>
      </w:r>
      <w:r w:rsidRPr="00173F45">
        <w:rPr>
          <w:bCs/>
        </w:rPr>
        <w:t>pozostali członkowie zespołu proje</w:t>
      </w:r>
      <w:r w:rsidRPr="00173F45">
        <w:rPr>
          <w:bCs/>
        </w:rPr>
        <w:t>k</w:t>
      </w:r>
      <w:r w:rsidRPr="00173F45">
        <w:rPr>
          <w:bCs/>
        </w:rPr>
        <w:t>towego, rów</w:t>
      </w:r>
      <w:r w:rsidR="009A2FB2">
        <w:rPr>
          <w:bCs/>
        </w:rPr>
        <w:t>nie,</w:t>
      </w:r>
    </w:p>
    <w:p w:rsidR="00173F45" w:rsidRPr="00173F45" w:rsidRDefault="00173F45" w:rsidP="00967688">
      <w:pPr>
        <w:pStyle w:val="Akapitzlist"/>
        <w:numPr>
          <w:ilvl w:val="0"/>
          <w:numId w:val="20"/>
        </w:numPr>
        <w:ind w:left="567" w:hanging="283"/>
        <w:rPr>
          <w:bCs/>
        </w:rPr>
      </w:pPr>
      <w:r w:rsidRPr="00173F45">
        <w:rPr>
          <w:bCs/>
        </w:rPr>
        <w:t>strategia działania placówki: „Pomoc dzieciom, by każdy</w:t>
      </w:r>
      <w:r w:rsidR="00997B88">
        <w:rPr>
          <w:bCs/>
        </w:rPr>
        <w:t xml:space="preserve"> z </w:t>
      </w:r>
      <w:r w:rsidRPr="00173F45">
        <w:rPr>
          <w:bCs/>
        </w:rPr>
        <w:t xml:space="preserve">nich stał się tym, kim stać się może”, </w:t>
      </w:r>
    </w:p>
    <w:p w:rsidR="00173F45" w:rsidRPr="00173F45" w:rsidRDefault="00173F45" w:rsidP="00967688">
      <w:pPr>
        <w:pStyle w:val="Akapitzlist"/>
        <w:numPr>
          <w:ilvl w:val="0"/>
          <w:numId w:val="20"/>
        </w:numPr>
        <w:ind w:left="567" w:hanging="283"/>
        <w:rPr>
          <w:bCs/>
        </w:rPr>
      </w:pPr>
      <w:r w:rsidRPr="00173F45">
        <w:rPr>
          <w:bCs/>
        </w:rPr>
        <w:t xml:space="preserve">kultura, </w:t>
      </w:r>
    </w:p>
    <w:p w:rsidR="00173F45" w:rsidRPr="00173F45" w:rsidRDefault="00173F45" w:rsidP="00967688">
      <w:pPr>
        <w:pStyle w:val="Akapitzlist"/>
        <w:numPr>
          <w:ilvl w:val="0"/>
          <w:numId w:val="20"/>
        </w:numPr>
        <w:ind w:left="567" w:hanging="283"/>
        <w:rPr>
          <w:bCs/>
        </w:rPr>
      </w:pPr>
      <w:r w:rsidRPr="00173F45">
        <w:rPr>
          <w:bCs/>
        </w:rPr>
        <w:t xml:space="preserve">procedury </w:t>
      </w:r>
    </w:p>
    <w:p w:rsidR="000F7E6B" w:rsidRPr="00173F45" w:rsidRDefault="00173F45" w:rsidP="00967688">
      <w:pPr>
        <w:pStyle w:val="Akapitzlist"/>
        <w:numPr>
          <w:ilvl w:val="0"/>
          <w:numId w:val="20"/>
        </w:numPr>
        <w:ind w:left="567" w:hanging="283"/>
        <w:rPr>
          <w:bCs/>
        </w:rPr>
      </w:pPr>
      <w:r w:rsidRPr="00173F45">
        <w:rPr>
          <w:bCs/>
        </w:rPr>
        <w:t>struktura organizacyjna</w:t>
      </w:r>
      <w:r w:rsidR="009A2FB2">
        <w:rPr>
          <w:bCs/>
        </w:rPr>
        <w:t>,</w:t>
      </w:r>
    </w:p>
    <w:p w:rsidR="00173F45" w:rsidRDefault="00173F45" w:rsidP="00967688">
      <w:pPr>
        <w:pStyle w:val="Akapitzlist"/>
        <w:numPr>
          <w:ilvl w:val="0"/>
          <w:numId w:val="20"/>
        </w:numPr>
        <w:ind w:left="567" w:hanging="283"/>
        <w:rPr>
          <w:bCs/>
        </w:rPr>
      </w:pPr>
      <w:r w:rsidRPr="00173F45">
        <w:rPr>
          <w:bCs/>
        </w:rPr>
        <w:t>sytuacja finansowa</w:t>
      </w:r>
      <w:r w:rsidR="009A2FB2">
        <w:rPr>
          <w:bCs/>
        </w:rPr>
        <w:t>.</w:t>
      </w:r>
    </w:p>
    <w:p w:rsidR="00A67652" w:rsidRDefault="00A67652" w:rsidP="009A2FB2">
      <w:r w:rsidRPr="00A67652">
        <w:lastRenderedPageBreak/>
        <w:t>Interesariusze projektu mogą być przedstawiani</w:t>
      </w:r>
      <w:r w:rsidR="00997B88">
        <w:t xml:space="preserve"> w </w:t>
      </w:r>
      <w:r w:rsidRPr="00A67652">
        <w:t xml:space="preserve">sposób pozytywny np. wspierać działania projektu </w:t>
      </w:r>
      <w:r>
        <w:t>bądź</w:t>
      </w:r>
      <w:r w:rsidRPr="00A67652">
        <w:t xml:space="preserve"> negatywny </w:t>
      </w:r>
      <w:r>
        <w:t xml:space="preserve">np. </w:t>
      </w:r>
      <w:r w:rsidRPr="00A67652">
        <w:t xml:space="preserve">uniemożliwiając zespołowi projektowemu </w:t>
      </w:r>
      <w:r>
        <w:t>zrealizow</w:t>
      </w:r>
      <w:r>
        <w:t>a</w:t>
      </w:r>
      <w:r>
        <w:t>nie</w:t>
      </w:r>
      <w:r w:rsidRPr="00A67652">
        <w:t xml:space="preserve"> celu. </w:t>
      </w:r>
      <w:r w:rsidR="00A10F0F">
        <w:t>Poniższa tabela przedstawia rejestr interesariuszy</w:t>
      </w:r>
      <w:r w:rsidR="00770830">
        <w:t xml:space="preserve"> projektu.</w:t>
      </w:r>
    </w:p>
    <w:p w:rsidR="00A10F0F" w:rsidRDefault="00A10F0F" w:rsidP="00A10F0F">
      <w:pPr>
        <w:pStyle w:val="Nrtabeli"/>
      </w:pPr>
      <w:bookmarkStart w:id="35" w:name="_Toc54366563"/>
      <w:r>
        <w:t>Tabela 7. Rejestr interesariuszy</w:t>
      </w:r>
      <w:bookmarkEnd w:id="35"/>
    </w:p>
    <w:tbl>
      <w:tblPr>
        <w:tblStyle w:val="Tabela-Siatka"/>
        <w:tblW w:w="9706" w:type="dxa"/>
        <w:tblLayout w:type="fixed"/>
        <w:tblLook w:val="04A0" w:firstRow="1" w:lastRow="0" w:firstColumn="1" w:lastColumn="0" w:noHBand="0" w:noVBand="1"/>
      </w:tblPr>
      <w:tblGrid>
        <w:gridCol w:w="534"/>
        <w:gridCol w:w="1517"/>
        <w:gridCol w:w="1559"/>
        <w:gridCol w:w="1276"/>
        <w:gridCol w:w="3409"/>
        <w:gridCol w:w="1411"/>
      </w:tblGrid>
      <w:tr w:rsidR="00A67652" w:rsidRPr="00A67652" w:rsidTr="00A67652">
        <w:trPr>
          <w:trHeight w:val="634"/>
        </w:trPr>
        <w:tc>
          <w:tcPr>
            <w:tcW w:w="534" w:type="dxa"/>
            <w:vAlign w:val="center"/>
            <w:hideMark/>
          </w:tcPr>
          <w:p w:rsidR="00A67652" w:rsidRPr="00A67652" w:rsidRDefault="00A67652" w:rsidP="00A67652">
            <w:pPr>
              <w:pStyle w:val="Tretabeli"/>
              <w:jc w:val="center"/>
              <w:rPr>
                <w:b/>
              </w:rPr>
            </w:pPr>
            <w:r w:rsidRPr="00A67652">
              <w:rPr>
                <w:b/>
              </w:rPr>
              <w:t>Lp.</w:t>
            </w:r>
          </w:p>
        </w:tc>
        <w:tc>
          <w:tcPr>
            <w:tcW w:w="1517" w:type="dxa"/>
            <w:vAlign w:val="center"/>
            <w:hideMark/>
          </w:tcPr>
          <w:p w:rsidR="00A67652" w:rsidRPr="00A67652" w:rsidRDefault="00A67652" w:rsidP="00A67652">
            <w:pPr>
              <w:pStyle w:val="Tretabeli"/>
              <w:jc w:val="center"/>
              <w:rPr>
                <w:b/>
              </w:rPr>
            </w:pPr>
            <w:r w:rsidRPr="00A67652">
              <w:rPr>
                <w:b/>
              </w:rPr>
              <w:t>Osoby/ grupy interesu</w:t>
            </w:r>
          </w:p>
        </w:tc>
        <w:tc>
          <w:tcPr>
            <w:tcW w:w="1559" w:type="dxa"/>
            <w:vAlign w:val="center"/>
            <w:hideMark/>
          </w:tcPr>
          <w:p w:rsidR="00A67652" w:rsidRPr="00A67652" w:rsidRDefault="00A67652" w:rsidP="00A67652">
            <w:pPr>
              <w:pStyle w:val="Tretabeli"/>
              <w:jc w:val="center"/>
              <w:rPr>
                <w:b/>
              </w:rPr>
            </w:pPr>
            <w:r w:rsidRPr="00A67652">
              <w:rPr>
                <w:b/>
              </w:rPr>
              <w:t>Stosunek do projek</w:t>
            </w:r>
            <w:r>
              <w:rPr>
                <w:b/>
              </w:rPr>
              <w:t>tu:</w:t>
            </w:r>
            <w:r>
              <w:rPr>
                <w:b/>
              </w:rPr>
              <w:br/>
              <w:t xml:space="preserve">- </w:t>
            </w:r>
            <w:r w:rsidRPr="00A67652">
              <w:rPr>
                <w:b/>
              </w:rPr>
              <w:t>pozytywny (5)</w:t>
            </w:r>
            <w:r w:rsidRPr="00A67652">
              <w:rPr>
                <w:b/>
              </w:rPr>
              <w:br/>
            </w:r>
            <w:r>
              <w:rPr>
                <w:b/>
              </w:rPr>
              <w:t>- neutralny (3)</w:t>
            </w:r>
            <w:r>
              <w:rPr>
                <w:b/>
              </w:rPr>
              <w:br/>
              <w:t xml:space="preserve">- </w:t>
            </w:r>
            <w:r w:rsidRPr="00A67652">
              <w:rPr>
                <w:b/>
              </w:rPr>
              <w:t>negatywny (1)</w:t>
            </w:r>
          </w:p>
        </w:tc>
        <w:tc>
          <w:tcPr>
            <w:tcW w:w="1276" w:type="dxa"/>
            <w:vAlign w:val="center"/>
            <w:hideMark/>
          </w:tcPr>
          <w:p w:rsidR="00A67652" w:rsidRPr="00A67652" w:rsidRDefault="00A67652" w:rsidP="00A67652">
            <w:pPr>
              <w:pStyle w:val="Tretabeli"/>
              <w:jc w:val="center"/>
              <w:rPr>
                <w:b/>
              </w:rPr>
            </w:pPr>
            <w:r w:rsidRPr="00A67652">
              <w:rPr>
                <w:b/>
              </w:rPr>
              <w:t>Rola, wł</w:t>
            </w:r>
            <w:r w:rsidRPr="00A67652">
              <w:rPr>
                <w:b/>
              </w:rPr>
              <w:t>a</w:t>
            </w:r>
            <w:r w:rsidRPr="00A67652">
              <w:rPr>
                <w:b/>
              </w:rPr>
              <w:t>dza, wpływ:</w:t>
            </w:r>
            <w:r w:rsidRPr="00A67652">
              <w:rPr>
                <w:b/>
              </w:rPr>
              <w:br/>
              <w:t>- duża (5)</w:t>
            </w:r>
            <w:r w:rsidRPr="00A67652">
              <w:rPr>
                <w:b/>
              </w:rPr>
              <w:br/>
              <w:t>- średnia (5)</w:t>
            </w:r>
            <w:r w:rsidRPr="00A67652">
              <w:rPr>
                <w:b/>
              </w:rPr>
              <w:br/>
              <w:t>- mała (1)</w:t>
            </w:r>
          </w:p>
        </w:tc>
        <w:tc>
          <w:tcPr>
            <w:tcW w:w="3409" w:type="dxa"/>
            <w:vAlign w:val="center"/>
            <w:hideMark/>
          </w:tcPr>
          <w:p w:rsidR="00A67652" w:rsidRPr="00A67652" w:rsidRDefault="00A67652" w:rsidP="00A67652">
            <w:pPr>
              <w:pStyle w:val="Tretabeli"/>
              <w:jc w:val="center"/>
              <w:rPr>
                <w:b/>
              </w:rPr>
            </w:pPr>
            <w:r w:rsidRPr="00A67652">
              <w:rPr>
                <w:b/>
              </w:rPr>
              <w:t>+ oczekiwania</w:t>
            </w:r>
            <w:r w:rsidRPr="00A67652">
              <w:rPr>
                <w:b/>
              </w:rPr>
              <w:br/>
              <w:t>- obawy</w:t>
            </w:r>
          </w:p>
        </w:tc>
        <w:tc>
          <w:tcPr>
            <w:tcW w:w="1411" w:type="dxa"/>
            <w:vAlign w:val="center"/>
            <w:hideMark/>
          </w:tcPr>
          <w:p w:rsidR="00A67652" w:rsidRPr="00A67652" w:rsidRDefault="00A67652" w:rsidP="00A67652">
            <w:pPr>
              <w:pStyle w:val="Tretabeli"/>
              <w:jc w:val="center"/>
              <w:rPr>
                <w:b/>
              </w:rPr>
            </w:pPr>
            <w:r w:rsidRPr="00A67652">
              <w:rPr>
                <w:b/>
              </w:rPr>
              <w:t>Działania, strategie</w:t>
            </w:r>
          </w:p>
        </w:tc>
      </w:tr>
      <w:tr w:rsidR="00A67652" w:rsidRPr="00A67652" w:rsidTr="00A67652">
        <w:trPr>
          <w:trHeight w:val="1160"/>
        </w:trPr>
        <w:tc>
          <w:tcPr>
            <w:tcW w:w="534" w:type="dxa"/>
            <w:vAlign w:val="center"/>
            <w:hideMark/>
          </w:tcPr>
          <w:p w:rsidR="00A67652" w:rsidRPr="00A67652" w:rsidRDefault="00A67652" w:rsidP="00A67652">
            <w:pPr>
              <w:pStyle w:val="Tretabeli"/>
              <w:jc w:val="center"/>
            </w:pPr>
            <w:r w:rsidRPr="00A67652">
              <w:t>1</w:t>
            </w:r>
          </w:p>
        </w:tc>
        <w:tc>
          <w:tcPr>
            <w:tcW w:w="1517" w:type="dxa"/>
            <w:vAlign w:val="center"/>
            <w:hideMark/>
          </w:tcPr>
          <w:p w:rsidR="00A67652" w:rsidRPr="00A67652" w:rsidRDefault="00A67652" w:rsidP="00A67652">
            <w:pPr>
              <w:pStyle w:val="Tretabeli"/>
              <w:jc w:val="left"/>
              <w:rPr>
                <w:b/>
              </w:rPr>
            </w:pPr>
            <w:r w:rsidRPr="00A67652">
              <w:rPr>
                <w:b/>
              </w:rPr>
              <w:t>Mieszkańcy miasta</w:t>
            </w:r>
          </w:p>
        </w:tc>
        <w:tc>
          <w:tcPr>
            <w:tcW w:w="1559" w:type="dxa"/>
            <w:vAlign w:val="center"/>
            <w:hideMark/>
          </w:tcPr>
          <w:p w:rsidR="00A67652" w:rsidRPr="00A67652" w:rsidRDefault="00A67652" w:rsidP="00A67652">
            <w:pPr>
              <w:pStyle w:val="Tretabeli"/>
              <w:jc w:val="center"/>
            </w:pPr>
            <w:r w:rsidRPr="00A67652">
              <w:t>3</w:t>
            </w:r>
          </w:p>
        </w:tc>
        <w:tc>
          <w:tcPr>
            <w:tcW w:w="1276" w:type="dxa"/>
            <w:vAlign w:val="center"/>
            <w:hideMark/>
          </w:tcPr>
          <w:p w:rsidR="00A67652" w:rsidRPr="00A67652" w:rsidRDefault="00E7242C" w:rsidP="00A67652">
            <w:pPr>
              <w:pStyle w:val="Tretabeli"/>
              <w:jc w:val="center"/>
            </w:pPr>
            <w:r>
              <w:t>2</w:t>
            </w:r>
          </w:p>
        </w:tc>
        <w:tc>
          <w:tcPr>
            <w:tcW w:w="3409" w:type="dxa"/>
            <w:vAlign w:val="center"/>
            <w:hideMark/>
          </w:tcPr>
          <w:p w:rsidR="00A67652" w:rsidRPr="00A67652" w:rsidRDefault="00A67652" w:rsidP="00A67652">
            <w:pPr>
              <w:pStyle w:val="Tretabeli"/>
              <w:jc w:val="left"/>
            </w:pPr>
            <w:r w:rsidRPr="00A67652">
              <w:t>+ większy</w:t>
            </w:r>
            <w:r w:rsidR="00997B88">
              <w:t xml:space="preserve"> i </w:t>
            </w:r>
            <w:r w:rsidRPr="00A67652">
              <w:t>szybszy dostęp do usług</w:t>
            </w:r>
            <w:r w:rsidRPr="00A67652">
              <w:br/>
              <w:t>+ bardziej wykwalifikowani specjaliści</w:t>
            </w:r>
            <w:r w:rsidRPr="00A67652">
              <w:br/>
              <w:t>- przeludnienie</w:t>
            </w:r>
            <w:r w:rsidR="00997B88">
              <w:t xml:space="preserve"> w </w:t>
            </w:r>
            <w:r w:rsidRPr="00A67652">
              <w:t>przychodni</w:t>
            </w:r>
            <w:r w:rsidRPr="00A67652">
              <w:br/>
              <w:t>- remonty, kurz za oknem</w:t>
            </w:r>
          </w:p>
        </w:tc>
        <w:tc>
          <w:tcPr>
            <w:tcW w:w="1411" w:type="dxa"/>
            <w:vAlign w:val="center"/>
            <w:hideMark/>
          </w:tcPr>
          <w:p w:rsidR="00A67652" w:rsidRPr="00A67652" w:rsidRDefault="00A67652" w:rsidP="00A67652">
            <w:pPr>
              <w:pStyle w:val="Tretabeli"/>
              <w:jc w:val="center"/>
            </w:pPr>
            <w:r w:rsidRPr="00A67652">
              <w:t>Partycypacja/ partnerstwo</w:t>
            </w:r>
          </w:p>
        </w:tc>
      </w:tr>
      <w:tr w:rsidR="00A67652" w:rsidRPr="00A67652" w:rsidTr="00A67652">
        <w:trPr>
          <w:trHeight w:val="1160"/>
        </w:trPr>
        <w:tc>
          <w:tcPr>
            <w:tcW w:w="534" w:type="dxa"/>
            <w:vAlign w:val="center"/>
            <w:hideMark/>
          </w:tcPr>
          <w:p w:rsidR="00A67652" w:rsidRPr="00A67652" w:rsidRDefault="00A67652" w:rsidP="00A67652">
            <w:pPr>
              <w:pStyle w:val="Tretabeli"/>
              <w:jc w:val="center"/>
            </w:pPr>
            <w:r w:rsidRPr="00A67652">
              <w:t>2</w:t>
            </w:r>
          </w:p>
        </w:tc>
        <w:tc>
          <w:tcPr>
            <w:tcW w:w="1517" w:type="dxa"/>
            <w:vAlign w:val="center"/>
            <w:hideMark/>
          </w:tcPr>
          <w:p w:rsidR="00A67652" w:rsidRPr="00A67652" w:rsidRDefault="00A67652" w:rsidP="00A67652">
            <w:pPr>
              <w:pStyle w:val="Tretabeli"/>
              <w:jc w:val="left"/>
              <w:rPr>
                <w:b/>
              </w:rPr>
            </w:pPr>
            <w:r w:rsidRPr="00A67652">
              <w:rPr>
                <w:b/>
              </w:rPr>
              <w:t>Dyrektor</w:t>
            </w:r>
          </w:p>
        </w:tc>
        <w:tc>
          <w:tcPr>
            <w:tcW w:w="1559" w:type="dxa"/>
            <w:vAlign w:val="center"/>
            <w:hideMark/>
          </w:tcPr>
          <w:p w:rsidR="00A67652" w:rsidRPr="00A67652" w:rsidRDefault="00A67652" w:rsidP="00A67652">
            <w:pPr>
              <w:pStyle w:val="Tretabeli"/>
              <w:jc w:val="center"/>
            </w:pPr>
            <w:r w:rsidRPr="00A67652">
              <w:t>5</w:t>
            </w:r>
          </w:p>
        </w:tc>
        <w:tc>
          <w:tcPr>
            <w:tcW w:w="1276" w:type="dxa"/>
            <w:vAlign w:val="center"/>
            <w:hideMark/>
          </w:tcPr>
          <w:p w:rsidR="00A67652" w:rsidRPr="00A67652" w:rsidRDefault="00A67652" w:rsidP="00A67652">
            <w:pPr>
              <w:pStyle w:val="Tretabeli"/>
              <w:jc w:val="center"/>
            </w:pPr>
            <w:r w:rsidRPr="00A67652">
              <w:t>5</w:t>
            </w:r>
          </w:p>
        </w:tc>
        <w:tc>
          <w:tcPr>
            <w:tcW w:w="3409" w:type="dxa"/>
            <w:vAlign w:val="center"/>
            <w:hideMark/>
          </w:tcPr>
          <w:p w:rsidR="00A67652" w:rsidRPr="00A67652" w:rsidRDefault="00A67652" w:rsidP="00A67652">
            <w:pPr>
              <w:pStyle w:val="Tretabeli"/>
              <w:jc w:val="left"/>
            </w:pPr>
            <w:r w:rsidRPr="00A67652">
              <w:t>+ prestiż</w:t>
            </w:r>
            <w:r w:rsidRPr="00A67652">
              <w:br/>
              <w:t>+ większe zyski</w:t>
            </w:r>
            <w:r w:rsidRPr="00A67652">
              <w:br/>
              <w:t>+ nowi inwestorzy</w:t>
            </w:r>
            <w:r w:rsidRPr="00A67652">
              <w:br/>
              <w:t>+ nowe projekty</w:t>
            </w:r>
          </w:p>
        </w:tc>
        <w:tc>
          <w:tcPr>
            <w:tcW w:w="1411" w:type="dxa"/>
            <w:vAlign w:val="center"/>
            <w:hideMark/>
          </w:tcPr>
          <w:p w:rsidR="00A67652" w:rsidRPr="00A67652" w:rsidRDefault="00A67652" w:rsidP="00A67652">
            <w:pPr>
              <w:pStyle w:val="Tretabeli"/>
              <w:jc w:val="center"/>
            </w:pPr>
            <w:r w:rsidRPr="00A67652">
              <w:t>Partycypacja/ partnerstwo</w:t>
            </w:r>
          </w:p>
        </w:tc>
      </w:tr>
      <w:tr w:rsidR="00A67652" w:rsidRPr="00A67652" w:rsidTr="00A67652">
        <w:trPr>
          <w:trHeight w:val="870"/>
        </w:trPr>
        <w:tc>
          <w:tcPr>
            <w:tcW w:w="534" w:type="dxa"/>
            <w:vAlign w:val="center"/>
            <w:hideMark/>
          </w:tcPr>
          <w:p w:rsidR="00A67652" w:rsidRPr="00A67652" w:rsidRDefault="00A67652" w:rsidP="00A67652">
            <w:pPr>
              <w:pStyle w:val="Tretabeli"/>
              <w:jc w:val="center"/>
            </w:pPr>
            <w:r w:rsidRPr="00A67652">
              <w:t>3</w:t>
            </w:r>
          </w:p>
        </w:tc>
        <w:tc>
          <w:tcPr>
            <w:tcW w:w="1517" w:type="dxa"/>
            <w:vAlign w:val="center"/>
            <w:hideMark/>
          </w:tcPr>
          <w:p w:rsidR="00A67652" w:rsidRPr="00A67652" w:rsidRDefault="00A67652" w:rsidP="00A67652">
            <w:pPr>
              <w:pStyle w:val="Tretabeli"/>
              <w:jc w:val="left"/>
              <w:rPr>
                <w:b/>
              </w:rPr>
            </w:pPr>
            <w:r w:rsidRPr="00A67652">
              <w:rPr>
                <w:b/>
              </w:rPr>
              <w:t>Pracownicy</w:t>
            </w:r>
          </w:p>
        </w:tc>
        <w:tc>
          <w:tcPr>
            <w:tcW w:w="1559" w:type="dxa"/>
            <w:vAlign w:val="center"/>
            <w:hideMark/>
          </w:tcPr>
          <w:p w:rsidR="00A67652" w:rsidRPr="00A67652" w:rsidRDefault="00A67652" w:rsidP="00A67652">
            <w:pPr>
              <w:pStyle w:val="Tretabeli"/>
              <w:jc w:val="center"/>
            </w:pPr>
            <w:r w:rsidRPr="00A67652">
              <w:t>4</w:t>
            </w:r>
          </w:p>
        </w:tc>
        <w:tc>
          <w:tcPr>
            <w:tcW w:w="1276" w:type="dxa"/>
            <w:vAlign w:val="center"/>
            <w:hideMark/>
          </w:tcPr>
          <w:p w:rsidR="00A67652" w:rsidRPr="00A67652" w:rsidRDefault="00A67652" w:rsidP="00A67652">
            <w:pPr>
              <w:pStyle w:val="Tretabeli"/>
              <w:jc w:val="center"/>
            </w:pPr>
            <w:r w:rsidRPr="00A67652">
              <w:t>5</w:t>
            </w:r>
          </w:p>
        </w:tc>
        <w:tc>
          <w:tcPr>
            <w:tcW w:w="3409" w:type="dxa"/>
            <w:vAlign w:val="center"/>
            <w:hideMark/>
          </w:tcPr>
          <w:p w:rsidR="00A67652" w:rsidRPr="00A67652" w:rsidRDefault="00A67652" w:rsidP="00A67652">
            <w:pPr>
              <w:pStyle w:val="Tretabeli"/>
              <w:jc w:val="left"/>
            </w:pPr>
            <w:r w:rsidRPr="00A67652">
              <w:t>+ wzrost pensji</w:t>
            </w:r>
            <w:r w:rsidRPr="00A67652">
              <w:br/>
              <w:t>+ poszerzenie wiedzy</w:t>
            </w:r>
            <w:r w:rsidR="00997B88">
              <w:t xml:space="preserve"> i </w:t>
            </w:r>
            <w:r w:rsidRPr="00A67652">
              <w:t>umiejętności</w:t>
            </w:r>
            <w:r w:rsidRPr="00A67652">
              <w:br/>
              <w:t>- zbyt dużo obowiązków</w:t>
            </w:r>
            <w:r w:rsidR="00997B88">
              <w:t xml:space="preserve"> w </w:t>
            </w:r>
            <w:r w:rsidRPr="00A67652">
              <w:t>stosunku do płac</w:t>
            </w:r>
          </w:p>
        </w:tc>
        <w:tc>
          <w:tcPr>
            <w:tcW w:w="1411" w:type="dxa"/>
            <w:vAlign w:val="center"/>
            <w:hideMark/>
          </w:tcPr>
          <w:p w:rsidR="00A67652" w:rsidRPr="00A67652" w:rsidRDefault="00A67652" w:rsidP="00A67652">
            <w:pPr>
              <w:pStyle w:val="Tretabeli"/>
              <w:jc w:val="center"/>
            </w:pPr>
            <w:r w:rsidRPr="00A67652">
              <w:t>Partycypacja/ partnerstwo</w:t>
            </w:r>
          </w:p>
        </w:tc>
      </w:tr>
      <w:tr w:rsidR="00A67652" w:rsidRPr="00A67652" w:rsidTr="00A67652">
        <w:trPr>
          <w:trHeight w:val="1740"/>
        </w:trPr>
        <w:tc>
          <w:tcPr>
            <w:tcW w:w="534" w:type="dxa"/>
            <w:vAlign w:val="center"/>
            <w:hideMark/>
          </w:tcPr>
          <w:p w:rsidR="00A67652" w:rsidRPr="00A67652" w:rsidRDefault="00A67652" w:rsidP="00A67652">
            <w:pPr>
              <w:pStyle w:val="Tretabeli"/>
              <w:jc w:val="center"/>
            </w:pPr>
            <w:r w:rsidRPr="00A67652">
              <w:t>4</w:t>
            </w:r>
          </w:p>
        </w:tc>
        <w:tc>
          <w:tcPr>
            <w:tcW w:w="1517" w:type="dxa"/>
            <w:vAlign w:val="center"/>
            <w:hideMark/>
          </w:tcPr>
          <w:p w:rsidR="00A67652" w:rsidRPr="00A67652" w:rsidRDefault="00A67652" w:rsidP="00A67652">
            <w:pPr>
              <w:pStyle w:val="Tretabeli"/>
              <w:jc w:val="left"/>
              <w:rPr>
                <w:b/>
              </w:rPr>
            </w:pPr>
            <w:r w:rsidRPr="00A67652">
              <w:rPr>
                <w:b/>
              </w:rPr>
              <w:t>Konkurencja</w:t>
            </w:r>
          </w:p>
        </w:tc>
        <w:tc>
          <w:tcPr>
            <w:tcW w:w="1559" w:type="dxa"/>
            <w:vAlign w:val="center"/>
            <w:hideMark/>
          </w:tcPr>
          <w:p w:rsidR="00A67652" w:rsidRPr="00A67652" w:rsidRDefault="00A67652" w:rsidP="00A67652">
            <w:pPr>
              <w:pStyle w:val="Tretabeli"/>
              <w:jc w:val="center"/>
            </w:pPr>
            <w:r w:rsidRPr="00A67652">
              <w:t>1</w:t>
            </w:r>
          </w:p>
        </w:tc>
        <w:tc>
          <w:tcPr>
            <w:tcW w:w="1276" w:type="dxa"/>
            <w:vAlign w:val="center"/>
            <w:hideMark/>
          </w:tcPr>
          <w:p w:rsidR="00A67652" w:rsidRPr="00A67652" w:rsidRDefault="00A67652" w:rsidP="00A67652">
            <w:pPr>
              <w:pStyle w:val="Tretabeli"/>
              <w:jc w:val="center"/>
            </w:pPr>
            <w:r w:rsidRPr="00A67652">
              <w:t>2</w:t>
            </w:r>
          </w:p>
        </w:tc>
        <w:tc>
          <w:tcPr>
            <w:tcW w:w="3409" w:type="dxa"/>
            <w:vAlign w:val="center"/>
            <w:hideMark/>
          </w:tcPr>
          <w:p w:rsidR="00A67652" w:rsidRPr="00A67652" w:rsidRDefault="00A67652" w:rsidP="00A67652">
            <w:pPr>
              <w:pStyle w:val="Tretabeli"/>
              <w:jc w:val="left"/>
            </w:pPr>
            <w:r w:rsidRPr="00A67652">
              <w:t>+ spadek przeludnienia</w:t>
            </w:r>
            <w:r w:rsidR="00997B88">
              <w:t xml:space="preserve"> w </w:t>
            </w:r>
            <w:r w:rsidRPr="00A67652">
              <w:t>przychodni</w:t>
            </w:r>
            <w:r w:rsidRPr="00A67652">
              <w:br/>
              <w:t>+ nawiązanie współpracy</w:t>
            </w:r>
            <w:r w:rsidRPr="00A67652">
              <w:br/>
              <w:t xml:space="preserve">- </w:t>
            </w:r>
            <w:r>
              <w:t>za duże</w:t>
            </w:r>
            <w:r w:rsidRPr="00A67652">
              <w:t xml:space="preserve"> zmniejszenie ilości pacjentów</w:t>
            </w:r>
            <w:r w:rsidRPr="00A67652">
              <w:br/>
              <w:t>- niższa ocena na tle placówki</w:t>
            </w:r>
            <w:r w:rsidRPr="00A67652">
              <w:br/>
              <w:t>- zmniejszenie dochodów</w:t>
            </w:r>
            <w:r w:rsidRPr="00A67652">
              <w:br/>
              <w:t>- migracja pracowników</w:t>
            </w:r>
          </w:p>
        </w:tc>
        <w:tc>
          <w:tcPr>
            <w:tcW w:w="1411" w:type="dxa"/>
            <w:vAlign w:val="center"/>
            <w:hideMark/>
          </w:tcPr>
          <w:p w:rsidR="00A67652" w:rsidRPr="00A67652" w:rsidRDefault="00A67652" w:rsidP="00A67652">
            <w:pPr>
              <w:pStyle w:val="Tretabeli"/>
              <w:jc w:val="center"/>
            </w:pPr>
            <w:r w:rsidRPr="00A67652">
              <w:t>Represja/ dominacja</w:t>
            </w:r>
          </w:p>
        </w:tc>
      </w:tr>
      <w:tr w:rsidR="00A67652" w:rsidRPr="00A67652" w:rsidTr="00A67652">
        <w:trPr>
          <w:trHeight w:val="1160"/>
        </w:trPr>
        <w:tc>
          <w:tcPr>
            <w:tcW w:w="534" w:type="dxa"/>
            <w:vAlign w:val="center"/>
            <w:hideMark/>
          </w:tcPr>
          <w:p w:rsidR="00A67652" w:rsidRPr="00A67652" w:rsidRDefault="00A67652" w:rsidP="00A67652">
            <w:pPr>
              <w:pStyle w:val="Tretabeli"/>
              <w:jc w:val="center"/>
            </w:pPr>
            <w:r w:rsidRPr="00A67652">
              <w:t>5</w:t>
            </w:r>
          </w:p>
        </w:tc>
        <w:tc>
          <w:tcPr>
            <w:tcW w:w="1517" w:type="dxa"/>
            <w:vAlign w:val="center"/>
            <w:hideMark/>
          </w:tcPr>
          <w:p w:rsidR="00A67652" w:rsidRPr="00A67652" w:rsidRDefault="00A67652" w:rsidP="00A67652">
            <w:pPr>
              <w:pStyle w:val="Tretabeli"/>
              <w:jc w:val="left"/>
              <w:rPr>
                <w:b/>
              </w:rPr>
            </w:pPr>
            <w:r w:rsidRPr="00A67652">
              <w:rPr>
                <w:b/>
              </w:rPr>
              <w:t>Bank</w:t>
            </w:r>
          </w:p>
        </w:tc>
        <w:tc>
          <w:tcPr>
            <w:tcW w:w="1559" w:type="dxa"/>
            <w:vAlign w:val="center"/>
            <w:hideMark/>
          </w:tcPr>
          <w:p w:rsidR="00A67652" w:rsidRPr="00A67652" w:rsidRDefault="00A67652" w:rsidP="00A67652">
            <w:pPr>
              <w:pStyle w:val="Tretabeli"/>
              <w:jc w:val="center"/>
            </w:pPr>
            <w:r w:rsidRPr="00A67652">
              <w:t>4</w:t>
            </w:r>
          </w:p>
        </w:tc>
        <w:tc>
          <w:tcPr>
            <w:tcW w:w="1276" w:type="dxa"/>
            <w:vAlign w:val="center"/>
            <w:hideMark/>
          </w:tcPr>
          <w:p w:rsidR="00A67652" w:rsidRPr="00A67652" w:rsidRDefault="00A67652" w:rsidP="00A67652">
            <w:pPr>
              <w:pStyle w:val="Tretabeli"/>
              <w:jc w:val="center"/>
            </w:pPr>
            <w:r w:rsidRPr="00A67652">
              <w:t>5</w:t>
            </w:r>
          </w:p>
        </w:tc>
        <w:tc>
          <w:tcPr>
            <w:tcW w:w="3409" w:type="dxa"/>
            <w:vAlign w:val="center"/>
            <w:hideMark/>
          </w:tcPr>
          <w:p w:rsidR="00A67652" w:rsidRPr="00A67652" w:rsidRDefault="00A67652" w:rsidP="00A67652">
            <w:pPr>
              <w:pStyle w:val="Tretabeli"/>
              <w:jc w:val="left"/>
            </w:pPr>
            <w:r w:rsidRPr="00A67652">
              <w:t>+ nowy klient</w:t>
            </w:r>
            <w:r w:rsidRPr="00A67652">
              <w:br/>
              <w:t>+dobra rzecz po zastaw</w:t>
            </w:r>
            <w:r w:rsidRPr="00A67652">
              <w:br/>
              <w:t>- ryzyko nie spłaty kredytu, gdy bad</w:t>
            </w:r>
            <w:r w:rsidRPr="00A67652">
              <w:t>a</w:t>
            </w:r>
            <w:r w:rsidRPr="00A67652">
              <w:t>nia się nie powiodą</w:t>
            </w:r>
          </w:p>
        </w:tc>
        <w:tc>
          <w:tcPr>
            <w:tcW w:w="1411" w:type="dxa"/>
            <w:vAlign w:val="center"/>
            <w:hideMark/>
          </w:tcPr>
          <w:p w:rsidR="00A67652" w:rsidRPr="00A67652" w:rsidRDefault="00A67652" w:rsidP="00A67652">
            <w:pPr>
              <w:pStyle w:val="Tretabeli"/>
              <w:jc w:val="center"/>
            </w:pPr>
            <w:r w:rsidRPr="00A67652">
              <w:t>Partycypacja/ partnerstwo</w:t>
            </w:r>
          </w:p>
        </w:tc>
      </w:tr>
      <w:tr w:rsidR="00A67652" w:rsidRPr="00A67652" w:rsidTr="00A67652">
        <w:trPr>
          <w:trHeight w:val="1450"/>
        </w:trPr>
        <w:tc>
          <w:tcPr>
            <w:tcW w:w="534" w:type="dxa"/>
            <w:vAlign w:val="center"/>
            <w:hideMark/>
          </w:tcPr>
          <w:p w:rsidR="00A67652" w:rsidRPr="00A67652" w:rsidRDefault="00A67652" w:rsidP="00A67652">
            <w:pPr>
              <w:pStyle w:val="Tretabeli"/>
              <w:jc w:val="center"/>
            </w:pPr>
            <w:r w:rsidRPr="00A67652">
              <w:t>6</w:t>
            </w:r>
          </w:p>
        </w:tc>
        <w:tc>
          <w:tcPr>
            <w:tcW w:w="1517" w:type="dxa"/>
            <w:vAlign w:val="center"/>
            <w:hideMark/>
          </w:tcPr>
          <w:p w:rsidR="00A67652" w:rsidRPr="00A67652" w:rsidRDefault="00A67652" w:rsidP="00A67652">
            <w:pPr>
              <w:pStyle w:val="Tretabeli"/>
              <w:jc w:val="left"/>
              <w:rPr>
                <w:b/>
              </w:rPr>
            </w:pPr>
            <w:r w:rsidRPr="00A67652">
              <w:rPr>
                <w:b/>
              </w:rPr>
              <w:t>Ochrona śr</w:t>
            </w:r>
            <w:r w:rsidRPr="00A67652">
              <w:rPr>
                <w:b/>
              </w:rPr>
              <w:t>o</w:t>
            </w:r>
            <w:r w:rsidRPr="00A67652">
              <w:rPr>
                <w:b/>
              </w:rPr>
              <w:t>dowiska</w:t>
            </w:r>
          </w:p>
        </w:tc>
        <w:tc>
          <w:tcPr>
            <w:tcW w:w="1559" w:type="dxa"/>
            <w:vAlign w:val="center"/>
            <w:hideMark/>
          </w:tcPr>
          <w:p w:rsidR="00A67652" w:rsidRPr="00A67652" w:rsidRDefault="00A67652" w:rsidP="00A67652">
            <w:pPr>
              <w:pStyle w:val="Tretabeli"/>
              <w:jc w:val="center"/>
            </w:pPr>
            <w:r w:rsidRPr="00A67652">
              <w:t>2</w:t>
            </w:r>
          </w:p>
        </w:tc>
        <w:tc>
          <w:tcPr>
            <w:tcW w:w="1276" w:type="dxa"/>
            <w:vAlign w:val="center"/>
            <w:hideMark/>
          </w:tcPr>
          <w:p w:rsidR="00A67652" w:rsidRPr="00A67652" w:rsidRDefault="00A67652" w:rsidP="00A67652">
            <w:pPr>
              <w:pStyle w:val="Tretabeli"/>
              <w:jc w:val="center"/>
            </w:pPr>
            <w:r w:rsidRPr="00A67652">
              <w:t>2</w:t>
            </w:r>
          </w:p>
        </w:tc>
        <w:tc>
          <w:tcPr>
            <w:tcW w:w="3409" w:type="dxa"/>
            <w:vAlign w:val="center"/>
            <w:hideMark/>
          </w:tcPr>
          <w:p w:rsidR="00A67652" w:rsidRPr="00A67652" w:rsidRDefault="00A67652" w:rsidP="00A67652">
            <w:pPr>
              <w:pStyle w:val="Tretabeli"/>
              <w:jc w:val="left"/>
            </w:pPr>
            <w:r w:rsidRPr="00A67652">
              <w:t>+ nowoczesna utylizacja zużytych sprzętów</w:t>
            </w:r>
            <w:r w:rsidRPr="00A67652">
              <w:br/>
              <w:t>+ energia ze źródeł odnawialnych</w:t>
            </w:r>
            <w:r w:rsidRPr="00A67652">
              <w:br/>
              <w:t>- brak segregacji odpadów</w:t>
            </w:r>
            <w:r w:rsidRPr="00A67652">
              <w:br/>
              <w:t>- zanieczyszczenie środowiska</w:t>
            </w:r>
            <w:r w:rsidRPr="00A67652">
              <w:br/>
              <w:t>- większe zużycie energii</w:t>
            </w:r>
          </w:p>
        </w:tc>
        <w:tc>
          <w:tcPr>
            <w:tcW w:w="1411" w:type="dxa"/>
            <w:vAlign w:val="center"/>
            <w:hideMark/>
          </w:tcPr>
          <w:p w:rsidR="00A67652" w:rsidRPr="00A67652" w:rsidRDefault="00A67652" w:rsidP="00A67652">
            <w:pPr>
              <w:pStyle w:val="Tretabeli"/>
              <w:jc w:val="center"/>
            </w:pPr>
            <w:r w:rsidRPr="00A67652">
              <w:t>Dialektyczne/ zarządzanie konfliktem</w:t>
            </w:r>
          </w:p>
        </w:tc>
      </w:tr>
      <w:tr w:rsidR="00A67652" w:rsidRPr="00A67652" w:rsidTr="00A67652">
        <w:trPr>
          <w:trHeight w:val="1160"/>
        </w:trPr>
        <w:tc>
          <w:tcPr>
            <w:tcW w:w="534" w:type="dxa"/>
            <w:vAlign w:val="center"/>
            <w:hideMark/>
          </w:tcPr>
          <w:p w:rsidR="00A67652" w:rsidRPr="00A67652" w:rsidRDefault="00A67652" w:rsidP="00A67652">
            <w:pPr>
              <w:pStyle w:val="Tretabeli"/>
              <w:jc w:val="center"/>
            </w:pPr>
            <w:r w:rsidRPr="00A67652">
              <w:t>7</w:t>
            </w:r>
          </w:p>
        </w:tc>
        <w:tc>
          <w:tcPr>
            <w:tcW w:w="1517" w:type="dxa"/>
            <w:vAlign w:val="center"/>
            <w:hideMark/>
          </w:tcPr>
          <w:p w:rsidR="00A67652" w:rsidRPr="00A67652" w:rsidRDefault="00A67652" w:rsidP="00A67652">
            <w:pPr>
              <w:pStyle w:val="Tretabeli"/>
              <w:jc w:val="left"/>
              <w:rPr>
                <w:b/>
              </w:rPr>
            </w:pPr>
            <w:r w:rsidRPr="00A67652">
              <w:rPr>
                <w:b/>
              </w:rPr>
              <w:t>Pacjenci</w:t>
            </w:r>
          </w:p>
        </w:tc>
        <w:tc>
          <w:tcPr>
            <w:tcW w:w="1559" w:type="dxa"/>
            <w:vAlign w:val="center"/>
            <w:hideMark/>
          </w:tcPr>
          <w:p w:rsidR="00A67652" w:rsidRPr="00A67652" w:rsidRDefault="00A67652" w:rsidP="00A67652">
            <w:pPr>
              <w:pStyle w:val="Tretabeli"/>
              <w:jc w:val="center"/>
            </w:pPr>
            <w:r w:rsidRPr="00A67652">
              <w:t>5</w:t>
            </w:r>
          </w:p>
        </w:tc>
        <w:tc>
          <w:tcPr>
            <w:tcW w:w="1276" w:type="dxa"/>
            <w:vAlign w:val="center"/>
            <w:hideMark/>
          </w:tcPr>
          <w:p w:rsidR="00A67652" w:rsidRPr="00A67652" w:rsidRDefault="00A67652" w:rsidP="00A67652">
            <w:pPr>
              <w:pStyle w:val="Tretabeli"/>
              <w:jc w:val="center"/>
            </w:pPr>
            <w:r w:rsidRPr="00A67652">
              <w:t>3</w:t>
            </w:r>
          </w:p>
        </w:tc>
        <w:tc>
          <w:tcPr>
            <w:tcW w:w="3409" w:type="dxa"/>
            <w:vAlign w:val="center"/>
            <w:hideMark/>
          </w:tcPr>
          <w:p w:rsidR="00A67652" w:rsidRPr="00A67652" w:rsidRDefault="00A67652" w:rsidP="00A67652">
            <w:pPr>
              <w:pStyle w:val="Tretabeli"/>
              <w:jc w:val="left"/>
            </w:pPr>
            <w:r w:rsidRPr="00A67652">
              <w:t>+ nowa metoda leczenia</w:t>
            </w:r>
            <w:r w:rsidRPr="00A67652">
              <w:br/>
              <w:t>+ większa liczba miejsc</w:t>
            </w:r>
            <w:r w:rsidR="00997B88">
              <w:t xml:space="preserve"> w </w:t>
            </w:r>
            <w:r w:rsidRPr="00A67652">
              <w:t>przychodni</w:t>
            </w:r>
            <w:r w:rsidRPr="00A67652">
              <w:br/>
              <w:t>+ wykwalifikowany personel medyc</w:t>
            </w:r>
            <w:r w:rsidRPr="00A67652">
              <w:t>z</w:t>
            </w:r>
            <w:r w:rsidRPr="00A67652">
              <w:t>ny</w:t>
            </w:r>
            <w:r w:rsidRPr="00A67652">
              <w:br/>
              <w:t>- długie terminy oczekiwania</w:t>
            </w:r>
          </w:p>
        </w:tc>
        <w:tc>
          <w:tcPr>
            <w:tcW w:w="1411" w:type="dxa"/>
            <w:vAlign w:val="center"/>
            <w:hideMark/>
          </w:tcPr>
          <w:p w:rsidR="00A67652" w:rsidRPr="00A67652" w:rsidRDefault="00A67652" w:rsidP="00A67652">
            <w:pPr>
              <w:pStyle w:val="Tretabeli"/>
              <w:jc w:val="center"/>
            </w:pPr>
            <w:r w:rsidRPr="00A67652">
              <w:t>Partycypacja/ partnerstwo</w:t>
            </w:r>
          </w:p>
        </w:tc>
      </w:tr>
      <w:tr w:rsidR="00A67652" w:rsidRPr="00A67652" w:rsidTr="00A67652">
        <w:trPr>
          <w:trHeight w:val="1160"/>
        </w:trPr>
        <w:tc>
          <w:tcPr>
            <w:tcW w:w="534" w:type="dxa"/>
            <w:vAlign w:val="center"/>
            <w:hideMark/>
          </w:tcPr>
          <w:p w:rsidR="00A67652" w:rsidRPr="00A67652" w:rsidRDefault="00A67652" w:rsidP="00A67652">
            <w:pPr>
              <w:pStyle w:val="Tretabeli"/>
              <w:jc w:val="center"/>
            </w:pPr>
            <w:r w:rsidRPr="00A67652">
              <w:t>8</w:t>
            </w:r>
          </w:p>
        </w:tc>
        <w:tc>
          <w:tcPr>
            <w:tcW w:w="1517" w:type="dxa"/>
            <w:vAlign w:val="center"/>
            <w:hideMark/>
          </w:tcPr>
          <w:p w:rsidR="00A67652" w:rsidRPr="00A67652" w:rsidRDefault="00A67652" w:rsidP="00A67652">
            <w:pPr>
              <w:pStyle w:val="Tretabeli"/>
              <w:jc w:val="left"/>
              <w:rPr>
                <w:b/>
              </w:rPr>
            </w:pPr>
            <w:r w:rsidRPr="00A67652">
              <w:rPr>
                <w:b/>
              </w:rPr>
              <w:t>Samorząd lokalny</w:t>
            </w:r>
          </w:p>
        </w:tc>
        <w:tc>
          <w:tcPr>
            <w:tcW w:w="1559" w:type="dxa"/>
            <w:vAlign w:val="center"/>
            <w:hideMark/>
          </w:tcPr>
          <w:p w:rsidR="00A67652" w:rsidRPr="00A67652" w:rsidRDefault="00A67652" w:rsidP="00A67652">
            <w:pPr>
              <w:pStyle w:val="Tretabeli"/>
              <w:jc w:val="center"/>
            </w:pPr>
            <w:r w:rsidRPr="00A67652">
              <w:t>4</w:t>
            </w:r>
          </w:p>
        </w:tc>
        <w:tc>
          <w:tcPr>
            <w:tcW w:w="1276" w:type="dxa"/>
            <w:vAlign w:val="center"/>
            <w:hideMark/>
          </w:tcPr>
          <w:p w:rsidR="00A67652" w:rsidRPr="00A67652" w:rsidRDefault="00A67652" w:rsidP="00A67652">
            <w:pPr>
              <w:pStyle w:val="Tretabeli"/>
              <w:jc w:val="center"/>
            </w:pPr>
            <w:r w:rsidRPr="00A67652">
              <w:t>4</w:t>
            </w:r>
          </w:p>
        </w:tc>
        <w:tc>
          <w:tcPr>
            <w:tcW w:w="3409" w:type="dxa"/>
            <w:vAlign w:val="center"/>
            <w:hideMark/>
          </w:tcPr>
          <w:p w:rsidR="00A67652" w:rsidRPr="00A67652" w:rsidRDefault="00A67652" w:rsidP="00A67652">
            <w:pPr>
              <w:pStyle w:val="Tretabeli"/>
              <w:jc w:val="left"/>
            </w:pPr>
            <w:r w:rsidRPr="00A67652">
              <w:t>+ prestiż miasta</w:t>
            </w:r>
            <w:r w:rsidRPr="00A67652">
              <w:br/>
              <w:t>+ udziały</w:t>
            </w:r>
            <w:r w:rsidR="00997B88">
              <w:t xml:space="preserve"> w </w:t>
            </w:r>
            <w:r w:rsidRPr="00A67652">
              <w:t>innowacyjnej placówce</w:t>
            </w:r>
            <w:r w:rsidRPr="00A67652">
              <w:br/>
              <w:t>- placówka będzie chciała wsparcia finansowego</w:t>
            </w:r>
          </w:p>
        </w:tc>
        <w:tc>
          <w:tcPr>
            <w:tcW w:w="1411" w:type="dxa"/>
            <w:vAlign w:val="center"/>
            <w:hideMark/>
          </w:tcPr>
          <w:p w:rsidR="00A67652" w:rsidRPr="00A67652" w:rsidRDefault="00A67652" w:rsidP="00A67652">
            <w:pPr>
              <w:pStyle w:val="Tretabeli"/>
              <w:jc w:val="center"/>
            </w:pPr>
            <w:r w:rsidRPr="00A67652">
              <w:t>Partycypacja/ partnerstwo</w:t>
            </w:r>
          </w:p>
        </w:tc>
      </w:tr>
      <w:tr w:rsidR="00A67652" w:rsidRPr="00A67652" w:rsidTr="00A67652">
        <w:trPr>
          <w:trHeight w:val="870"/>
        </w:trPr>
        <w:tc>
          <w:tcPr>
            <w:tcW w:w="534" w:type="dxa"/>
            <w:vAlign w:val="center"/>
            <w:hideMark/>
          </w:tcPr>
          <w:p w:rsidR="00A67652" w:rsidRPr="00A67652" w:rsidRDefault="00A67652" w:rsidP="00A67652">
            <w:pPr>
              <w:pStyle w:val="Tretabeli"/>
              <w:jc w:val="center"/>
            </w:pPr>
            <w:r w:rsidRPr="00A67652">
              <w:lastRenderedPageBreak/>
              <w:t>9</w:t>
            </w:r>
          </w:p>
        </w:tc>
        <w:tc>
          <w:tcPr>
            <w:tcW w:w="1517" w:type="dxa"/>
            <w:vAlign w:val="center"/>
            <w:hideMark/>
          </w:tcPr>
          <w:p w:rsidR="00A67652" w:rsidRPr="00A67652" w:rsidRDefault="00A67652" w:rsidP="00A67652">
            <w:pPr>
              <w:pStyle w:val="Tretabeli"/>
              <w:jc w:val="left"/>
              <w:rPr>
                <w:b/>
              </w:rPr>
            </w:pPr>
            <w:r w:rsidRPr="00A67652">
              <w:rPr>
                <w:b/>
              </w:rPr>
              <w:t>Dostawcy</w:t>
            </w:r>
          </w:p>
        </w:tc>
        <w:tc>
          <w:tcPr>
            <w:tcW w:w="1559" w:type="dxa"/>
            <w:vAlign w:val="center"/>
            <w:hideMark/>
          </w:tcPr>
          <w:p w:rsidR="00A67652" w:rsidRPr="00A67652" w:rsidRDefault="00A67652" w:rsidP="00A67652">
            <w:pPr>
              <w:pStyle w:val="Tretabeli"/>
              <w:jc w:val="center"/>
            </w:pPr>
            <w:r w:rsidRPr="00A67652">
              <w:t>5</w:t>
            </w:r>
          </w:p>
        </w:tc>
        <w:tc>
          <w:tcPr>
            <w:tcW w:w="1276" w:type="dxa"/>
            <w:vAlign w:val="center"/>
            <w:hideMark/>
          </w:tcPr>
          <w:p w:rsidR="00A67652" w:rsidRPr="00A67652" w:rsidRDefault="00A67652" w:rsidP="00A67652">
            <w:pPr>
              <w:pStyle w:val="Tretabeli"/>
              <w:jc w:val="center"/>
            </w:pPr>
            <w:r w:rsidRPr="00A67652">
              <w:t>5</w:t>
            </w:r>
          </w:p>
        </w:tc>
        <w:tc>
          <w:tcPr>
            <w:tcW w:w="3409" w:type="dxa"/>
            <w:vAlign w:val="center"/>
            <w:hideMark/>
          </w:tcPr>
          <w:p w:rsidR="00A67652" w:rsidRPr="00A67652" w:rsidRDefault="00A67652" w:rsidP="00A67652">
            <w:pPr>
              <w:pStyle w:val="Tretabeli"/>
              <w:jc w:val="left"/>
            </w:pPr>
            <w:r w:rsidRPr="00A67652">
              <w:t>+ większy rynek zbytu</w:t>
            </w:r>
            <w:r w:rsidRPr="00A67652">
              <w:br/>
              <w:t>+ promocja produktów</w:t>
            </w:r>
            <w:r w:rsidR="00997B88">
              <w:t xml:space="preserve"> w </w:t>
            </w:r>
            <w:r w:rsidRPr="00A67652">
              <w:t>nowoczesnej placówce</w:t>
            </w:r>
          </w:p>
        </w:tc>
        <w:tc>
          <w:tcPr>
            <w:tcW w:w="1411" w:type="dxa"/>
            <w:vAlign w:val="center"/>
            <w:hideMark/>
          </w:tcPr>
          <w:p w:rsidR="00A67652" w:rsidRPr="00A67652" w:rsidRDefault="00A67652" w:rsidP="00A67652">
            <w:pPr>
              <w:pStyle w:val="Tretabeli"/>
              <w:jc w:val="center"/>
            </w:pPr>
            <w:r w:rsidRPr="00A67652">
              <w:t>Partycypacja/ partnerstwo</w:t>
            </w:r>
          </w:p>
        </w:tc>
      </w:tr>
    </w:tbl>
    <w:p w:rsidR="00770830" w:rsidRDefault="00770830" w:rsidP="009A2FB2"/>
    <w:p w:rsidR="009A2FB2" w:rsidRDefault="00A67652" w:rsidP="009A2FB2">
      <w:r w:rsidRPr="00A67652">
        <w:t>Przeprowadz</w:t>
      </w:r>
      <w:r>
        <w:t>e</w:t>
      </w:r>
      <w:r w:rsidRPr="00A67652">
        <w:t xml:space="preserve">nie </w:t>
      </w:r>
      <w:r>
        <w:t>analizy interesariuszy</w:t>
      </w:r>
      <w:r w:rsidRPr="00A67652">
        <w:t xml:space="preserve"> pozwala na </w:t>
      </w:r>
      <w:r>
        <w:t>dostrzeżenie</w:t>
      </w:r>
      <w:r w:rsidRPr="00A67652">
        <w:t xml:space="preserve"> możliwości jakie daje </w:t>
      </w:r>
      <w:r w:rsidR="00C06536">
        <w:t>realizacja projektu</w:t>
      </w:r>
      <w:r w:rsidRPr="00A67652">
        <w:t xml:space="preserve">. </w:t>
      </w:r>
      <w:r w:rsidR="00C06536">
        <w:t>Daje</w:t>
      </w:r>
      <w:r w:rsidRPr="00A67652">
        <w:t xml:space="preserve"> ona</w:t>
      </w:r>
      <w:r w:rsidR="00C06536">
        <w:t xml:space="preserve"> informacje</w:t>
      </w:r>
      <w:r w:rsidR="00997B88">
        <w:t xml:space="preserve"> o </w:t>
      </w:r>
      <w:r w:rsidRPr="00A67652">
        <w:t>prze</w:t>
      </w:r>
      <w:r w:rsidR="00C06536">
        <w:t>widywanych reakcjach</w:t>
      </w:r>
      <w:r w:rsidRPr="00A67652">
        <w:t xml:space="preserve"> interesariuszy, co </w:t>
      </w:r>
      <w:r w:rsidR="00C06536">
        <w:t>p</w:t>
      </w:r>
      <w:r w:rsidR="00C06536">
        <w:t>o</w:t>
      </w:r>
      <w:r w:rsidR="00C06536">
        <w:t>maga</w:t>
      </w:r>
      <w:r w:rsidR="00997B88">
        <w:t xml:space="preserve"> w </w:t>
      </w:r>
      <w:r w:rsidRPr="00A67652">
        <w:t>rozpozna</w:t>
      </w:r>
      <w:r w:rsidR="00C06536">
        <w:t>niu</w:t>
      </w:r>
      <w:r w:rsidRPr="00A67652">
        <w:t xml:space="preserve"> ryzy</w:t>
      </w:r>
      <w:r w:rsidR="00C06536">
        <w:t xml:space="preserve">ka </w:t>
      </w:r>
      <w:r w:rsidRPr="00A67652">
        <w:t>jako pozytywne</w:t>
      </w:r>
      <w:r w:rsidR="00770830">
        <w:t>,</w:t>
      </w:r>
      <w:r w:rsidRPr="00A67652">
        <w:t xml:space="preserve"> </w:t>
      </w:r>
      <w:r w:rsidR="00C06536">
        <w:t>bądź</w:t>
      </w:r>
      <w:r w:rsidRPr="00A67652">
        <w:t xml:space="preserve"> negatywne oddziaływanie</w:t>
      </w:r>
      <w:r w:rsidR="00C06536">
        <w:t xml:space="preserve"> interesariuszy</w:t>
      </w:r>
      <w:r w:rsidRPr="00A67652">
        <w:t xml:space="preserve"> na projekt. </w:t>
      </w:r>
      <w:r w:rsidR="00C06536">
        <w:t xml:space="preserve">Taka analiza pozwala </w:t>
      </w:r>
      <w:r w:rsidRPr="00A67652">
        <w:t xml:space="preserve">na przygotowanie się do </w:t>
      </w:r>
      <w:r w:rsidR="00C06536">
        <w:t>przeciwdziałania na wypadek w</w:t>
      </w:r>
      <w:r w:rsidR="00C06536">
        <w:t>y</w:t>
      </w:r>
      <w:r w:rsidR="00C06536">
        <w:t>stąpienia ryzyka</w:t>
      </w:r>
      <w:r w:rsidRPr="00A67652">
        <w:t xml:space="preserve">, co </w:t>
      </w:r>
      <w:r w:rsidR="00C06536">
        <w:t>jest</w:t>
      </w:r>
      <w:r w:rsidRPr="00A67652">
        <w:t xml:space="preserve"> być jednym</w:t>
      </w:r>
      <w:r w:rsidR="00997B88">
        <w:t xml:space="preserve"> z </w:t>
      </w:r>
      <w:r w:rsidRPr="00A67652">
        <w:t>elementów planu wdrożenia projektu.</w:t>
      </w:r>
    </w:p>
    <w:p w:rsidR="00A10F0F" w:rsidRDefault="00FD154F" w:rsidP="009A2FB2">
      <w:r>
        <w:t>Po przyjęciu odpowiednich kryteriów klasyfikacji</w:t>
      </w:r>
      <w:r w:rsidR="00997B88">
        <w:t xml:space="preserve"> i </w:t>
      </w:r>
      <w:r>
        <w:t>dokonaniu rejestru interesariuszy, za pomocą mapy interesariuszy możemy podzielić ich na odpowiednie</w:t>
      </w:r>
      <w:r w:rsidR="00B97531" w:rsidRPr="00B97531">
        <w:t xml:space="preserve"> grupy mające wpływ na nasze działa</w:t>
      </w:r>
      <w:r>
        <w:t>nia. Poniżej</w:t>
      </w:r>
      <w:r w:rsidR="0022123C">
        <w:t xml:space="preserve">, na rysunku 4. </w:t>
      </w:r>
      <w:r>
        <w:t>na podstawie rejestru przedstawiona została mapa interesariuszy projektu.</w:t>
      </w:r>
    </w:p>
    <w:p w:rsidR="0022123C" w:rsidRDefault="0022123C" w:rsidP="00C35E53">
      <w:pPr>
        <w:pStyle w:val="Rysunek"/>
      </w:pPr>
      <w:r>
        <w:rPr>
          <w:noProof/>
          <w:lang w:eastAsia="pl-PL"/>
        </w:rPr>
        <w:drawing>
          <wp:inline distT="0" distB="0" distL="0" distR="0" wp14:anchorId="563D5013" wp14:editId="0935D0AF">
            <wp:extent cx="4008285" cy="3841505"/>
            <wp:effectExtent l="0" t="0" r="0" b="698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interesariuszy.jpg"/>
                    <pic:cNvPicPr/>
                  </pic:nvPicPr>
                  <pic:blipFill>
                    <a:blip r:embed="rId13">
                      <a:extLst>
                        <a:ext uri="{28A0092B-C50C-407E-A947-70E740481C1C}">
                          <a14:useLocalDpi xmlns:a14="http://schemas.microsoft.com/office/drawing/2010/main" val="0"/>
                        </a:ext>
                      </a:extLst>
                    </a:blip>
                    <a:stretch>
                      <a:fillRect/>
                    </a:stretch>
                  </pic:blipFill>
                  <pic:spPr>
                    <a:xfrm>
                      <a:off x="0" y="0"/>
                      <a:ext cx="4007125" cy="3840393"/>
                    </a:xfrm>
                    <a:prstGeom prst="rect">
                      <a:avLst/>
                    </a:prstGeom>
                  </pic:spPr>
                </pic:pic>
              </a:graphicData>
            </a:graphic>
          </wp:inline>
        </w:drawing>
      </w:r>
    </w:p>
    <w:p w:rsidR="0022123C" w:rsidRDefault="0022123C" w:rsidP="009A2FB2"/>
    <w:p w:rsidR="0086289E" w:rsidRDefault="0086289E" w:rsidP="0086289E">
      <w:pPr>
        <w:pStyle w:val="Nrrys"/>
      </w:pPr>
      <w:bookmarkStart w:id="36" w:name="_Toc54366551"/>
      <w:r>
        <w:t xml:space="preserve">Rysunek </w:t>
      </w:r>
      <w:r w:rsidR="0053751B">
        <w:t>5</w:t>
      </w:r>
      <w:r>
        <w:t xml:space="preserve">. </w:t>
      </w:r>
      <w:r w:rsidR="00E84E52">
        <w:t>Mapa interesariuszy projektu</w:t>
      </w:r>
      <w:bookmarkEnd w:id="36"/>
    </w:p>
    <w:p w:rsidR="00E84E52" w:rsidRPr="00E84E52" w:rsidRDefault="008A7E0F" w:rsidP="00E84E52">
      <w:r>
        <w:t xml:space="preserve">Jak widać na powyższej mapie, </w:t>
      </w:r>
      <w:r w:rsidR="00A260A1">
        <w:t>dla grup interesariuszy mających negatywny stosunek do projektu zastosowano strategie zarządzania konfliktem</w:t>
      </w:r>
      <w:r w:rsidR="00997B88">
        <w:t xml:space="preserve"> i </w:t>
      </w:r>
      <w:r w:rsidR="00A260A1">
        <w:t>represji. Im bardziej pozytywny stosunek do projektu tym zastosowane większe partnerstwo</w:t>
      </w:r>
      <w:r w:rsidR="00997B88">
        <w:t xml:space="preserve"> z </w:t>
      </w:r>
      <w:r w:rsidR="00A260A1">
        <w:t xml:space="preserve">grupami interesariuszy. </w:t>
      </w:r>
    </w:p>
    <w:p w:rsidR="0022123C" w:rsidRDefault="0022123C" w:rsidP="009A2FB2"/>
    <w:p w:rsidR="00FE4EE3" w:rsidRDefault="00020214" w:rsidP="00A34CDA">
      <w:pPr>
        <w:pStyle w:val="Nagwek2"/>
      </w:pPr>
      <w:bookmarkStart w:id="37" w:name="_Toc54354548"/>
      <w:r>
        <w:lastRenderedPageBreak/>
        <w:t>3</w:t>
      </w:r>
      <w:r w:rsidR="00FE4EE3">
        <w:t>.5. Struktura podziału prac</w:t>
      </w:r>
      <w:r w:rsidR="00492447">
        <w:t>y</w:t>
      </w:r>
      <w:bookmarkEnd w:id="37"/>
    </w:p>
    <w:p w:rsidR="00D042D3" w:rsidRDefault="00E7522B" w:rsidP="00D042D3">
      <w:r>
        <w:t>Struktura podziału pracy jest rozłożeniem całości projektu na pojedyncze elementy, które nazywane są pakietami prac. Struktura ta identyfikuje zadania jakie maja być zrealiz</w:t>
      </w:r>
      <w:r>
        <w:t>o</w:t>
      </w:r>
      <w:r>
        <w:t>wane</w:t>
      </w:r>
      <w:r w:rsidR="00997B88">
        <w:t xml:space="preserve"> w </w:t>
      </w:r>
      <w:r>
        <w:t>ramach projektu. Poniżej przedstawiona została struktura podziału pracy dla projektu centrum medycznego.</w:t>
      </w:r>
    </w:p>
    <w:p w:rsidR="009D4F33" w:rsidRDefault="009D4F33" w:rsidP="00D042D3"/>
    <w:p w:rsidR="00770830" w:rsidRDefault="00D042D3" w:rsidP="00770830">
      <w:r>
        <w:t>Projekt „</w:t>
      </w:r>
      <w:r w:rsidRPr="00D042D3">
        <w:t>Pomoc dzieciom, by każdy</w:t>
      </w:r>
      <w:r w:rsidR="00997B88">
        <w:t xml:space="preserve"> z </w:t>
      </w:r>
      <w:r w:rsidRPr="00D042D3">
        <w:t>nich stał się tym, kim stać się może</w:t>
      </w:r>
      <w:r>
        <w:t>”</w:t>
      </w:r>
      <w:r w:rsidR="00770830">
        <w:t>:</w:t>
      </w:r>
    </w:p>
    <w:p w:rsidR="00D042D3" w:rsidRDefault="00D042D3" w:rsidP="00D042D3">
      <w:pPr>
        <w:pStyle w:val="Akapitzlist"/>
        <w:numPr>
          <w:ilvl w:val="0"/>
          <w:numId w:val="22"/>
        </w:numPr>
      </w:pPr>
      <w:r>
        <w:t>Zarządzanie projektem</w:t>
      </w:r>
    </w:p>
    <w:p w:rsidR="00D042D3" w:rsidRDefault="00D042D3" w:rsidP="00D042D3">
      <w:pPr>
        <w:pStyle w:val="Akapitzlist"/>
        <w:numPr>
          <w:ilvl w:val="1"/>
          <w:numId w:val="22"/>
        </w:numPr>
      </w:pPr>
      <w:r>
        <w:t xml:space="preserve"> Organizacja projektu</w:t>
      </w:r>
    </w:p>
    <w:p w:rsidR="00D042D3" w:rsidRDefault="00D042D3" w:rsidP="00D042D3">
      <w:pPr>
        <w:pStyle w:val="Akapitzlist"/>
        <w:numPr>
          <w:ilvl w:val="1"/>
          <w:numId w:val="22"/>
        </w:numPr>
      </w:pPr>
      <w:r>
        <w:t xml:space="preserve"> </w:t>
      </w:r>
      <w:r w:rsidR="007632A4">
        <w:t>Planowanie</w:t>
      </w:r>
    </w:p>
    <w:p w:rsidR="007632A4" w:rsidRDefault="007632A4" w:rsidP="00D042D3">
      <w:pPr>
        <w:pStyle w:val="Akapitzlist"/>
        <w:numPr>
          <w:ilvl w:val="1"/>
          <w:numId w:val="22"/>
        </w:numPr>
      </w:pPr>
      <w:r>
        <w:t xml:space="preserve"> Kontrola projektu</w:t>
      </w:r>
    </w:p>
    <w:p w:rsidR="007632A4" w:rsidRDefault="007632A4" w:rsidP="00D042D3">
      <w:pPr>
        <w:pStyle w:val="Akapitzlist"/>
        <w:numPr>
          <w:ilvl w:val="1"/>
          <w:numId w:val="22"/>
        </w:numPr>
      </w:pPr>
      <w:r>
        <w:t xml:space="preserve"> Dokumentacja projektu</w:t>
      </w:r>
    </w:p>
    <w:p w:rsidR="00D042D3" w:rsidRDefault="00D042D3" w:rsidP="00D042D3">
      <w:pPr>
        <w:pStyle w:val="Akapitzlist"/>
        <w:numPr>
          <w:ilvl w:val="0"/>
          <w:numId w:val="22"/>
        </w:numPr>
      </w:pPr>
      <w:r>
        <w:t>Planowanie</w:t>
      </w:r>
    </w:p>
    <w:p w:rsidR="00711746" w:rsidRDefault="007632A4" w:rsidP="00711746">
      <w:pPr>
        <w:pStyle w:val="Akapitzlist"/>
        <w:numPr>
          <w:ilvl w:val="1"/>
          <w:numId w:val="22"/>
        </w:numPr>
      </w:pPr>
      <w:r>
        <w:t xml:space="preserve"> Określenie celów</w:t>
      </w:r>
    </w:p>
    <w:p w:rsidR="00711746" w:rsidRDefault="00711746" w:rsidP="00711746">
      <w:pPr>
        <w:pStyle w:val="Akapitzlist"/>
        <w:numPr>
          <w:ilvl w:val="2"/>
          <w:numId w:val="22"/>
        </w:numPr>
      </w:pPr>
      <w:r>
        <w:t>Cel strategiczny</w:t>
      </w:r>
    </w:p>
    <w:p w:rsidR="00711746" w:rsidRDefault="00711746" w:rsidP="00711746">
      <w:pPr>
        <w:pStyle w:val="Akapitzlist"/>
        <w:numPr>
          <w:ilvl w:val="2"/>
          <w:numId w:val="22"/>
        </w:numPr>
      </w:pPr>
      <w:r>
        <w:t>Cel główny</w:t>
      </w:r>
    </w:p>
    <w:p w:rsidR="007632A4" w:rsidRDefault="007632A4" w:rsidP="007632A4">
      <w:pPr>
        <w:pStyle w:val="Akapitzlist"/>
        <w:numPr>
          <w:ilvl w:val="1"/>
          <w:numId w:val="22"/>
        </w:numPr>
      </w:pPr>
      <w:r>
        <w:t xml:space="preserve"> Planowanie wstępne</w:t>
      </w:r>
    </w:p>
    <w:p w:rsidR="00711746" w:rsidRDefault="00711746" w:rsidP="00711746">
      <w:pPr>
        <w:pStyle w:val="Akapitzlist"/>
        <w:numPr>
          <w:ilvl w:val="2"/>
          <w:numId w:val="22"/>
        </w:numPr>
      </w:pPr>
      <w:r>
        <w:t>Analiza finansowa</w:t>
      </w:r>
    </w:p>
    <w:p w:rsidR="00711746" w:rsidRDefault="00711746" w:rsidP="00711746">
      <w:pPr>
        <w:pStyle w:val="Akapitzlist"/>
        <w:numPr>
          <w:ilvl w:val="2"/>
          <w:numId w:val="22"/>
        </w:numPr>
      </w:pPr>
      <w:r>
        <w:t>Analiza wykonalności</w:t>
      </w:r>
    </w:p>
    <w:p w:rsidR="00711746" w:rsidRDefault="00711746" w:rsidP="00711746">
      <w:pPr>
        <w:pStyle w:val="Akapitzlist"/>
        <w:numPr>
          <w:ilvl w:val="2"/>
          <w:numId w:val="22"/>
        </w:numPr>
      </w:pPr>
      <w:r>
        <w:t>Analiza interesariuszy</w:t>
      </w:r>
    </w:p>
    <w:p w:rsidR="007632A4" w:rsidRDefault="007632A4" w:rsidP="007632A4">
      <w:pPr>
        <w:pStyle w:val="Akapitzlist"/>
        <w:numPr>
          <w:ilvl w:val="1"/>
          <w:numId w:val="22"/>
        </w:numPr>
      </w:pPr>
      <w:r>
        <w:t xml:space="preserve"> Planowanie przetargów/ umowy</w:t>
      </w:r>
    </w:p>
    <w:p w:rsidR="00711746" w:rsidRDefault="00711746" w:rsidP="00711746">
      <w:pPr>
        <w:pStyle w:val="Akapitzlist"/>
        <w:numPr>
          <w:ilvl w:val="2"/>
          <w:numId w:val="22"/>
        </w:numPr>
      </w:pPr>
      <w:r>
        <w:t>Przetarg na rozbudowę centrum medycznego</w:t>
      </w:r>
    </w:p>
    <w:p w:rsidR="00711746" w:rsidRDefault="00711746" w:rsidP="00711746">
      <w:pPr>
        <w:pStyle w:val="Akapitzlist"/>
        <w:numPr>
          <w:ilvl w:val="2"/>
          <w:numId w:val="22"/>
        </w:numPr>
      </w:pPr>
      <w:r>
        <w:t>Przetarg na wyposażenie centrum medycznego</w:t>
      </w:r>
    </w:p>
    <w:p w:rsidR="00711746" w:rsidRDefault="00711746" w:rsidP="00711746">
      <w:pPr>
        <w:pStyle w:val="Akapitzlist"/>
        <w:numPr>
          <w:ilvl w:val="2"/>
          <w:numId w:val="22"/>
        </w:numPr>
      </w:pPr>
      <w:r>
        <w:t>Przetarg na budowę demonstratora I</w:t>
      </w:r>
      <w:r w:rsidR="00997B88">
        <w:t xml:space="preserve"> </w:t>
      </w:r>
      <w:proofErr w:type="spellStart"/>
      <w:r w:rsidR="00997B88">
        <w:t>i</w:t>
      </w:r>
      <w:proofErr w:type="spellEnd"/>
      <w:r w:rsidR="00997B88">
        <w:t> </w:t>
      </w:r>
      <w:r>
        <w:t>II</w:t>
      </w:r>
    </w:p>
    <w:p w:rsidR="00711746" w:rsidRDefault="00711746" w:rsidP="00711746">
      <w:pPr>
        <w:pStyle w:val="Akapitzlist"/>
        <w:numPr>
          <w:ilvl w:val="2"/>
          <w:numId w:val="22"/>
        </w:numPr>
      </w:pPr>
      <w:r>
        <w:t>Przetarg na budowę prototypu</w:t>
      </w:r>
    </w:p>
    <w:p w:rsidR="00711746" w:rsidRDefault="00711746" w:rsidP="00711746">
      <w:pPr>
        <w:pStyle w:val="Akapitzlist"/>
        <w:numPr>
          <w:ilvl w:val="2"/>
          <w:numId w:val="22"/>
        </w:numPr>
      </w:pPr>
      <w:r>
        <w:t>Umowa</w:t>
      </w:r>
      <w:r w:rsidR="00997B88">
        <w:t xml:space="preserve"> z </w:t>
      </w:r>
      <w:r>
        <w:t>rzecznikiem patentowym</w:t>
      </w:r>
    </w:p>
    <w:p w:rsidR="005D4F1E" w:rsidRDefault="005D4F1E" w:rsidP="00711746">
      <w:pPr>
        <w:pStyle w:val="Akapitzlist"/>
        <w:numPr>
          <w:ilvl w:val="2"/>
          <w:numId w:val="22"/>
        </w:numPr>
      </w:pPr>
      <w:r>
        <w:t>Przetarg na szkolenie dla pracowników</w:t>
      </w:r>
    </w:p>
    <w:p w:rsidR="00711746" w:rsidRDefault="00711746" w:rsidP="00711746">
      <w:pPr>
        <w:pStyle w:val="Akapitzlist"/>
        <w:numPr>
          <w:ilvl w:val="2"/>
          <w:numId w:val="22"/>
        </w:numPr>
      </w:pPr>
      <w:r>
        <w:t>Przetarg na organizację inauguracji</w:t>
      </w:r>
    </w:p>
    <w:p w:rsidR="007632A4" w:rsidRDefault="007632A4" w:rsidP="007632A4">
      <w:pPr>
        <w:pStyle w:val="Akapitzlist"/>
        <w:numPr>
          <w:ilvl w:val="1"/>
          <w:numId w:val="22"/>
        </w:numPr>
      </w:pPr>
      <w:r>
        <w:t xml:space="preserve"> Planowanie szczegółowe</w:t>
      </w:r>
    </w:p>
    <w:p w:rsidR="00711746" w:rsidRDefault="00711746" w:rsidP="00711746">
      <w:pPr>
        <w:pStyle w:val="Akapitzlist"/>
        <w:numPr>
          <w:ilvl w:val="2"/>
          <w:numId w:val="22"/>
        </w:numPr>
      </w:pPr>
      <w:r>
        <w:t>Struktura podziału prac</w:t>
      </w:r>
    </w:p>
    <w:p w:rsidR="00711746" w:rsidRDefault="00E50E64" w:rsidP="00711746">
      <w:pPr>
        <w:pStyle w:val="Akapitzlist"/>
        <w:numPr>
          <w:ilvl w:val="2"/>
          <w:numId w:val="22"/>
        </w:numPr>
      </w:pPr>
      <w:r>
        <w:t>Harmonogram</w:t>
      </w:r>
    </w:p>
    <w:p w:rsidR="00E50E64" w:rsidRDefault="00E50E64" w:rsidP="00711746">
      <w:pPr>
        <w:pStyle w:val="Akapitzlist"/>
        <w:numPr>
          <w:ilvl w:val="2"/>
          <w:numId w:val="22"/>
        </w:numPr>
      </w:pPr>
      <w:r>
        <w:t>Plan zarządzania zasobami</w:t>
      </w:r>
    </w:p>
    <w:p w:rsidR="00E50E64" w:rsidRDefault="00E50E64" w:rsidP="00711746">
      <w:pPr>
        <w:pStyle w:val="Akapitzlist"/>
        <w:numPr>
          <w:ilvl w:val="2"/>
          <w:numId w:val="22"/>
        </w:numPr>
      </w:pPr>
      <w:r>
        <w:t>Plan finansowy</w:t>
      </w:r>
    </w:p>
    <w:p w:rsidR="00E50E64" w:rsidRDefault="00E50E64" w:rsidP="00711746">
      <w:pPr>
        <w:pStyle w:val="Akapitzlist"/>
        <w:numPr>
          <w:ilvl w:val="2"/>
          <w:numId w:val="22"/>
        </w:numPr>
      </w:pPr>
      <w:r>
        <w:lastRenderedPageBreak/>
        <w:t>Plan zarządzania ryzykiem</w:t>
      </w:r>
    </w:p>
    <w:p w:rsidR="00D042D3" w:rsidRDefault="00D042D3" w:rsidP="00D042D3">
      <w:pPr>
        <w:pStyle w:val="Akapitzlist"/>
        <w:numPr>
          <w:ilvl w:val="0"/>
          <w:numId w:val="22"/>
        </w:numPr>
      </w:pPr>
      <w:r>
        <w:t>Realizacja</w:t>
      </w:r>
    </w:p>
    <w:p w:rsidR="00E50E64" w:rsidRDefault="00E50E64" w:rsidP="00E50E64">
      <w:pPr>
        <w:pStyle w:val="Akapitzlist"/>
        <w:numPr>
          <w:ilvl w:val="1"/>
          <w:numId w:val="22"/>
        </w:numPr>
      </w:pPr>
      <w:r>
        <w:t xml:space="preserve"> Rozbudowa centrum medycznego</w:t>
      </w:r>
    </w:p>
    <w:p w:rsidR="00E50E64" w:rsidRDefault="00E50E64" w:rsidP="00E50E64">
      <w:pPr>
        <w:pStyle w:val="Akapitzlist"/>
        <w:numPr>
          <w:ilvl w:val="1"/>
          <w:numId w:val="22"/>
        </w:numPr>
      </w:pPr>
      <w:r>
        <w:t xml:space="preserve"> Wyposażenie centrum medycznego</w:t>
      </w:r>
    </w:p>
    <w:p w:rsidR="00E50E64" w:rsidRDefault="00E50E64" w:rsidP="00E50E64">
      <w:pPr>
        <w:pStyle w:val="Akapitzlist"/>
        <w:numPr>
          <w:ilvl w:val="1"/>
          <w:numId w:val="22"/>
        </w:numPr>
      </w:pPr>
      <w:r>
        <w:t xml:space="preserve"> Badania I</w:t>
      </w:r>
    </w:p>
    <w:p w:rsidR="00E50E64" w:rsidRDefault="00E50E64" w:rsidP="00E50E64">
      <w:pPr>
        <w:pStyle w:val="Akapitzlist"/>
        <w:numPr>
          <w:ilvl w:val="2"/>
          <w:numId w:val="22"/>
        </w:numPr>
      </w:pPr>
      <w:r>
        <w:t>Badania przemysłowe I</w:t>
      </w:r>
    </w:p>
    <w:p w:rsidR="00E50E64" w:rsidRDefault="00E50E64" w:rsidP="00E50E64">
      <w:pPr>
        <w:pStyle w:val="Akapitzlist"/>
        <w:numPr>
          <w:ilvl w:val="1"/>
          <w:numId w:val="22"/>
        </w:numPr>
      </w:pPr>
      <w:r>
        <w:t xml:space="preserve"> Badania II</w:t>
      </w:r>
    </w:p>
    <w:p w:rsidR="00E50E64" w:rsidRDefault="00E50E64" w:rsidP="00E50E64">
      <w:pPr>
        <w:pStyle w:val="Akapitzlist"/>
        <w:numPr>
          <w:ilvl w:val="2"/>
          <w:numId w:val="22"/>
        </w:numPr>
      </w:pPr>
      <w:r>
        <w:t>Badania przemysłowe II</w:t>
      </w:r>
    </w:p>
    <w:p w:rsidR="00E50E64" w:rsidRDefault="00E50E64" w:rsidP="00E50E64">
      <w:pPr>
        <w:pStyle w:val="Akapitzlist"/>
        <w:numPr>
          <w:ilvl w:val="2"/>
          <w:numId w:val="22"/>
        </w:numPr>
      </w:pPr>
      <w:r>
        <w:t>Wykonanie demonstratora I</w:t>
      </w:r>
    </w:p>
    <w:p w:rsidR="00E50E64" w:rsidRDefault="00E50E64" w:rsidP="00E50E64">
      <w:pPr>
        <w:pStyle w:val="Akapitzlist"/>
        <w:numPr>
          <w:ilvl w:val="1"/>
          <w:numId w:val="22"/>
        </w:numPr>
      </w:pPr>
      <w:r>
        <w:t xml:space="preserve"> Badania III</w:t>
      </w:r>
    </w:p>
    <w:p w:rsidR="00E50E64" w:rsidRDefault="00E50E64" w:rsidP="00E50E64">
      <w:pPr>
        <w:pStyle w:val="Akapitzlist"/>
        <w:numPr>
          <w:ilvl w:val="2"/>
          <w:numId w:val="22"/>
        </w:numPr>
      </w:pPr>
      <w:r>
        <w:t>Badania przemysłowe III</w:t>
      </w:r>
    </w:p>
    <w:p w:rsidR="00E50E64" w:rsidRDefault="00E50E64" w:rsidP="00E50E64">
      <w:pPr>
        <w:pStyle w:val="Akapitzlist"/>
        <w:numPr>
          <w:ilvl w:val="2"/>
          <w:numId w:val="22"/>
        </w:numPr>
      </w:pPr>
      <w:r>
        <w:t>Wykonanie demonstratora II</w:t>
      </w:r>
    </w:p>
    <w:p w:rsidR="00E50E64" w:rsidRDefault="00E50E64" w:rsidP="00E50E64">
      <w:pPr>
        <w:pStyle w:val="Akapitzlist"/>
        <w:numPr>
          <w:ilvl w:val="1"/>
          <w:numId w:val="22"/>
        </w:numPr>
      </w:pPr>
      <w:r>
        <w:t xml:space="preserve"> Badania IV</w:t>
      </w:r>
    </w:p>
    <w:p w:rsidR="00E50E64" w:rsidRDefault="00E50E64" w:rsidP="00E50E64">
      <w:pPr>
        <w:pStyle w:val="Akapitzlist"/>
        <w:numPr>
          <w:ilvl w:val="2"/>
          <w:numId w:val="22"/>
        </w:numPr>
      </w:pPr>
      <w:r>
        <w:t>Badania przemysłowe IV</w:t>
      </w:r>
    </w:p>
    <w:p w:rsidR="00E50E64" w:rsidRDefault="00E50E64" w:rsidP="00E50E64">
      <w:pPr>
        <w:pStyle w:val="Akapitzlist"/>
        <w:numPr>
          <w:ilvl w:val="2"/>
          <w:numId w:val="22"/>
        </w:numPr>
      </w:pPr>
      <w:r>
        <w:t>Wykonanie prototypu</w:t>
      </w:r>
    </w:p>
    <w:p w:rsidR="00E50E64" w:rsidRDefault="00E50E64" w:rsidP="00E50E64">
      <w:pPr>
        <w:pStyle w:val="Akapitzlist"/>
        <w:numPr>
          <w:ilvl w:val="1"/>
          <w:numId w:val="22"/>
        </w:numPr>
      </w:pPr>
      <w:r>
        <w:t xml:space="preserve"> Szkolenie personelu</w:t>
      </w:r>
    </w:p>
    <w:p w:rsidR="00E50E64" w:rsidRDefault="00E50E64" w:rsidP="00E50E64">
      <w:pPr>
        <w:pStyle w:val="Akapitzlist"/>
        <w:numPr>
          <w:ilvl w:val="1"/>
          <w:numId w:val="22"/>
        </w:numPr>
      </w:pPr>
      <w:r>
        <w:t xml:space="preserve"> Prace rozwojowe</w:t>
      </w:r>
    </w:p>
    <w:p w:rsidR="00097229" w:rsidRDefault="00097229" w:rsidP="00097229">
      <w:pPr>
        <w:pStyle w:val="Akapitzlist"/>
        <w:numPr>
          <w:ilvl w:val="2"/>
          <w:numId w:val="22"/>
        </w:numPr>
      </w:pPr>
      <w:r>
        <w:t>Badania kliniczne</w:t>
      </w:r>
    </w:p>
    <w:p w:rsidR="00097229" w:rsidRDefault="00097229" w:rsidP="00097229">
      <w:pPr>
        <w:pStyle w:val="Akapitzlist"/>
        <w:numPr>
          <w:ilvl w:val="2"/>
          <w:numId w:val="22"/>
        </w:numPr>
      </w:pPr>
      <w:r>
        <w:t>Opracowanie wyników badań klinicznych</w:t>
      </w:r>
    </w:p>
    <w:p w:rsidR="00D042D3" w:rsidRDefault="00D042D3" w:rsidP="00D042D3">
      <w:pPr>
        <w:pStyle w:val="Akapitzlist"/>
        <w:numPr>
          <w:ilvl w:val="0"/>
          <w:numId w:val="22"/>
        </w:numPr>
      </w:pPr>
      <w:r>
        <w:t>Uruchomienie</w:t>
      </w:r>
    </w:p>
    <w:p w:rsidR="00097229" w:rsidRDefault="00097229" w:rsidP="00097229">
      <w:pPr>
        <w:pStyle w:val="Akapitzlist"/>
        <w:numPr>
          <w:ilvl w:val="1"/>
          <w:numId w:val="22"/>
        </w:numPr>
      </w:pPr>
      <w:r>
        <w:t xml:space="preserve"> Odbiory związane</w:t>
      </w:r>
      <w:r w:rsidR="00997B88">
        <w:t xml:space="preserve"> z </w:t>
      </w:r>
      <w:r>
        <w:t>rozbudową centrum medycznego</w:t>
      </w:r>
    </w:p>
    <w:p w:rsidR="00097229" w:rsidRDefault="00097229" w:rsidP="00097229">
      <w:pPr>
        <w:pStyle w:val="Akapitzlist"/>
        <w:numPr>
          <w:ilvl w:val="1"/>
          <w:numId w:val="22"/>
        </w:numPr>
      </w:pPr>
      <w:r>
        <w:t xml:space="preserve"> Wdrożenie wyników prac </w:t>
      </w:r>
      <w:proofErr w:type="spellStart"/>
      <w:r>
        <w:t>B+R</w:t>
      </w:r>
      <w:proofErr w:type="spellEnd"/>
    </w:p>
    <w:p w:rsidR="00097229" w:rsidRDefault="00097229" w:rsidP="00097229">
      <w:pPr>
        <w:pStyle w:val="Akapitzlist"/>
        <w:numPr>
          <w:ilvl w:val="1"/>
          <w:numId w:val="22"/>
        </w:numPr>
      </w:pPr>
      <w:r>
        <w:t xml:space="preserve"> Zgłoszenie patentowe</w:t>
      </w:r>
    </w:p>
    <w:p w:rsidR="00097229" w:rsidRDefault="00097229" w:rsidP="00097229">
      <w:pPr>
        <w:pStyle w:val="Akapitzlist"/>
        <w:numPr>
          <w:ilvl w:val="1"/>
          <w:numId w:val="22"/>
        </w:numPr>
      </w:pPr>
      <w:r>
        <w:t xml:space="preserve"> Promocja centrum medycznego</w:t>
      </w:r>
      <w:r w:rsidR="00997B88">
        <w:t xml:space="preserve"> i </w:t>
      </w:r>
      <w:r>
        <w:t>innowacyjnej metody leczenia</w:t>
      </w:r>
    </w:p>
    <w:p w:rsidR="00097229" w:rsidRDefault="00097229" w:rsidP="00097229">
      <w:pPr>
        <w:pStyle w:val="Akapitzlist"/>
        <w:numPr>
          <w:ilvl w:val="1"/>
          <w:numId w:val="22"/>
        </w:numPr>
      </w:pPr>
      <w:r>
        <w:t xml:space="preserve"> Inauguracja </w:t>
      </w:r>
    </w:p>
    <w:p w:rsidR="00D042D3" w:rsidRDefault="00E7522B" w:rsidP="00D042D3">
      <w:r>
        <w:t xml:space="preserve">Powyższa struktura została przedstawiona tabelarycznie, według systemów, czyli jest to struktura funkcjonalna. </w:t>
      </w:r>
      <w:r w:rsidR="008903FD">
        <w:t>Na drugim poziomie znajduje się moduł „zarządzanie projektem”, co gwarantuje, że nie zostaną pominięte wydatki związane</w:t>
      </w:r>
      <w:r w:rsidR="00997B88">
        <w:t xml:space="preserve"> z </w:t>
      </w:r>
      <w:r w:rsidR="008903FD">
        <w:t>zarządzaniem projektem. Stru</w:t>
      </w:r>
      <w:r w:rsidR="008903FD">
        <w:t>k</w:t>
      </w:r>
      <w:r w:rsidR="008903FD">
        <w:t>tura nie jest zbyt szczegółowo  podzielona, gdyż mogłoby to zmniejszyć klarowność</w:t>
      </w:r>
      <w:r w:rsidR="00997B88">
        <w:t xml:space="preserve"> i </w:t>
      </w:r>
      <w:r w:rsidR="008903FD">
        <w:t>pogorszyć efektywność realizacji projektu.</w:t>
      </w:r>
    </w:p>
    <w:p w:rsidR="00D042D3" w:rsidRPr="00D042D3" w:rsidRDefault="00D042D3" w:rsidP="009D4F33">
      <w:pPr>
        <w:ind w:firstLine="0"/>
      </w:pPr>
    </w:p>
    <w:p w:rsidR="00FE4EE3" w:rsidRDefault="00020214" w:rsidP="00FE4EE3">
      <w:pPr>
        <w:pStyle w:val="Nagwek2"/>
      </w:pPr>
      <w:bookmarkStart w:id="38" w:name="_Toc54354549"/>
      <w:r>
        <w:lastRenderedPageBreak/>
        <w:t>3</w:t>
      </w:r>
      <w:r w:rsidR="00FE4EE3">
        <w:t>.6. Harmonogram projektu</w:t>
      </w:r>
      <w:r w:rsidR="00997B88">
        <w:t xml:space="preserve"> i </w:t>
      </w:r>
      <w:r w:rsidR="00FE4EE3">
        <w:t>metoda ścieżki krytycznej</w:t>
      </w:r>
      <w:bookmarkEnd w:id="38"/>
    </w:p>
    <w:p w:rsidR="00E65E0F" w:rsidRDefault="00E65E0F" w:rsidP="00233C7D">
      <w:r>
        <w:t>Aby ustalić czas trwania projektu</w:t>
      </w:r>
      <w:r w:rsidR="00997B88">
        <w:t xml:space="preserve"> i </w:t>
      </w:r>
      <w:r>
        <w:t>określić kiedy ma być realizowane poszczególnie zadanie, należy logicznie ułożyć je</w:t>
      </w:r>
      <w:r w:rsidR="00997B88">
        <w:t xml:space="preserve"> w </w:t>
      </w:r>
      <w:r>
        <w:t>czasie, czyli zastosować harmonogramowanie. Układ harmonogramu  zależny będzie od ważności zadania, dostępności zasobów</w:t>
      </w:r>
      <w:r w:rsidR="00997B88">
        <w:t xml:space="preserve"> i </w:t>
      </w:r>
      <w:r>
        <w:t>innych czynn</w:t>
      </w:r>
      <w:r>
        <w:t>i</w:t>
      </w:r>
      <w:r>
        <w:t xml:space="preserve">ków. Harmonogram ustalany jest na podstawie stworzonego wcześniej diagramu sieciowego, czyli grafu określającego </w:t>
      </w:r>
      <w:r w:rsidR="00D90126">
        <w:t>kolejność zadań</w:t>
      </w:r>
      <w:r w:rsidR="00997B88">
        <w:t xml:space="preserve"> i </w:t>
      </w:r>
      <w:r w:rsidR="00D90126">
        <w:t>relacje między nimi. Poniższy rysunek przedst</w:t>
      </w:r>
      <w:r w:rsidR="00D90126">
        <w:t>a</w:t>
      </w:r>
      <w:r w:rsidR="00D90126">
        <w:t>wia diagram sieciowy dla projektu centrum medycznego.</w:t>
      </w:r>
    </w:p>
    <w:p w:rsidR="00D90126" w:rsidRDefault="00F30493" w:rsidP="000F5E3D">
      <w:pPr>
        <w:pStyle w:val="Rysunek"/>
      </w:pPr>
      <w:r>
        <w:rPr>
          <w:noProof/>
          <w:lang w:eastAsia="pl-PL"/>
        </w:rPr>
        <mc:AlternateContent>
          <mc:Choice Requires="wps">
            <w:drawing>
              <wp:anchor distT="0" distB="0" distL="114300" distR="114300" simplePos="0" relativeHeight="251659264" behindDoc="0" locked="0" layoutInCell="1" allowOverlap="1" wp14:anchorId="70936CA3" wp14:editId="62BBA9B7">
                <wp:simplePos x="0" y="0"/>
                <wp:positionH relativeFrom="column">
                  <wp:posOffset>1289346</wp:posOffset>
                </wp:positionH>
                <wp:positionV relativeFrom="paragraph">
                  <wp:posOffset>2883535</wp:posOffset>
                </wp:positionV>
                <wp:extent cx="414669" cy="287079"/>
                <wp:effectExtent l="0" t="0" r="0" b="0"/>
                <wp:wrapNone/>
                <wp:docPr id="43" name="Pole tekstowe 43"/>
                <wp:cNvGraphicFramePr/>
                <a:graphic xmlns:a="http://schemas.openxmlformats.org/drawingml/2006/main">
                  <a:graphicData uri="http://schemas.microsoft.com/office/word/2010/wordprocessingShape">
                    <wps:wsp>
                      <wps:cNvSpPr txBox="1"/>
                      <wps:spPr>
                        <a:xfrm>
                          <a:off x="0" y="0"/>
                          <a:ext cx="414669" cy="287079"/>
                        </a:xfrm>
                        <a:prstGeom prst="rect">
                          <a:avLst/>
                        </a:prstGeom>
                        <a:noFill/>
                        <a:ln w="6350">
                          <a:noFill/>
                        </a:ln>
                      </wps:spPr>
                      <wps:txbx>
                        <w:txbxContent>
                          <w:p w:rsidR="0012642F" w:rsidRPr="00F30493" w:rsidRDefault="0012642F" w:rsidP="00F30493">
                            <w:pPr>
                              <w:spacing w:line="240" w:lineRule="auto"/>
                              <w:ind w:firstLine="0"/>
                              <w:rPr>
                                <w:b/>
                                <w:bCs/>
                              </w:rPr>
                            </w:pPr>
                            <w:r w:rsidRPr="00F30493">
                              <w:rPr>
                                <w:b/>
                                <w:bCs/>
                              </w:rPr>
                              <w:t>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43" o:spid="_x0000_s1026" type="#_x0000_t202" style="position:absolute;left:0;text-align:left;margin-left:101.5pt;margin-top:227.05pt;width:32.6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" filled="f" stroked="f" strokeweight=".5pt">
                <v:textbox>
                  <w:txbxContent>
                    <w:p w:rsidR="0012642F" w:rsidRPr="00F30493" w:rsidRDefault="0012642F" w:rsidP="00F30493">
                      <w:pPr>
                        <w:spacing w:line="240" w:lineRule="auto"/>
                        <w:ind w:firstLine="0"/>
                        <w:rPr>
                          <w:b/>
                          <w:bCs/>
                        </w:rPr>
                      </w:pPr>
                      <w:r w:rsidRPr="00F30493">
                        <w:rPr>
                          <w:b/>
                          <w:bCs/>
                        </w:rPr>
                        <w:t>ZZ</w:t>
                      </w:r>
                    </w:p>
                  </w:txbxContent>
                </v:textbox>
              </v:shape>
            </w:pict>
          </mc:Fallback>
        </mc:AlternateContent>
      </w:r>
      <w:r w:rsidR="000F5E3D" w:rsidRPr="000F5E3D">
        <w:rPr>
          <w:noProof/>
          <w:lang w:eastAsia="pl-PL"/>
        </w:rPr>
        <w:drawing>
          <wp:inline distT="0" distB="0" distL="0" distR="0" wp14:anchorId="546ABF1A" wp14:editId="1E321852">
            <wp:extent cx="4795005" cy="4736322"/>
            <wp:effectExtent l="0" t="0" r="5715" b="762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iezka krytyczna.jpg"/>
                    <pic:cNvPicPr/>
                  </pic:nvPicPr>
                  <pic:blipFill>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Lst>
                    </a:blip>
                    <a:stretch>
                      <a:fillRect/>
                    </a:stretch>
                  </pic:blipFill>
                  <pic:spPr>
                    <a:xfrm>
                      <a:off x="0" y="0"/>
                      <a:ext cx="4801213" cy="4742454"/>
                    </a:xfrm>
                    <a:prstGeom prst="rect">
                      <a:avLst/>
                    </a:prstGeom>
                  </pic:spPr>
                </pic:pic>
              </a:graphicData>
            </a:graphic>
          </wp:inline>
        </w:drawing>
      </w:r>
    </w:p>
    <w:p w:rsidR="00D90126" w:rsidRDefault="00035583" w:rsidP="00D90126">
      <w:pPr>
        <w:pStyle w:val="Nrrys"/>
      </w:pPr>
      <w:bookmarkStart w:id="39" w:name="_Toc54366552"/>
      <w:r>
        <w:t>R</w:t>
      </w:r>
      <w:r w:rsidR="00D90126">
        <w:t>ysunek 6. Diagram sieciowy.</w:t>
      </w:r>
      <w:bookmarkEnd w:id="39"/>
    </w:p>
    <w:p w:rsidR="00233C7D" w:rsidRDefault="00D90126" w:rsidP="00233C7D">
      <w:r>
        <w:t>Prostokąty reprezentują zadania</w:t>
      </w:r>
      <w:r w:rsidR="00997B88">
        <w:t xml:space="preserve"> w </w:t>
      </w:r>
      <w:r>
        <w:t>projekcie,</w:t>
      </w:r>
      <w:r w:rsidR="00997B88">
        <w:t xml:space="preserve"> a </w:t>
      </w:r>
      <w:r>
        <w:t>strza</w:t>
      </w:r>
      <w:r w:rsidR="00770830">
        <w:t>łki zależności pomiędzy nimi.</w:t>
      </w:r>
      <w:r w:rsidR="00997B88">
        <w:t xml:space="preserve"> W </w:t>
      </w:r>
      <w:r>
        <w:t>projekcie cent</w:t>
      </w:r>
      <w:r w:rsidR="00F30493">
        <w:t>ru</w:t>
      </w:r>
      <w:r>
        <w:t xml:space="preserve">m medycznego </w:t>
      </w:r>
      <w:r w:rsidR="007E6BF8">
        <w:t>występuj</w:t>
      </w:r>
      <w:r w:rsidR="00F30493">
        <w:t>ą</w:t>
      </w:r>
      <w:r w:rsidR="007E6BF8">
        <w:t xml:space="preserve"> </w:t>
      </w:r>
      <w:r w:rsidR="00F30493">
        <w:t>dwa rodzaje</w:t>
      </w:r>
      <w:r w:rsidR="007E6BF8">
        <w:t xml:space="preserve"> zależności</w:t>
      </w:r>
      <w:r w:rsidR="00F30493">
        <w:t xml:space="preserve">: </w:t>
      </w:r>
      <w:r w:rsidR="007E6BF8">
        <w:t>zakończenie – rozp</w:t>
      </w:r>
      <w:r w:rsidR="007E6BF8">
        <w:t>o</w:t>
      </w:r>
      <w:r w:rsidR="007E6BF8">
        <w:t>częcie (ZR)</w:t>
      </w:r>
      <w:r w:rsidR="00F30493">
        <w:t xml:space="preserve"> oraz zakończenie – zakończenie</w:t>
      </w:r>
      <w:r w:rsidR="000A148B">
        <w:t xml:space="preserve"> (ZZ).</w:t>
      </w:r>
      <w:r w:rsidR="00F30493">
        <w:t xml:space="preserve"> </w:t>
      </w:r>
      <w:r w:rsidR="000A148B">
        <w:t>D</w:t>
      </w:r>
      <w:r w:rsidR="00F30493">
        <w:t>la zadania nr 12</w:t>
      </w:r>
      <w:r w:rsidR="00997B88">
        <w:t xml:space="preserve"> i </w:t>
      </w:r>
      <w:r w:rsidR="00F30493">
        <w:t xml:space="preserve">13, </w:t>
      </w:r>
      <w:r w:rsidR="000A148B">
        <w:t>(ZZ) oznacza, że</w:t>
      </w:r>
      <w:r w:rsidR="00F30493">
        <w:t xml:space="preserve"> koniec zadania 13 następuje wraz</w:t>
      </w:r>
      <w:r w:rsidR="00997B88">
        <w:t xml:space="preserve"> z </w:t>
      </w:r>
      <w:r w:rsidR="00F30493">
        <w:t>końcem zadania 12</w:t>
      </w:r>
      <w:r w:rsidR="00997B88">
        <w:t xml:space="preserve"> i </w:t>
      </w:r>
      <w:r w:rsidR="000A148B">
        <w:t>odwrotnie</w:t>
      </w:r>
      <w:r w:rsidR="007E6BF8">
        <w:t xml:space="preserve">. </w:t>
      </w:r>
      <w:r w:rsidR="000A148B">
        <w:t>Reszta zadań posiada zależność</w:t>
      </w:r>
      <w:r w:rsidR="00F30493">
        <w:t xml:space="preserve"> </w:t>
      </w:r>
      <w:r w:rsidR="000A148B">
        <w:t xml:space="preserve">(ZR) co </w:t>
      </w:r>
      <w:r w:rsidR="00F30493">
        <w:t xml:space="preserve">oznacza </w:t>
      </w:r>
      <w:r w:rsidR="007E6BF8">
        <w:t>to</w:t>
      </w:r>
      <w:r w:rsidR="000A148B">
        <w:t xml:space="preserve">, </w:t>
      </w:r>
      <w:r w:rsidR="00F30493">
        <w:t>ż</w:t>
      </w:r>
      <w:r w:rsidR="007E6BF8">
        <w:t>e każde zadanie bezpośrednio poprzedzające musi zostać w</w:t>
      </w:r>
      <w:r w:rsidR="007E6BF8">
        <w:t>y</w:t>
      </w:r>
      <w:r w:rsidR="007E6BF8">
        <w:t xml:space="preserve">konane przed rozpoczęciem zadania, które bezpośrednio po nim następuje. </w:t>
      </w:r>
      <w:r w:rsidR="00AC4150">
        <w:t xml:space="preserve">Na powyższym </w:t>
      </w:r>
      <w:r w:rsidR="00AC4150">
        <w:lastRenderedPageBreak/>
        <w:t xml:space="preserve">diagramie </w:t>
      </w:r>
      <w:r w:rsidR="00335D2D">
        <w:t>wyróżnione zostały</w:t>
      </w:r>
      <w:r w:rsidR="00AC4150">
        <w:t xml:space="preserve"> </w:t>
      </w:r>
      <w:r w:rsidR="00770830">
        <w:t>dwie</w:t>
      </w:r>
      <w:r w:rsidR="00AC4150">
        <w:t xml:space="preserve"> ścieżki krytyczne</w:t>
      </w:r>
      <w:r w:rsidR="00997B88">
        <w:t xml:space="preserve"> w </w:t>
      </w:r>
      <w:r w:rsidR="00AC4150">
        <w:t>projekcie, czyli seri</w:t>
      </w:r>
      <w:r w:rsidR="00335D2D">
        <w:t>e</w:t>
      </w:r>
      <w:r w:rsidR="00AC4150">
        <w:t xml:space="preserve"> zadań któr</w:t>
      </w:r>
      <w:r w:rsidR="00335D2D">
        <w:t>e</w:t>
      </w:r>
      <w:r w:rsidR="00AC4150">
        <w:t xml:space="preserve"> ma</w:t>
      </w:r>
      <w:r w:rsidR="00335D2D">
        <w:t>ją</w:t>
      </w:r>
      <w:r w:rsidR="00AC4150">
        <w:t xml:space="preserve"> obliczoną datę zakończenia projektu.</w:t>
      </w:r>
      <w:r w:rsidR="00997B88">
        <w:t xml:space="preserve"> W </w:t>
      </w:r>
      <w:r w:rsidR="00AC4150">
        <w:t xml:space="preserve">praktyce oznacza to, że zapas całkowity między następującymi po sobie bezpośrednio zadaniami wynosi zero. </w:t>
      </w:r>
      <w:r w:rsidR="003800E1">
        <w:t>Jeśli zadania wyznaczone na ścieżce krytycznej nie zostaną opóźnione</w:t>
      </w:r>
      <w:r w:rsidR="004B6A53">
        <w:t xml:space="preserve">, projekt </w:t>
      </w:r>
      <w:r w:rsidR="003800E1">
        <w:t xml:space="preserve">zostanie </w:t>
      </w:r>
      <w:r w:rsidR="004B6A53">
        <w:t>zakończony</w:t>
      </w:r>
      <w:r w:rsidR="00997B88">
        <w:t xml:space="preserve"> w </w:t>
      </w:r>
      <w:r w:rsidR="004B6A53">
        <w:t>terminie.</w:t>
      </w:r>
      <w:r w:rsidR="00C07010">
        <w:t xml:space="preserve"> Na po</w:t>
      </w:r>
      <w:r w:rsidR="00C07010">
        <w:t>d</w:t>
      </w:r>
      <w:r w:rsidR="00C07010">
        <w:t>stawie takiego diagramu sieciowego można stworzyć Wykres Gantta, czyli najpopularniejszy diagram jaki stosuje się</w:t>
      </w:r>
      <w:r w:rsidR="00997B88">
        <w:t xml:space="preserve"> w </w:t>
      </w:r>
      <w:r w:rsidR="00C07010">
        <w:t xml:space="preserve">klasycznym zarządzaniu projektami. Poniższy rysunek przedstawia </w:t>
      </w:r>
      <w:r w:rsidR="00DB0143">
        <w:t xml:space="preserve">dla projektu placówki </w:t>
      </w:r>
      <w:r w:rsidR="00D57FCE">
        <w:t>taki wykres</w:t>
      </w:r>
      <w:r w:rsidR="00DB0143">
        <w:t>:</w:t>
      </w:r>
    </w:p>
    <w:p w:rsidR="00715158" w:rsidRDefault="00715158" w:rsidP="00C07010">
      <w:pPr>
        <w:pStyle w:val="Rysunek"/>
      </w:pPr>
      <w:r>
        <w:rPr>
          <w:noProof/>
          <w:lang w:eastAsia="pl-PL"/>
        </w:rPr>
        <w:drawing>
          <wp:inline distT="0" distB="0" distL="0" distR="0" wp14:anchorId="7E3B45DE" wp14:editId="42F45B78">
            <wp:extent cx="5759450" cy="224980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rmonogram.jpg"/>
                    <pic:cNvPicPr/>
                  </pic:nvPicPr>
                  <pic:blipFill>
                    <a:blip r:embed="rId16"/>
                    <a:stretch>
                      <a:fillRect/>
                    </a:stretch>
                  </pic:blipFill>
                  <pic:spPr>
                    <a:xfrm>
                      <a:off x="0" y="0"/>
                      <a:ext cx="5759450" cy="2249805"/>
                    </a:xfrm>
                    <a:prstGeom prst="rect">
                      <a:avLst/>
                    </a:prstGeom>
                  </pic:spPr>
                </pic:pic>
              </a:graphicData>
            </a:graphic>
          </wp:inline>
        </w:drawing>
      </w:r>
    </w:p>
    <w:p w:rsidR="00C07010" w:rsidRDefault="00C07010" w:rsidP="00C07010">
      <w:pPr>
        <w:pStyle w:val="Nrrys"/>
      </w:pPr>
      <w:bookmarkStart w:id="40" w:name="_Toc54366553"/>
      <w:r>
        <w:t>Rysunek 7. Wykres Gantta.</w:t>
      </w:r>
      <w:bookmarkEnd w:id="40"/>
    </w:p>
    <w:p w:rsidR="00715158" w:rsidRDefault="00D57FCE" w:rsidP="00D57FCE">
      <w:r>
        <w:t>Na powyższym Wykresie Gantta zaznaczono kolorem niebieskim zadania, które p</w:t>
      </w:r>
      <w:r>
        <w:t>o</w:t>
      </w:r>
      <w:r>
        <w:t>siadają zapas całkowity</w:t>
      </w:r>
      <w:r w:rsidR="00997B88">
        <w:t xml:space="preserve"> i </w:t>
      </w:r>
      <w:r>
        <w:t xml:space="preserve">zapas swobodny. </w:t>
      </w:r>
      <w:r w:rsidR="003D3DFF">
        <w:t>Aby projekt przebiegł zgodnie</w:t>
      </w:r>
      <w:r w:rsidR="00997B88">
        <w:t xml:space="preserve"> z </w:t>
      </w:r>
      <w:r w:rsidR="003D3DFF">
        <w:t>planem beż ża</w:t>
      </w:r>
      <w:r w:rsidR="003D3DFF">
        <w:t>d</w:t>
      </w:r>
      <w:r w:rsidR="003D3DFF">
        <w:t xml:space="preserve">nych opóźnień </w:t>
      </w:r>
      <w:r>
        <w:t>Zadanie 2 można najpóźniej rozpocząć</w:t>
      </w:r>
      <w:r w:rsidR="00997B88">
        <w:t xml:space="preserve"> w </w:t>
      </w:r>
      <w:r w:rsidR="003D3DFF">
        <w:t>15 miesiącu trwania projektu, czyli wrzesień 2020,</w:t>
      </w:r>
      <w:r w:rsidR="00997B88">
        <w:t xml:space="preserve"> a </w:t>
      </w:r>
      <w:r w:rsidR="003D3DFF">
        <w:t>Zadanie 4 może się opóźnić</w:t>
      </w:r>
      <w:r w:rsidR="00997B88">
        <w:t xml:space="preserve"> i </w:t>
      </w:r>
      <w:r w:rsidR="003D3DFF">
        <w:t>rozpocząć</w:t>
      </w:r>
      <w:r w:rsidR="00997B88">
        <w:t xml:space="preserve"> w </w:t>
      </w:r>
      <w:r w:rsidR="003D3DFF">
        <w:t>3 miesiącu – IX 2019.</w:t>
      </w:r>
      <w:r w:rsidR="00A351EA">
        <w:t xml:space="preserve"> Kolorem pomarańczowym zaznaczono Zadanie 12</w:t>
      </w:r>
      <w:r w:rsidR="00997B88">
        <w:t xml:space="preserve"> i </w:t>
      </w:r>
      <w:r w:rsidR="00A351EA">
        <w:t>13, które mają zakończyć się równocześnie.</w:t>
      </w:r>
    </w:p>
    <w:p w:rsidR="00233C7D" w:rsidRPr="00233C7D" w:rsidRDefault="00233C7D" w:rsidP="00233C7D"/>
    <w:p w:rsidR="00FE4EE3" w:rsidRDefault="00020214" w:rsidP="00FE4EE3">
      <w:pPr>
        <w:pStyle w:val="Nagwek2"/>
      </w:pPr>
      <w:bookmarkStart w:id="41" w:name="_Toc54354550"/>
      <w:r>
        <w:t>3</w:t>
      </w:r>
      <w:r w:rsidR="00FE4EE3">
        <w:t>.7. Planowanie zasobów</w:t>
      </w:r>
      <w:r w:rsidR="00997B88">
        <w:t xml:space="preserve"> i </w:t>
      </w:r>
      <w:r w:rsidR="00FE4EE3">
        <w:t>kosztów</w:t>
      </w:r>
      <w:bookmarkEnd w:id="41"/>
      <w:r w:rsidR="00FE4EE3">
        <w:t xml:space="preserve"> </w:t>
      </w:r>
    </w:p>
    <w:p w:rsidR="00F56075" w:rsidRDefault="001457B3" w:rsidP="00F56075">
      <w:r>
        <w:t xml:space="preserve">Planowanie zasobów </w:t>
      </w:r>
      <w:r w:rsidR="00DB0143">
        <w:t>jest swego rodzaju przebudowaniem projektu</w:t>
      </w:r>
      <w:r w:rsidR="00997B88">
        <w:t xml:space="preserve"> w </w:t>
      </w:r>
      <w:r w:rsidR="00DB0143">
        <w:t>plan pracy,</w:t>
      </w:r>
      <w:r w:rsidR="00997B88">
        <w:t xml:space="preserve"> a </w:t>
      </w:r>
      <w:r>
        <w:t>później harmonogram</w:t>
      </w:r>
      <w:r w:rsidR="00997B88">
        <w:t xml:space="preserve"> z </w:t>
      </w:r>
      <w:r>
        <w:t>uwzględnieniem dostępnych</w:t>
      </w:r>
      <w:r w:rsidR="00EA7B57">
        <w:t xml:space="preserve"> lub możliwych do zdobycia</w:t>
      </w:r>
      <w:r>
        <w:t xml:space="preserve"> zasobów. Planowanie zasobów obejmuje </w:t>
      </w:r>
      <w:r w:rsidR="00DB0143">
        <w:t xml:space="preserve">wszystkie składowe potrzebne do wykonania zadań. Są to </w:t>
      </w:r>
      <w:r w:rsidR="00EA7B57">
        <w:t>nie tylko maszyny, materiały</w:t>
      </w:r>
      <w:r w:rsidR="00997B88">
        <w:t xml:space="preserve"> i </w:t>
      </w:r>
      <w:r w:rsidR="00EA7B57">
        <w:t>pieniądze</w:t>
      </w:r>
      <w:r w:rsidR="00DB0143">
        <w:t>,</w:t>
      </w:r>
      <w:r w:rsidR="00EA7B57">
        <w:t xml:space="preserve"> ale </w:t>
      </w:r>
      <w:r w:rsidR="00DB0143">
        <w:t>przede wszystkim</w:t>
      </w:r>
      <w:r w:rsidR="00EA7B57">
        <w:t xml:space="preserve"> zasoby ludz</w:t>
      </w:r>
      <w:r w:rsidR="00DB0143">
        <w:t>kie</w:t>
      </w:r>
      <w:r w:rsidR="00EA7B57">
        <w:t>.  Poniższy rys</w:t>
      </w:r>
      <w:r w:rsidR="00EA7B57">
        <w:t>u</w:t>
      </w:r>
      <w:r w:rsidR="00EA7B57">
        <w:t>nek przedstawia histogram zasobów ludzkich potrzebnych do wykonania poszczególnych zdań</w:t>
      </w:r>
      <w:r w:rsidR="00997B88">
        <w:t xml:space="preserve"> w </w:t>
      </w:r>
      <w:r w:rsidR="00EA7B57">
        <w:t>określonym czasie.</w:t>
      </w:r>
    </w:p>
    <w:p w:rsidR="00F56075" w:rsidRDefault="009C1344" w:rsidP="00F56075">
      <w:pPr>
        <w:pStyle w:val="Rysunek"/>
      </w:pPr>
      <w:r>
        <w:rPr>
          <w:noProof/>
          <w:lang w:eastAsia="pl-PL"/>
        </w:rPr>
        <w:lastRenderedPageBreak/>
        <w:drawing>
          <wp:inline distT="0" distB="0" distL="0" distR="0" wp14:anchorId="3365F452" wp14:editId="695AAC94">
            <wp:extent cx="5759450" cy="2220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zasobow.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2220595"/>
                    </a:xfrm>
                    <a:prstGeom prst="rect">
                      <a:avLst/>
                    </a:prstGeom>
                  </pic:spPr>
                </pic:pic>
              </a:graphicData>
            </a:graphic>
          </wp:inline>
        </w:drawing>
      </w:r>
    </w:p>
    <w:p w:rsidR="00714C58" w:rsidRPr="00714C58" w:rsidRDefault="00714C58" w:rsidP="004848C0">
      <w:pPr>
        <w:pStyle w:val="rdo"/>
        <w:spacing w:after="0"/>
      </w:pPr>
      <w:r w:rsidRPr="00714C58">
        <w:t>Legenda:</w:t>
      </w:r>
    </w:p>
    <w:tbl>
      <w:tblPr>
        <w:tblStyle w:val="Tabela-Siatka"/>
        <w:tblW w:w="0" w:type="auto"/>
        <w:tblInd w:w="250" w:type="dxa"/>
        <w:tblLook w:val="04A0" w:firstRow="1" w:lastRow="0" w:firstColumn="1" w:lastColumn="0" w:noHBand="0" w:noVBand="1"/>
      </w:tblPr>
      <w:tblGrid>
        <w:gridCol w:w="316"/>
        <w:gridCol w:w="6630"/>
      </w:tblGrid>
      <w:tr w:rsidR="00714C58" w:rsidRPr="00714C58" w:rsidTr="00DE3123">
        <w:trPr>
          <w:trHeight w:val="20"/>
        </w:trPr>
        <w:tc>
          <w:tcPr>
            <w:tcW w:w="316" w:type="dxa"/>
            <w:shd w:val="clear" w:color="auto" w:fill="A6A6A6" w:themeFill="background1" w:themeFillShade="A6"/>
            <w:vAlign w:val="center"/>
          </w:tcPr>
          <w:p w:rsidR="00714C58" w:rsidRPr="00714C58" w:rsidRDefault="00714C58" w:rsidP="00714C58">
            <w:pPr>
              <w:pStyle w:val="rdo"/>
              <w:spacing w:after="0"/>
              <w:jc w:val="center"/>
              <w:rPr>
                <w:b/>
                <w:sz w:val="20"/>
                <w:szCs w:val="20"/>
              </w:rPr>
            </w:pPr>
            <w:r w:rsidRPr="00714C58">
              <w:rPr>
                <w:b/>
                <w:sz w:val="20"/>
                <w:szCs w:val="20"/>
              </w:rPr>
              <w:t>4</w:t>
            </w:r>
          </w:p>
        </w:tc>
        <w:tc>
          <w:tcPr>
            <w:tcW w:w="6630" w:type="dxa"/>
            <w:tcBorders>
              <w:top w:val="nil"/>
              <w:bottom w:val="nil"/>
              <w:right w:val="nil"/>
            </w:tcBorders>
            <w:shd w:val="clear" w:color="auto" w:fill="FFFFFF" w:themeFill="background1"/>
          </w:tcPr>
          <w:p w:rsidR="00714C58" w:rsidRPr="00DE3123" w:rsidRDefault="00DE3123" w:rsidP="00DE3123">
            <w:pPr>
              <w:pStyle w:val="rdo"/>
              <w:spacing w:after="0"/>
              <w:jc w:val="left"/>
              <w:rPr>
                <w:sz w:val="20"/>
                <w:szCs w:val="20"/>
              </w:rPr>
            </w:pPr>
            <w:r>
              <w:rPr>
                <w:sz w:val="20"/>
                <w:szCs w:val="20"/>
              </w:rPr>
              <w:t xml:space="preserve">- </w:t>
            </w:r>
            <w:r w:rsidR="00714C58" w:rsidRPr="00DE3123">
              <w:rPr>
                <w:sz w:val="20"/>
                <w:szCs w:val="20"/>
              </w:rPr>
              <w:t>Zasoby osobowe potrzebne do wykonania zadania</w:t>
            </w:r>
            <w:r w:rsidR="00997B88">
              <w:rPr>
                <w:sz w:val="20"/>
                <w:szCs w:val="20"/>
              </w:rPr>
              <w:t xml:space="preserve"> w </w:t>
            </w:r>
            <w:r w:rsidR="00714C58" w:rsidRPr="00DE3123">
              <w:rPr>
                <w:sz w:val="20"/>
                <w:szCs w:val="20"/>
              </w:rPr>
              <w:t>określonym czasie</w:t>
            </w:r>
          </w:p>
        </w:tc>
      </w:tr>
    </w:tbl>
    <w:p w:rsidR="00DE3123" w:rsidRDefault="00DE3123" w:rsidP="00F56075">
      <w:pPr>
        <w:pStyle w:val="Nrrys"/>
      </w:pPr>
    </w:p>
    <w:p w:rsidR="00F56075" w:rsidRDefault="00F56075" w:rsidP="00F56075">
      <w:pPr>
        <w:pStyle w:val="Nrrys"/>
      </w:pPr>
      <w:bookmarkStart w:id="42" w:name="_Toc54366554"/>
      <w:r>
        <w:t>Rysunek 8. Histogram zasobów</w:t>
      </w:r>
      <w:r w:rsidR="00EA7B57">
        <w:t xml:space="preserve"> osobowych</w:t>
      </w:r>
      <w:r w:rsidR="00714C58">
        <w:t>.</w:t>
      </w:r>
      <w:bookmarkEnd w:id="42"/>
    </w:p>
    <w:p w:rsidR="00714C58" w:rsidRDefault="00580A52" w:rsidP="00714C58">
      <w:r>
        <w:t>Powyższy histogram obrazuje jakie zapotrzebowanie na zasoby ludzkie jest</w:t>
      </w:r>
      <w:r w:rsidR="00997B88">
        <w:t xml:space="preserve"> w </w:t>
      </w:r>
      <w:r>
        <w:t>konkretnych miesiącach realizacji projektu. Zmniejszenie tych zasobów może skutkować opóź</w:t>
      </w:r>
      <w:r w:rsidR="00DB0143">
        <w:t>nieniem zakończenia</w:t>
      </w:r>
      <w:r>
        <w:t xml:space="preserve"> projektu, gdyż </w:t>
      </w:r>
      <w:r w:rsidR="009C1344">
        <w:t>jak zaprezentowano wcześniej na diagramie sieci</w:t>
      </w:r>
      <w:r w:rsidR="009C1344">
        <w:t>o</w:t>
      </w:r>
      <w:r w:rsidR="009C1344">
        <w:t xml:space="preserve">wym </w:t>
      </w:r>
      <w:r>
        <w:t xml:space="preserve">wykonanie poprzedzającego zadania </w:t>
      </w:r>
      <w:r w:rsidR="00427498">
        <w:t>umożliwia wykonanie kolejnego</w:t>
      </w:r>
      <w:r>
        <w:t>. Można zauw</w:t>
      </w:r>
      <w:r>
        <w:t>a</w:t>
      </w:r>
      <w:r>
        <w:t>żyć, że</w:t>
      </w:r>
      <w:r w:rsidR="00997B88">
        <w:t xml:space="preserve"> w </w:t>
      </w:r>
      <w:r>
        <w:t>drugim</w:t>
      </w:r>
      <w:r w:rsidR="00997B88">
        <w:t xml:space="preserve"> i </w:t>
      </w:r>
      <w:r>
        <w:t>trzecim roku realizacji projektu będzie wymagane trzy razy większe z</w:t>
      </w:r>
      <w:r>
        <w:t>a</w:t>
      </w:r>
      <w:r>
        <w:t>trudnienie niż</w:t>
      </w:r>
      <w:r w:rsidR="00997B88">
        <w:t xml:space="preserve"> w </w:t>
      </w:r>
      <w:r>
        <w:t xml:space="preserve">początkowej fazie, co oznacza również trzy razy większe koszty projektu. Koszty </w:t>
      </w:r>
      <w:r w:rsidR="00427498">
        <w:t>powyższych zasobów ludzkich obrazuje poniższy rysunek.</w:t>
      </w:r>
    </w:p>
    <w:p w:rsidR="00427498" w:rsidRDefault="009C1344" w:rsidP="00504C18">
      <w:pPr>
        <w:pStyle w:val="Rysunek"/>
      </w:pPr>
      <w:r>
        <w:rPr>
          <w:noProof/>
          <w:lang w:eastAsia="pl-PL"/>
        </w:rPr>
        <w:drawing>
          <wp:inline distT="0" distB="0" distL="0" distR="0" wp14:anchorId="569B8BD9" wp14:editId="2850D4C2">
            <wp:extent cx="5759450" cy="21374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kosztow osobowych.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2137410"/>
                    </a:xfrm>
                    <a:prstGeom prst="rect">
                      <a:avLst/>
                    </a:prstGeom>
                  </pic:spPr>
                </pic:pic>
              </a:graphicData>
            </a:graphic>
          </wp:inline>
        </w:drawing>
      </w:r>
    </w:p>
    <w:p w:rsidR="00504C18" w:rsidRPr="00714C58" w:rsidRDefault="00504C18" w:rsidP="004848C0">
      <w:pPr>
        <w:pStyle w:val="rdo"/>
        <w:spacing w:after="0"/>
      </w:pPr>
      <w:r w:rsidRPr="00714C58">
        <w:t>Legenda:</w:t>
      </w:r>
    </w:p>
    <w:tbl>
      <w:tblPr>
        <w:tblStyle w:val="Tabela-Siatka"/>
        <w:tblW w:w="0" w:type="auto"/>
        <w:tblInd w:w="250" w:type="dxa"/>
        <w:tblLook w:val="04A0" w:firstRow="1" w:lastRow="0" w:firstColumn="1" w:lastColumn="0" w:noHBand="0" w:noVBand="1"/>
      </w:tblPr>
      <w:tblGrid>
        <w:gridCol w:w="316"/>
        <w:gridCol w:w="8614"/>
      </w:tblGrid>
      <w:tr w:rsidR="00504C18" w:rsidRPr="00714C58" w:rsidTr="00504C18">
        <w:trPr>
          <w:trHeight w:val="20"/>
        </w:trPr>
        <w:tc>
          <w:tcPr>
            <w:tcW w:w="316" w:type="dxa"/>
            <w:shd w:val="clear" w:color="auto" w:fill="A6A6A6" w:themeFill="background1" w:themeFillShade="A6"/>
            <w:vAlign w:val="center"/>
          </w:tcPr>
          <w:p w:rsidR="00504C18" w:rsidRPr="00714C58" w:rsidRDefault="00504C18" w:rsidP="00504C18">
            <w:pPr>
              <w:pStyle w:val="rdo"/>
              <w:spacing w:after="0"/>
              <w:jc w:val="center"/>
              <w:rPr>
                <w:b/>
                <w:sz w:val="20"/>
                <w:szCs w:val="20"/>
              </w:rPr>
            </w:pPr>
            <w:r w:rsidRPr="00714C58">
              <w:rPr>
                <w:b/>
                <w:sz w:val="20"/>
                <w:szCs w:val="20"/>
              </w:rPr>
              <w:t>4</w:t>
            </w:r>
          </w:p>
        </w:tc>
        <w:tc>
          <w:tcPr>
            <w:tcW w:w="8614" w:type="dxa"/>
            <w:tcBorders>
              <w:top w:val="nil"/>
              <w:bottom w:val="nil"/>
              <w:right w:val="nil"/>
            </w:tcBorders>
            <w:shd w:val="clear" w:color="auto" w:fill="FFFFFF" w:themeFill="background1"/>
          </w:tcPr>
          <w:p w:rsidR="00504C18" w:rsidRPr="00DE3123" w:rsidRDefault="00504C18" w:rsidP="00504C18">
            <w:pPr>
              <w:pStyle w:val="rdo"/>
              <w:spacing w:after="0"/>
              <w:jc w:val="left"/>
              <w:rPr>
                <w:sz w:val="20"/>
                <w:szCs w:val="20"/>
              </w:rPr>
            </w:pPr>
            <w:r>
              <w:rPr>
                <w:sz w:val="20"/>
                <w:szCs w:val="20"/>
              </w:rPr>
              <w:t>- Koszty zasobów osobowych potrzebnych</w:t>
            </w:r>
            <w:r w:rsidRPr="00DE3123">
              <w:rPr>
                <w:sz w:val="20"/>
                <w:szCs w:val="20"/>
              </w:rPr>
              <w:t xml:space="preserve"> do wykonania zadania</w:t>
            </w:r>
            <w:r w:rsidR="00997B88">
              <w:rPr>
                <w:sz w:val="20"/>
                <w:szCs w:val="20"/>
              </w:rPr>
              <w:t xml:space="preserve"> w </w:t>
            </w:r>
            <w:r w:rsidRPr="00DE3123">
              <w:rPr>
                <w:sz w:val="20"/>
                <w:szCs w:val="20"/>
              </w:rPr>
              <w:t>określonym czasie</w:t>
            </w:r>
            <w:r>
              <w:rPr>
                <w:sz w:val="20"/>
                <w:szCs w:val="20"/>
              </w:rPr>
              <w:t xml:space="preserve"> (w tysiącach)</w:t>
            </w:r>
          </w:p>
        </w:tc>
      </w:tr>
    </w:tbl>
    <w:p w:rsidR="00504C18" w:rsidRDefault="00504C18" w:rsidP="00504C18">
      <w:pPr>
        <w:pStyle w:val="Nrrys"/>
      </w:pPr>
    </w:p>
    <w:p w:rsidR="00427498" w:rsidRDefault="00427498" w:rsidP="00427498">
      <w:pPr>
        <w:pStyle w:val="Nrrys"/>
      </w:pPr>
      <w:bookmarkStart w:id="43" w:name="_Toc54366555"/>
      <w:r>
        <w:t>Rysunek 9. Histogram kosztów zasobów osobowych.</w:t>
      </w:r>
      <w:bookmarkEnd w:id="43"/>
    </w:p>
    <w:p w:rsidR="00187112" w:rsidRDefault="00187112" w:rsidP="00504C18">
      <w:r>
        <w:t>Porównując histogram zasobów osobowych</w:t>
      </w:r>
      <w:r w:rsidR="00997B88">
        <w:t xml:space="preserve"> z </w:t>
      </w:r>
      <w:r>
        <w:t xml:space="preserve">histogramem ich kosztów widać że koszty rosną wprost proporcjonalnie do zwiększenia zatrudnienia. </w:t>
      </w:r>
      <w:r w:rsidR="009C1344">
        <w:t>Można zauważyć, że pr</w:t>
      </w:r>
      <w:r w:rsidR="009C1344">
        <w:t>a</w:t>
      </w:r>
      <w:r w:rsidR="009C1344">
        <w:lastRenderedPageBreak/>
        <w:t>cownicy najprawdopodobniej będą zatrudniani na umowę zlecenie, gdyż</w:t>
      </w:r>
      <w:r w:rsidR="00997B88">
        <w:t xml:space="preserve"> w </w:t>
      </w:r>
      <w:r w:rsidR="009C1344">
        <w:t>miesiącach,</w:t>
      </w:r>
      <w:r w:rsidR="00997B88">
        <w:t xml:space="preserve"> w </w:t>
      </w:r>
      <w:r w:rsidR="009C1344">
        <w:t>których nie ma zapotrzebowania na pracowników, wypłaty nie są przewidziane.</w:t>
      </w:r>
      <w:r w:rsidR="00997B88">
        <w:t xml:space="preserve"> Z </w:t>
      </w:r>
      <w:r>
        <w:t>uwagi na to, iż koszty rosną poprzez zwiększenie zatrudnienia,</w:t>
      </w:r>
      <w:r w:rsidR="00997B88">
        <w:t xml:space="preserve"> a </w:t>
      </w:r>
      <w:r>
        <w:t>nie płacy nie da się kosztów</w:t>
      </w:r>
      <w:r w:rsidR="00997B88">
        <w:t xml:space="preserve"> w </w:t>
      </w:r>
      <w:r>
        <w:t>późniejszym okresie przerzucić na pierwszy etap doprowadzając do „równych wydatków” na każdym poziomie. Należy zatem</w:t>
      </w:r>
      <w:r w:rsidR="00997B88">
        <w:t xml:space="preserve"> w </w:t>
      </w:r>
      <w:r>
        <w:t>pierwszym etapie zabezpieczyć środki finansowe na wypłaty</w:t>
      </w:r>
      <w:r w:rsidR="00997B88">
        <w:t xml:space="preserve"> w </w:t>
      </w:r>
      <w:r>
        <w:t>kolejnych etapach projektu. Poniższy rysunek przedstawia histogram całego pr</w:t>
      </w:r>
      <w:r>
        <w:t>o</w:t>
      </w:r>
      <w:r>
        <w:t>jektu.</w:t>
      </w:r>
    </w:p>
    <w:p w:rsidR="00504C18" w:rsidRDefault="000B459E" w:rsidP="00F26AD3">
      <w:pPr>
        <w:pStyle w:val="Rysunek"/>
      </w:pPr>
      <w:r>
        <w:rPr>
          <w:noProof/>
          <w:lang w:eastAsia="pl-PL"/>
        </w:rPr>
        <w:drawing>
          <wp:inline distT="0" distB="0" distL="0" distR="0" wp14:anchorId="3FFED08C" wp14:editId="2D935BEF">
            <wp:extent cx="5759450" cy="27330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kosztow projektu.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733040"/>
                    </a:xfrm>
                    <a:prstGeom prst="rect">
                      <a:avLst/>
                    </a:prstGeom>
                  </pic:spPr>
                </pic:pic>
              </a:graphicData>
            </a:graphic>
          </wp:inline>
        </w:drawing>
      </w:r>
    </w:p>
    <w:p w:rsidR="00F26AD3" w:rsidRDefault="00F26AD3" w:rsidP="00F26AD3">
      <w:pPr>
        <w:pStyle w:val="Nrrys"/>
      </w:pPr>
      <w:bookmarkStart w:id="44" w:name="_Toc54366556"/>
      <w:r>
        <w:t>Rysunek 10. Histogram kosztów projektu.</w:t>
      </w:r>
      <w:bookmarkEnd w:id="44"/>
    </w:p>
    <w:p w:rsidR="00F26AD3" w:rsidRPr="00F26AD3" w:rsidRDefault="00F26AD3" w:rsidP="00F26AD3">
      <w:r>
        <w:t>Powyższy histogram obrazuje zbiór kosztów personelu, ogólnych, pośrednich oraz amortyzacji. Koszty zadania 2</w:t>
      </w:r>
      <w:r w:rsidR="00997B88">
        <w:t xml:space="preserve"> i </w:t>
      </w:r>
      <w:r>
        <w:t>4 zostały zawarte</w:t>
      </w:r>
      <w:r w:rsidR="00997B88">
        <w:t xml:space="preserve"> w </w:t>
      </w:r>
      <w:r>
        <w:t>pierwszym etapie projektu, gdzie koszty są mniejsze</w:t>
      </w:r>
      <w:r w:rsidR="00997B88">
        <w:t xml:space="preserve"> w </w:t>
      </w:r>
      <w:r>
        <w:t>stosunku to kolejnych etapów.</w:t>
      </w:r>
      <w:r w:rsidR="00997B88">
        <w:t xml:space="preserve"> W </w:t>
      </w:r>
      <w:r>
        <w:t>listopadzie 2019, maju</w:t>
      </w:r>
      <w:r w:rsidR="00997B88">
        <w:t xml:space="preserve"> i </w:t>
      </w:r>
      <w:r>
        <w:t>listopadzie 2020 oraz lutym</w:t>
      </w:r>
      <w:r w:rsidR="00997B88">
        <w:t xml:space="preserve"> i </w:t>
      </w:r>
      <w:r>
        <w:t>marcu 2022 koszty są najniższe, więc warto się zastanowić nad przeniesieniem na te miesiące części kosztów ogólnych</w:t>
      </w:r>
      <w:r w:rsidR="00997B88">
        <w:t xml:space="preserve"> z </w:t>
      </w:r>
      <w:r>
        <w:t>najbardziej obciążonych finansowo miesięcy.</w:t>
      </w:r>
    </w:p>
    <w:p w:rsidR="00FE4EE3" w:rsidRDefault="00020214" w:rsidP="00FE4EE3">
      <w:pPr>
        <w:pStyle w:val="Nagwek2"/>
      </w:pPr>
      <w:bookmarkStart w:id="45" w:name="_Toc54354551"/>
      <w:r>
        <w:t>3</w:t>
      </w:r>
      <w:r w:rsidR="00FE4EE3">
        <w:t xml:space="preserve">.8. </w:t>
      </w:r>
      <w:r w:rsidR="001307CB">
        <w:t>Analiza jakościowa ryzyka</w:t>
      </w:r>
      <w:bookmarkEnd w:id="45"/>
    </w:p>
    <w:p w:rsidR="000B459E" w:rsidRDefault="008039F3" w:rsidP="000B459E">
      <w:r>
        <w:t>Identyfikacja, czyli opis cech charakterystycznych ryzyk, które mają lub mogą mieć wpływ na realizację projektu jest najważniejszym elementem zarządzania ryzykiem. Ryzyko</w:t>
      </w:r>
      <w:r w:rsidR="00997B88">
        <w:t xml:space="preserve"> w </w:t>
      </w:r>
      <w:r>
        <w:t>projekcie występuje przez cały okres jego trwania. Przykładem tego są choćby warunki atmosferyczne. Projekty umiejscowione są</w:t>
      </w:r>
      <w:r w:rsidR="00997B88">
        <w:t xml:space="preserve"> w </w:t>
      </w:r>
      <w:r>
        <w:t>zmiennym środowisku zewnętrznym, dlatego identyfikacja ryzyka powinna być przeprowadzana regularnie. Czasem niektóre ryzyka, które nie zostały zidentyfikowane</w:t>
      </w:r>
      <w:r w:rsidR="00997B88">
        <w:t xml:space="preserve"> w </w:t>
      </w:r>
      <w:r>
        <w:t>pierwszych etapach realizacji projektu mogą się pojawić</w:t>
      </w:r>
      <w:r w:rsidR="00997B88">
        <w:t xml:space="preserve"> w </w:t>
      </w:r>
      <w:r>
        <w:t>kolejnych jego fazach. Wyróżnia się dwa podejścia do analizowania ryzyka</w:t>
      </w:r>
      <w:r w:rsidR="00865D88">
        <w:t>: jakościowa</w:t>
      </w:r>
      <w:r w:rsidR="00997B88">
        <w:t xml:space="preserve"> i </w:t>
      </w:r>
      <w:r w:rsidR="00865D88">
        <w:t>ilościowa analiza ryzyka.</w:t>
      </w:r>
      <w:r>
        <w:t xml:space="preserve"> </w:t>
      </w:r>
      <w:r w:rsidR="00865D88">
        <w:t>Ilościowa analiza to liczbowa</w:t>
      </w:r>
      <w:r w:rsidR="00997B88">
        <w:t xml:space="preserve"> i </w:t>
      </w:r>
      <w:r w:rsidR="00865D88">
        <w:t>bardziej szczegółowa ocena wpł</w:t>
      </w:r>
      <w:r w:rsidR="00865D88">
        <w:t>y</w:t>
      </w:r>
      <w:r w:rsidR="00865D88">
        <w:lastRenderedPageBreak/>
        <w:t>wu ryzyka. Pomaga określić jaki będzie wynik projektu po jego uwzględnieniu. Jest uzupe</w:t>
      </w:r>
      <w:r w:rsidR="00865D88">
        <w:t>ł</w:t>
      </w:r>
      <w:r w:rsidR="00865D88">
        <w:t>nieniem analizy jakościowej. Analiza jakościowa natomiast daje podstawy do analizy ryzyka. Tutaj następuje ocena prawdopodobieństwa wystąpienia zidentyfikowanego ryzyka oraz jego wpływu na projekt. Poniższa tabela przedstawia macierz prawdopodobieństwa oraz skutków wystąpienia</w:t>
      </w:r>
      <w:r w:rsidR="00997B88">
        <w:t xml:space="preserve"> w </w:t>
      </w:r>
      <w:r w:rsidR="00865D88">
        <w:t>projekcie</w:t>
      </w:r>
      <w:r w:rsidR="00DB0143">
        <w:t xml:space="preserve"> placówki</w:t>
      </w:r>
      <w:r w:rsidR="00865D88">
        <w:t xml:space="preserve"> zidentyfikowanych ryzyk.</w:t>
      </w:r>
    </w:p>
    <w:p w:rsidR="00865D88" w:rsidRDefault="00725C6B" w:rsidP="00725C6B">
      <w:pPr>
        <w:pStyle w:val="Nrtabeli"/>
      </w:pPr>
      <w:bookmarkStart w:id="46" w:name="_Toc54366564"/>
      <w:r>
        <w:t>Tabela 8. Macierz prawdopodobieństwa</w:t>
      </w:r>
      <w:r w:rsidR="00997B88">
        <w:t xml:space="preserve"> i </w:t>
      </w:r>
      <w:r>
        <w:t>skutków wystąpienia ryzyk</w:t>
      </w:r>
      <w:bookmarkEnd w:id="46"/>
    </w:p>
    <w:tbl>
      <w:tblPr>
        <w:tblStyle w:val="Tabela-Siatka"/>
        <w:tblW w:w="0" w:type="auto"/>
        <w:tblLook w:val="04A0" w:firstRow="1" w:lastRow="0" w:firstColumn="1" w:lastColumn="0" w:noHBand="0" w:noVBand="1"/>
      </w:tblPr>
      <w:tblGrid>
        <w:gridCol w:w="3091"/>
        <w:gridCol w:w="1039"/>
        <w:gridCol w:w="927"/>
        <w:gridCol w:w="738"/>
      </w:tblGrid>
      <w:tr w:rsidR="00725C6B" w:rsidTr="00725C6B">
        <w:tc>
          <w:tcPr>
            <w:tcW w:w="3091" w:type="dxa"/>
            <w:tcBorders>
              <w:tl2br w:val="single" w:sz="4" w:space="0" w:color="auto"/>
            </w:tcBorders>
          </w:tcPr>
          <w:p w:rsidR="00725C6B" w:rsidRPr="00725C6B" w:rsidRDefault="00725C6B" w:rsidP="00725C6B">
            <w:pPr>
              <w:pStyle w:val="Tretabeli"/>
              <w:rPr>
                <w:b/>
              </w:rPr>
            </w:pPr>
            <w:r w:rsidRPr="00725C6B">
              <w:rPr>
                <w:b/>
              </w:rPr>
              <w:t xml:space="preserve">         </w:t>
            </w:r>
            <w:r>
              <w:rPr>
                <w:b/>
              </w:rPr>
              <w:t xml:space="preserve">          </w:t>
            </w:r>
            <w:r w:rsidRPr="00725C6B">
              <w:rPr>
                <w:b/>
              </w:rPr>
              <w:t>Prawdopodobieństwo</w:t>
            </w:r>
            <w:r w:rsidRPr="00725C6B">
              <w:rPr>
                <w:b/>
              </w:rPr>
              <w:br/>
              <w:t>Wpływ</w:t>
            </w:r>
          </w:p>
        </w:tc>
        <w:tc>
          <w:tcPr>
            <w:tcW w:w="1039" w:type="dxa"/>
          </w:tcPr>
          <w:p w:rsidR="00725C6B" w:rsidRDefault="00725C6B" w:rsidP="00725C6B">
            <w:pPr>
              <w:pStyle w:val="Tretabeli"/>
            </w:pPr>
            <w:r>
              <w:t>Znikome</w:t>
            </w:r>
          </w:p>
        </w:tc>
        <w:tc>
          <w:tcPr>
            <w:tcW w:w="927" w:type="dxa"/>
          </w:tcPr>
          <w:p w:rsidR="00725C6B" w:rsidRDefault="00725C6B" w:rsidP="00725C6B">
            <w:pPr>
              <w:pStyle w:val="Tretabeli"/>
            </w:pPr>
            <w:r>
              <w:t>Średnie</w:t>
            </w:r>
          </w:p>
        </w:tc>
        <w:tc>
          <w:tcPr>
            <w:tcW w:w="738" w:type="dxa"/>
          </w:tcPr>
          <w:p w:rsidR="00725C6B" w:rsidRDefault="00725C6B" w:rsidP="00725C6B">
            <w:pPr>
              <w:pStyle w:val="Tretabeli"/>
            </w:pPr>
            <w:r>
              <w:t>Duże</w:t>
            </w:r>
          </w:p>
        </w:tc>
      </w:tr>
      <w:tr w:rsidR="00725C6B" w:rsidTr="00725C6B">
        <w:tc>
          <w:tcPr>
            <w:tcW w:w="3091" w:type="dxa"/>
          </w:tcPr>
          <w:p w:rsidR="00725C6B" w:rsidRDefault="00725C6B" w:rsidP="00725C6B">
            <w:pPr>
              <w:pStyle w:val="Tretabeli"/>
            </w:pPr>
            <w:r>
              <w:t>Niewielki</w:t>
            </w:r>
          </w:p>
        </w:tc>
        <w:tc>
          <w:tcPr>
            <w:tcW w:w="1039" w:type="dxa"/>
            <w:vAlign w:val="center"/>
          </w:tcPr>
          <w:p w:rsidR="00725C6B" w:rsidRPr="00725C6B" w:rsidRDefault="00725C6B" w:rsidP="00725C6B">
            <w:pPr>
              <w:pStyle w:val="Tretabeli"/>
              <w:jc w:val="center"/>
              <w:rPr>
                <w:b/>
              </w:rPr>
            </w:pPr>
          </w:p>
        </w:tc>
        <w:tc>
          <w:tcPr>
            <w:tcW w:w="927" w:type="dxa"/>
            <w:vAlign w:val="center"/>
          </w:tcPr>
          <w:p w:rsidR="00725C6B" w:rsidRPr="00725C6B" w:rsidRDefault="00725C6B" w:rsidP="00725C6B">
            <w:pPr>
              <w:pStyle w:val="Tretabeli"/>
              <w:jc w:val="center"/>
              <w:rPr>
                <w:b/>
              </w:rPr>
            </w:pPr>
            <w:r w:rsidRPr="00725C6B">
              <w:rPr>
                <w:b/>
              </w:rPr>
              <w:t>3</w:t>
            </w:r>
          </w:p>
        </w:tc>
        <w:tc>
          <w:tcPr>
            <w:tcW w:w="738" w:type="dxa"/>
            <w:vAlign w:val="center"/>
          </w:tcPr>
          <w:p w:rsidR="00725C6B" w:rsidRPr="00725C6B" w:rsidRDefault="00725C6B" w:rsidP="00725C6B">
            <w:pPr>
              <w:pStyle w:val="Tretabeli"/>
              <w:jc w:val="center"/>
              <w:rPr>
                <w:b/>
              </w:rPr>
            </w:pPr>
          </w:p>
        </w:tc>
      </w:tr>
      <w:tr w:rsidR="00725C6B" w:rsidTr="00725C6B">
        <w:tc>
          <w:tcPr>
            <w:tcW w:w="3091" w:type="dxa"/>
          </w:tcPr>
          <w:p w:rsidR="00725C6B" w:rsidRDefault="00725C6B" w:rsidP="00725C6B">
            <w:pPr>
              <w:pStyle w:val="Tretabeli"/>
            </w:pPr>
            <w:r>
              <w:t>Średni</w:t>
            </w:r>
          </w:p>
        </w:tc>
        <w:tc>
          <w:tcPr>
            <w:tcW w:w="1039" w:type="dxa"/>
            <w:vAlign w:val="center"/>
          </w:tcPr>
          <w:p w:rsidR="00725C6B" w:rsidRPr="00725C6B" w:rsidRDefault="00725C6B" w:rsidP="00725C6B">
            <w:pPr>
              <w:pStyle w:val="Tretabeli"/>
              <w:jc w:val="center"/>
              <w:rPr>
                <w:b/>
              </w:rPr>
            </w:pPr>
            <w:r w:rsidRPr="00725C6B">
              <w:rPr>
                <w:b/>
              </w:rPr>
              <w:t>2</w:t>
            </w:r>
          </w:p>
        </w:tc>
        <w:tc>
          <w:tcPr>
            <w:tcW w:w="927" w:type="dxa"/>
            <w:vAlign w:val="center"/>
          </w:tcPr>
          <w:p w:rsidR="00725C6B" w:rsidRPr="00725C6B" w:rsidRDefault="00725C6B" w:rsidP="00725C6B">
            <w:pPr>
              <w:pStyle w:val="Tretabeli"/>
              <w:jc w:val="center"/>
              <w:rPr>
                <w:b/>
              </w:rPr>
            </w:pPr>
            <w:r w:rsidRPr="00725C6B">
              <w:rPr>
                <w:b/>
              </w:rPr>
              <w:t>1</w:t>
            </w:r>
          </w:p>
        </w:tc>
        <w:tc>
          <w:tcPr>
            <w:tcW w:w="738" w:type="dxa"/>
            <w:vAlign w:val="center"/>
          </w:tcPr>
          <w:p w:rsidR="00725C6B" w:rsidRPr="00725C6B" w:rsidRDefault="00725C6B" w:rsidP="00725C6B">
            <w:pPr>
              <w:pStyle w:val="Tretabeli"/>
              <w:jc w:val="center"/>
              <w:rPr>
                <w:b/>
              </w:rPr>
            </w:pPr>
          </w:p>
        </w:tc>
      </w:tr>
      <w:tr w:rsidR="00725C6B" w:rsidTr="00725C6B">
        <w:tc>
          <w:tcPr>
            <w:tcW w:w="3091" w:type="dxa"/>
          </w:tcPr>
          <w:p w:rsidR="00725C6B" w:rsidRDefault="00725C6B" w:rsidP="00725C6B">
            <w:pPr>
              <w:pStyle w:val="Tretabeli"/>
            </w:pPr>
            <w:r>
              <w:t>Duży</w:t>
            </w:r>
          </w:p>
        </w:tc>
        <w:tc>
          <w:tcPr>
            <w:tcW w:w="1039" w:type="dxa"/>
            <w:vAlign w:val="center"/>
          </w:tcPr>
          <w:p w:rsidR="00725C6B" w:rsidRPr="00725C6B" w:rsidRDefault="00725C6B" w:rsidP="00725C6B">
            <w:pPr>
              <w:pStyle w:val="Tretabeli"/>
              <w:jc w:val="center"/>
              <w:rPr>
                <w:b/>
              </w:rPr>
            </w:pPr>
          </w:p>
        </w:tc>
        <w:tc>
          <w:tcPr>
            <w:tcW w:w="927" w:type="dxa"/>
            <w:vAlign w:val="center"/>
          </w:tcPr>
          <w:p w:rsidR="00725C6B" w:rsidRPr="00725C6B" w:rsidRDefault="00725C6B" w:rsidP="00725C6B">
            <w:pPr>
              <w:pStyle w:val="Tretabeli"/>
              <w:jc w:val="center"/>
              <w:rPr>
                <w:b/>
              </w:rPr>
            </w:pPr>
          </w:p>
        </w:tc>
        <w:tc>
          <w:tcPr>
            <w:tcW w:w="738" w:type="dxa"/>
            <w:vAlign w:val="center"/>
          </w:tcPr>
          <w:p w:rsidR="00725C6B" w:rsidRPr="00725C6B" w:rsidRDefault="00725C6B" w:rsidP="00725C6B">
            <w:pPr>
              <w:pStyle w:val="Tretabeli"/>
              <w:jc w:val="center"/>
              <w:rPr>
                <w:b/>
              </w:rPr>
            </w:pPr>
          </w:p>
        </w:tc>
      </w:tr>
    </w:tbl>
    <w:p w:rsidR="00A02B77" w:rsidRDefault="00725C6B" w:rsidP="00A02B77">
      <w:pPr>
        <w:pStyle w:val="rdo"/>
        <w:spacing w:after="0"/>
      </w:pPr>
      <w:r>
        <w:t>Legenda:</w:t>
      </w:r>
    </w:p>
    <w:p w:rsidR="00A02B77" w:rsidRDefault="00A02B77" w:rsidP="00A02B77">
      <w:pPr>
        <w:pStyle w:val="rdo"/>
        <w:spacing w:after="0"/>
      </w:pPr>
      <w:r>
        <w:t>1 – Specyfika projektów badawczych</w:t>
      </w:r>
    </w:p>
    <w:p w:rsidR="00A02B77" w:rsidRDefault="00A02B77" w:rsidP="00A02B77">
      <w:pPr>
        <w:pStyle w:val="rdo"/>
        <w:spacing w:after="0"/>
      </w:pPr>
      <w:r>
        <w:t>2 – Otoczenie prawno- administracyjne</w:t>
      </w:r>
    </w:p>
    <w:p w:rsidR="00A02B77" w:rsidRDefault="00A02B77" w:rsidP="00A02B77">
      <w:pPr>
        <w:pStyle w:val="rdo"/>
      </w:pPr>
      <w:r>
        <w:t>3 – Konkurencja</w:t>
      </w:r>
    </w:p>
    <w:p w:rsidR="00A02B77" w:rsidRPr="00A02B77" w:rsidRDefault="00A02B77" w:rsidP="0082108C">
      <w:r>
        <w:t xml:space="preserve">Ryzyko </w:t>
      </w:r>
      <w:r w:rsidR="00E20F48">
        <w:t>oznaczone numerem</w:t>
      </w:r>
      <w:r>
        <w:t xml:space="preserve"> 1, czyli specyfikacja projektów badawczych zostało oc</w:t>
      </w:r>
      <w:r>
        <w:t>e</w:t>
      </w:r>
      <w:r>
        <w:t>nione jako średnie prawdopodobieństwo wystąpienia</w:t>
      </w:r>
      <w:r w:rsidR="00997B88">
        <w:t xml:space="preserve"> i </w:t>
      </w:r>
      <w:r>
        <w:t>średni wpływ na realizację projektu</w:t>
      </w:r>
      <w:r w:rsidR="00997B88">
        <w:t xml:space="preserve"> z </w:t>
      </w:r>
      <w:r>
        <w:t>uwagi na dość wysoki poziom innowacyjności rozwiązania, które jest przedmiotem prac badawczo- rozwojowych projektu. Wyniki prac mogą stać się przedmiotem nieuczciwych praktyk wywiadu gospodarczego. Aby zminimalizować to ryzyko podjęte zostaną działania</w:t>
      </w:r>
      <w:r w:rsidR="00997B88">
        <w:t xml:space="preserve"> w </w:t>
      </w:r>
      <w:r>
        <w:t>celu uzyskania patentu. Ryzyko</w:t>
      </w:r>
      <w:r w:rsidR="00997B88">
        <w:t xml:space="preserve"> z </w:t>
      </w:r>
      <w:r>
        <w:t xml:space="preserve">numerem 2 to otoczenie prawno- administracyjne, które zostało określone jako </w:t>
      </w:r>
      <w:r w:rsidR="00DB0143">
        <w:t>niskie</w:t>
      </w:r>
      <w:r>
        <w:t xml:space="preserve"> prawdopodobieństw</w:t>
      </w:r>
      <w:r w:rsidR="00DB0143">
        <w:t>o</w:t>
      </w:r>
      <w:r>
        <w:t xml:space="preserve"> wystąpienia</w:t>
      </w:r>
      <w:r w:rsidR="00997B88">
        <w:t xml:space="preserve"> i </w:t>
      </w:r>
      <w:r w:rsidR="001E7EA2">
        <w:t>średni wpływ. Aby zmin</w:t>
      </w:r>
      <w:r w:rsidR="001E7EA2">
        <w:t>i</w:t>
      </w:r>
      <w:r w:rsidR="001E7EA2">
        <w:t>malizować ryzyko firma uzyska zezwolenia niezbędne do prawidłowego wdrożenia projektu. Uzyskane zostaną również wymagane zgody, pozytywna opinia</w:t>
      </w:r>
      <w:r w:rsidR="00997B88">
        <w:t xml:space="preserve"> i </w:t>
      </w:r>
      <w:r w:rsidR="001E7EA2">
        <w:t>zezwolenie właściwej k</w:t>
      </w:r>
      <w:r w:rsidR="001E7EA2">
        <w:t>o</w:t>
      </w:r>
      <w:r w:rsidR="001E7EA2">
        <w:t>misji bioetycznej, gdyż projekt obejmuje będące eksperymentami medycznymi. Struktura zarządzania projektem zapewni prawidłową realizację projektu. Powołany zostanie również zespół do spaw realizacji projektów. Trzecim zidentyfikowanym ryzkiem jest konkurencja</w:t>
      </w:r>
      <w:r w:rsidR="00997B88">
        <w:t xml:space="preserve"> o </w:t>
      </w:r>
      <w:r w:rsidR="001E7EA2">
        <w:t xml:space="preserve">niewielkim wpływie na projekt </w:t>
      </w:r>
      <w:r w:rsidR="00DB0143">
        <w:t>oraz</w:t>
      </w:r>
      <w:r w:rsidR="001E7EA2" w:rsidRPr="001E7EA2">
        <w:t xml:space="preserve"> </w:t>
      </w:r>
      <w:r w:rsidR="001E7EA2">
        <w:t>średnim prawdopodobieństwie wystąpienia, gdyż p</w:t>
      </w:r>
      <w:r w:rsidR="001E7EA2">
        <w:t>o</w:t>
      </w:r>
      <w:r w:rsidR="001E7EA2">
        <w:t>jawia się ryzyko wejścia na rynek analogicznego rozwiązania, które konkurencja zaoferuje</w:t>
      </w:r>
      <w:r w:rsidR="00997B88">
        <w:t xml:space="preserve"> w </w:t>
      </w:r>
      <w:r w:rsidR="001E7EA2">
        <w:t>niższej cenie. Ryzyko zostanie zminimalizowane poprzez szczegółową analizę rynku doc</w:t>
      </w:r>
      <w:r w:rsidR="001E7EA2">
        <w:t>e</w:t>
      </w:r>
      <w:r w:rsidR="001E7EA2">
        <w:t>lowego</w:t>
      </w:r>
      <w:r w:rsidR="0082108C">
        <w:t>.</w:t>
      </w:r>
      <w:r w:rsidR="001E7EA2">
        <w:t xml:space="preserve"> </w:t>
      </w:r>
    </w:p>
    <w:p w:rsidR="005A1E11" w:rsidRDefault="00020214" w:rsidP="005A1E11">
      <w:pPr>
        <w:pStyle w:val="Nagwek2"/>
      </w:pPr>
      <w:bookmarkStart w:id="47" w:name="_Toc54354552"/>
      <w:r>
        <w:t>3</w:t>
      </w:r>
      <w:r w:rsidR="005A1E11">
        <w:t>.9. Wnioski</w:t>
      </w:r>
      <w:bookmarkEnd w:id="47"/>
    </w:p>
    <w:p w:rsidR="00D856F9" w:rsidRDefault="00D856F9" w:rsidP="00B5467B">
      <w:r>
        <w:t xml:space="preserve">Głównym celem projektu jest przeprowadzenie badań </w:t>
      </w:r>
      <w:proofErr w:type="spellStart"/>
      <w:r>
        <w:t>B+R</w:t>
      </w:r>
      <w:proofErr w:type="spellEnd"/>
      <w:r>
        <w:t>, które przyczynią się do powstania dwóch innowacji: innowacyjnego sposobu leczenia skolioz u dzieci oraz młodzieży (innowacja procesowa)</w:t>
      </w:r>
      <w:r w:rsidR="00997B88">
        <w:t xml:space="preserve"> z </w:t>
      </w:r>
      <w:r>
        <w:t>wykorzystaniem urządzenia</w:t>
      </w:r>
      <w:r w:rsidR="00B5467B">
        <w:t xml:space="preserve"> </w:t>
      </w:r>
      <w:r>
        <w:t>do terapii</w:t>
      </w:r>
      <w:r w:rsidR="00997B88">
        <w:t xml:space="preserve"> w </w:t>
      </w:r>
      <w:r>
        <w:t xml:space="preserve">pozycji stojącej </w:t>
      </w:r>
      <w:r w:rsidR="00B5467B">
        <w:t>przy</w:t>
      </w:r>
      <w:r>
        <w:t xml:space="preserve"> wyk</w:t>
      </w:r>
      <w:r>
        <w:t>o</w:t>
      </w:r>
      <w:r>
        <w:lastRenderedPageBreak/>
        <w:t>rzy</w:t>
      </w:r>
      <w:r w:rsidR="00B5467B">
        <w:t>staniu</w:t>
      </w:r>
      <w:r>
        <w:t xml:space="preserve"> mechanizmu sprzężenia zwrotnego</w:t>
      </w:r>
      <w:r w:rsidR="00B5467B">
        <w:t xml:space="preserve"> (innowacja produktowa)</w:t>
      </w:r>
      <w:r>
        <w:t>.</w:t>
      </w:r>
      <w:r w:rsidR="00B5467B">
        <w:t xml:space="preserve"> Po zakończeniu real</w:t>
      </w:r>
      <w:r w:rsidR="00B5467B">
        <w:t>i</w:t>
      </w:r>
      <w:r w:rsidR="00B5467B">
        <w:t>zacji projektu</w:t>
      </w:r>
      <w:r>
        <w:t xml:space="preserve"> </w:t>
      </w:r>
      <w:r w:rsidR="00DB0143">
        <w:t>placówka</w:t>
      </w:r>
      <w:r>
        <w:t xml:space="preserve"> będzie świad</w:t>
      </w:r>
      <w:r w:rsidR="00B5467B">
        <w:t xml:space="preserve">czyć </w:t>
      </w:r>
      <w:r>
        <w:t>usługę, która przyczyni się do uzyskania</w:t>
      </w:r>
      <w:r w:rsidR="00B5467B">
        <w:t xml:space="preserve"> </w:t>
      </w:r>
      <w:r>
        <w:t>lepszych efektów</w:t>
      </w:r>
      <w:r w:rsidR="00997B88">
        <w:t xml:space="preserve"> w </w:t>
      </w:r>
      <w:r>
        <w:t xml:space="preserve">terapii skolioz u dzieci </w:t>
      </w:r>
      <w:r w:rsidR="00B5467B">
        <w:t>oraz</w:t>
      </w:r>
      <w:r>
        <w:t xml:space="preserve"> młodzieży. </w:t>
      </w:r>
      <w:r w:rsidR="00B5467B">
        <w:t xml:space="preserve">Po analizie rynku wiadomo, że centrum medyczne </w:t>
      </w:r>
      <w:r>
        <w:t xml:space="preserve">będzie jedynym podmiotem, który kompleksowo będzie leczył dzieci </w:t>
      </w:r>
      <w:r w:rsidR="00B5467B">
        <w:t>oraz</w:t>
      </w:r>
      <w:r>
        <w:t xml:space="preserve"> mł</w:t>
      </w:r>
      <w:r>
        <w:t>o</w:t>
      </w:r>
      <w:r>
        <w:t xml:space="preserve">dzież ze skoliozami. </w:t>
      </w:r>
    </w:p>
    <w:p w:rsidR="00D856F9" w:rsidRDefault="00B5467B" w:rsidP="004B06F2">
      <w:r>
        <w:t>Aby w</w:t>
      </w:r>
      <w:r w:rsidR="00D856F9">
        <w:t xml:space="preserve">drożyć usługę </w:t>
      </w:r>
      <w:r>
        <w:t xml:space="preserve">tak </w:t>
      </w:r>
      <w:r w:rsidR="00D856F9">
        <w:t xml:space="preserve">profesjonalnej terapii </w:t>
      </w:r>
      <w:r>
        <w:t xml:space="preserve">centrum medyczne </w:t>
      </w:r>
      <w:r w:rsidR="00D856F9">
        <w:t xml:space="preserve">najpierw </w:t>
      </w:r>
      <w:r>
        <w:t>takie</w:t>
      </w:r>
      <w:r w:rsidR="00D856F9">
        <w:t xml:space="preserve"> urz</w:t>
      </w:r>
      <w:r w:rsidR="00D856F9">
        <w:t>ą</w:t>
      </w:r>
      <w:r w:rsidR="00D856F9">
        <w:t xml:space="preserve">dzenie </w:t>
      </w:r>
      <w:r>
        <w:t>skonstruuje</w:t>
      </w:r>
      <w:r w:rsidR="00D856F9">
        <w:t xml:space="preserve"> przy pomocy zespołu pracowników</w:t>
      </w:r>
      <w:r>
        <w:t>. Produktem projektu</w:t>
      </w:r>
      <w:r w:rsidR="00D856F9">
        <w:t xml:space="preserve"> </w:t>
      </w:r>
      <w:r w:rsidR="00DB0143">
        <w:t>będzie</w:t>
      </w:r>
      <w:r w:rsidR="00D856F9">
        <w:t xml:space="preserve"> zaproje</w:t>
      </w:r>
      <w:r w:rsidR="00D856F9">
        <w:t>k</w:t>
      </w:r>
      <w:r w:rsidR="00D856F9">
        <w:t>towanie, zbudowanie</w:t>
      </w:r>
      <w:r w:rsidR="00997B88">
        <w:t xml:space="preserve"> i </w:t>
      </w:r>
      <w:r w:rsidR="00D856F9">
        <w:t>określenie</w:t>
      </w:r>
      <w:r>
        <w:t xml:space="preserve"> </w:t>
      </w:r>
      <w:r w:rsidR="00D856F9">
        <w:t>funkcjonalności nowego urządzenia.</w:t>
      </w:r>
      <w:r w:rsidR="00997B88">
        <w:t xml:space="preserve"> W </w:t>
      </w:r>
      <w:r w:rsidR="00D856F9">
        <w:t xml:space="preserve">wyniku </w:t>
      </w:r>
      <w:r>
        <w:t xml:space="preserve">realizacji </w:t>
      </w:r>
      <w:r w:rsidR="00D856F9">
        <w:t xml:space="preserve">projektu </w:t>
      </w:r>
      <w:r>
        <w:t>zostanie opracowana</w:t>
      </w:r>
      <w:r w:rsidR="00D856F9">
        <w:t xml:space="preserve"> nowa</w:t>
      </w:r>
      <w:r>
        <w:t xml:space="preserve"> </w:t>
      </w:r>
      <w:r w:rsidR="00D856F9">
        <w:t>metoda leczenia skolioz.</w:t>
      </w:r>
      <w:r>
        <w:t xml:space="preserve"> P</w:t>
      </w:r>
      <w:r w:rsidR="00D856F9">
        <w:t>owsta</w:t>
      </w:r>
      <w:r>
        <w:t>nie zarówno innowacy</w:t>
      </w:r>
      <w:r>
        <w:t>j</w:t>
      </w:r>
      <w:r>
        <w:t>ny</w:t>
      </w:r>
      <w:r w:rsidR="00D856F9">
        <w:t xml:space="preserve"> produkt</w:t>
      </w:r>
      <w:r>
        <w:t>, jak</w:t>
      </w:r>
      <w:r w:rsidR="00997B88">
        <w:t xml:space="preserve"> i </w:t>
      </w:r>
      <w:r>
        <w:t>usługa. Świadczenie innowacyjnej usługi zwiększy liczbę</w:t>
      </w:r>
      <w:r w:rsidR="00D856F9">
        <w:t xml:space="preserve"> pacjen</w:t>
      </w:r>
      <w:r>
        <w:t xml:space="preserve">tów, czego </w:t>
      </w:r>
      <w:r w:rsidR="00D856F9">
        <w:t>efek</w:t>
      </w:r>
      <w:r>
        <w:t>tem tego będzie wzrost zatrudnienia</w:t>
      </w:r>
      <w:r w:rsidR="00997B88">
        <w:t xml:space="preserve"> i </w:t>
      </w:r>
      <w:r w:rsidR="00D856F9">
        <w:t xml:space="preserve">przychodów </w:t>
      </w:r>
      <w:r>
        <w:t>centrum medycznego</w:t>
      </w:r>
      <w:r w:rsidR="00D856F9">
        <w:t>.</w:t>
      </w:r>
      <w:r w:rsidR="00DB0143">
        <w:t xml:space="preserve"> </w:t>
      </w:r>
      <w:r w:rsidR="00D856F9">
        <w:t>Faza wdroż</w:t>
      </w:r>
      <w:r w:rsidR="00D856F9">
        <w:t>e</w:t>
      </w:r>
      <w:r w:rsidR="00D856F9">
        <w:t>niowa będzie polegała na rozbudowaniu Centrum Medycznego</w:t>
      </w:r>
      <w:r w:rsidR="00997B88">
        <w:t xml:space="preserve"> i </w:t>
      </w:r>
      <w:r w:rsidR="00D856F9">
        <w:t>wyposażeniu pomieszczeń,</w:t>
      </w:r>
      <w:r w:rsidR="00997B88">
        <w:t xml:space="preserve"> w </w:t>
      </w:r>
      <w:r w:rsidR="00D856F9">
        <w:t>których będzie</w:t>
      </w:r>
      <w:r w:rsidR="004B06F2">
        <w:t xml:space="preserve"> </w:t>
      </w:r>
      <w:r w:rsidR="00D856F9">
        <w:t>świadczon</w:t>
      </w:r>
      <w:r w:rsidR="004B06F2">
        <w:t>a opracowana innowacyjna usługa.</w:t>
      </w:r>
    </w:p>
    <w:p w:rsidR="00D856F9" w:rsidRDefault="00D856F9" w:rsidP="004B06F2">
      <w:r>
        <w:t xml:space="preserve">Z uwagi na </w:t>
      </w:r>
      <w:r w:rsidR="004B06F2">
        <w:t xml:space="preserve">dość </w:t>
      </w:r>
      <w:r>
        <w:t>wysokie koszty związane</w:t>
      </w:r>
      <w:r w:rsidR="00997B88">
        <w:t xml:space="preserve"> z </w:t>
      </w:r>
      <w:r>
        <w:t>realizacją inwestycji</w:t>
      </w:r>
      <w:r w:rsidR="00997B88">
        <w:t xml:space="preserve"> w </w:t>
      </w:r>
      <w:r>
        <w:t>zakresie wyn</w:t>
      </w:r>
      <w:r>
        <w:t>a</w:t>
      </w:r>
      <w:r>
        <w:t>grodzeń zespołu badawczego</w:t>
      </w:r>
      <w:r w:rsidR="00997B88">
        <w:t xml:space="preserve"> i </w:t>
      </w:r>
      <w:r>
        <w:t>koszty</w:t>
      </w:r>
      <w:r w:rsidR="004B06F2">
        <w:t xml:space="preserve"> </w:t>
      </w:r>
      <w:r>
        <w:t>związane</w:t>
      </w:r>
      <w:r w:rsidR="00997B88">
        <w:t xml:space="preserve"> z </w:t>
      </w:r>
      <w:r>
        <w:t xml:space="preserve">pracami budowlanymi inwestycja zwróci </w:t>
      </w:r>
      <w:r w:rsidR="004B06F2">
        <w:t>się dopiero po paru latach</w:t>
      </w:r>
      <w:r>
        <w:t xml:space="preserve"> po z</w:t>
      </w:r>
      <w:r w:rsidR="004B06F2">
        <w:t>akończeniu realizacji projektu.</w:t>
      </w:r>
      <w:r>
        <w:t xml:space="preserve"> Wynagrodzenia personelu</w:t>
      </w:r>
      <w:r w:rsidR="004B06F2">
        <w:t xml:space="preserve"> </w:t>
      </w:r>
      <w:r>
        <w:t>pr</w:t>
      </w:r>
      <w:r>
        <w:t>o</w:t>
      </w:r>
      <w:r>
        <w:t xml:space="preserve">jektu są głównym </w:t>
      </w:r>
      <w:r w:rsidR="004B06F2">
        <w:t>kosztem</w:t>
      </w:r>
      <w:r>
        <w:t xml:space="preserve"> </w:t>
      </w:r>
      <w:r w:rsidR="004B06F2">
        <w:t>na etapie</w:t>
      </w:r>
      <w:r>
        <w:t xml:space="preserve"> </w:t>
      </w:r>
      <w:r w:rsidR="00F709A0">
        <w:t>badawczo- rozwojowym</w:t>
      </w:r>
      <w:r>
        <w:t xml:space="preserve">, ale są </w:t>
      </w:r>
      <w:r w:rsidR="00F709A0">
        <w:t xml:space="preserve">one </w:t>
      </w:r>
      <w:r>
        <w:t xml:space="preserve">niezbędne </w:t>
      </w:r>
      <w:r w:rsidR="004B06F2">
        <w:t>dla</w:t>
      </w:r>
      <w:r>
        <w:t xml:space="preserve"> pr</w:t>
      </w:r>
      <w:r>
        <w:t>a</w:t>
      </w:r>
      <w:r>
        <w:t>widłowej realizacji za</w:t>
      </w:r>
      <w:r w:rsidR="004B06F2">
        <w:t xml:space="preserve">dań. </w:t>
      </w:r>
      <w:r>
        <w:t>Nie ma</w:t>
      </w:r>
      <w:r w:rsidR="004B06F2">
        <w:t xml:space="preserve"> </w:t>
      </w:r>
      <w:r>
        <w:t>możliw</w:t>
      </w:r>
      <w:r w:rsidR="00F709A0">
        <w:t>ości ograniczenia ich wysokości</w:t>
      </w:r>
      <w:r w:rsidR="004B06F2">
        <w:t>, jak</w:t>
      </w:r>
      <w:r w:rsidR="00997B88">
        <w:t xml:space="preserve"> i </w:t>
      </w:r>
      <w:r>
        <w:t xml:space="preserve">czasu pracy </w:t>
      </w:r>
      <w:r w:rsidR="004B06F2">
        <w:t xml:space="preserve">tych </w:t>
      </w:r>
      <w:r>
        <w:t xml:space="preserve">osób, stąd </w:t>
      </w:r>
      <w:r w:rsidR="004B06F2">
        <w:t>okres zwrotu będzie długi</w:t>
      </w:r>
      <w:r>
        <w:t>.</w:t>
      </w:r>
      <w:r w:rsidR="00997B88">
        <w:t xml:space="preserve"> W </w:t>
      </w:r>
      <w:r w:rsidR="004B06F2">
        <w:t xml:space="preserve">całym okresie realizacji projektu </w:t>
      </w:r>
      <w:r>
        <w:t>znaczącym kosztem, który wpływa na czas zwrotu</w:t>
      </w:r>
      <w:r w:rsidR="00997B88">
        <w:t xml:space="preserve"> z </w:t>
      </w:r>
      <w:r>
        <w:t>inwe</w:t>
      </w:r>
      <w:r w:rsidR="00F709A0">
        <w:t>stycji</w:t>
      </w:r>
      <w:r>
        <w:t xml:space="preserve"> są </w:t>
      </w:r>
      <w:r w:rsidR="004B06F2">
        <w:t xml:space="preserve">również </w:t>
      </w:r>
      <w:r>
        <w:t>nakłady budowlane</w:t>
      </w:r>
      <w:r w:rsidR="004B06F2">
        <w:t>.</w:t>
      </w:r>
      <w:r>
        <w:t xml:space="preserve"> Jednakże</w:t>
      </w:r>
      <w:r w:rsidR="004B06F2">
        <w:t xml:space="preserve"> przy rozważeniu </w:t>
      </w:r>
      <w:r>
        <w:t>dofinansowaniu projektu</w:t>
      </w:r>
      <w:r w:rsidR="00F709A0">
        <w:t>,</w:t>
      </w:r>
      <w:r>
        <w:t xml:space="preserve"> </w:t>
      </w:r>
      <w:r w:rsidR="004B06F2">
        <w:t>np. ze środków funduszy europejskich</w:t>
      </w:r>
      <w:r w:rsidR="00F709A0">
        <w:t>,</w:t>
      </w:r>
      <w:r w:rsidR="004B06F2">
        <w:t xml:space="preserve"> </w:t>
      </w:r>
      <w:r>
        <w:t xml:space="preserve">możliwy </w:t>
      </w:r>
      <w:r w:rsidR="004B06F2">
        <w:t>byłby</w:t>
      </w:r>
      <w:r>
        <w:t xml:space="preserve"> szybszy zwrot</w:t>
      </w:r>
      <w:r w:rsidR="00997B88">
        <w:t xml:space="preserve"> z </w:t>
      </w:r>
      <w:r>
        <w:t>inwesty</w:t>
      </w:r>
      <w:r w:rsidR="004B06F2">
        <w:t>cji.</w:t>
      </w:r>
    </w:p>
    <w:p w:rsidR="00602EC8" w:rsidRPr="00602EC8" w:rsidRDefault="004D2704" w:rsidP="001F6158">
      <w:r>
        <w:t>W związku</w:t>
      </w:r>
      <w:r w:rsidR="00997B88">
        <w:t xml:space="preserve"> z </w:t>
      </w:r>
      <w:r>
        <w:t>uzasadnieniem biznesowym realizacji projektu oraz dobrze przygotow</w:t>
      </w:r>
      <w:r>
        <w:t>a</w:t>
      </w:r>
      <w:r>
        <w:t xml:space="preserve">ną dokumentacją </w:t>
      </w:r>
      <w:r w:rsidR="00F709A0">
        <w:t>projekt powinien</w:t>
      </w:r>
      <w:r>
        <w:t xml:space="preserve"> zostać zrealizowany bez większych problemów. Zako</w:t>
      </w:r>
      <w:r>
        <w:t>ń</w:t>
      </w:r>
      <w:r>
        <w:t xml:space="preserve">czenie realizacji tego rodzaju projektu zapewni </w:t>
      </w:r>
      <w:r w:rsidR="00F709A0">
        <w:t>pracownikom placówki</w:t>
      </w:r>
      <w:r>
        <w:t xml:space="preserve"> dalszy byt</w:t>
      </w:r>
      <w:r w:rsidR="00997B88">
        <w:t xml:space="preserve"> w </w:t>
      </w:r>
      <w:r>
        <w:t xml:space="preserve">centrum medycznym poprzez kolejne projekty </w:t>
      </w:r>
      <w:r w:rsidR="00F709A0">
        <w:t>tego typu, np. rozwijając</w:t>
      </w:r>
      <w:r>
        <w:t xml:space="preserve"> </w:t>
      </w:r>
      <w:r w:rsidR="00F709A0">
        <w:t>placówkę</w:t>
      </w:r>
      <w:r>
        <w:t xml:space="preserve"> na dalszych płas</w:t>
      </w:r>
      <w:r>
        <w:t>z</w:t>
      </w:r>
      <w:r>
        <w:t xml:space="preserve">czyznach. </w:t>
      </w:r>
    </w:p>
    <w:p w:rsidR="00602EC8" w:rsidRDefault="00602EC8" w:rsidP="00602EC8">
      <w:pPr>
        <w:pStyle w:val="Nagwek1"/>
      </w:pPr>
      <w:bookmarkStart w:id="48" w:name="_Toc54354553"/>
      <w:bookmarkStart w:id="49" w:name="_Toc432664313"/>
      <w:bookmarkStart w:id="50" w:name="_Toc432664869"/>
      <w:r>
        <w:lastRenderedPageBreak/>
        <w:t>Zakończenie</w:t>
      </w:r>
      <w:bookmarkEnd w:id="48"/>
    </w:p>
    <w:p w:rsidR="00A46A4B" w:rsidRDefault="00207BCB" w:rsidP="00A46A4B">
      <w:r>
        <w:t>Razem</w:t>
      </w:r>
      <w:r w:rsidR="00997B88">
        <w:t xml:space="preserve"> z </w:t>
      </w:r>
      <w:r w:rsidR="00A46A4B">
        <w:t>rozwojem cywilizacji,</w:t>
      </w:r>
      <w:r w:rsidR="00997B88">
        <w:t xml:space="preserve"> w </w:t>
      </w:r>
      <w:r>
        <w:t>szczególności</w:t>
      </w:r>
      <w:r w:rsidR="00997B88">
        <w:t xml:space="preserve"> w </w:t>
      </w:r>
      <w:r w:rsidR="00A46A4B">
        <w:t xml:space="preserve">czasach starożytnych, liczba </w:t>
      </w:r>
      <w:r>
        <w:t>dzi</w:t>
      </w:r>
      <w:r>
        <w:t>a</w:t>
      </w:r>
      <w:r>
        <w:t>łań</w:t>
      </w:r>
      <w:r w:rsidR="00A46A4B">
        <w:t xml:space="preserve"> wymagających planowania </w:t>
      </w:r>
      <w:r>
        <w:t>oraz</w:t>
      </w:r>
      <w:r w:rsidR="00A46A4B">
        <w:t xml:space="preserve"> organizacji na </w:t>
      </w:r>
      <w:r>
        <w:t xml:space="preserve">bardzo </w:t>
      </w:r>
      <w:r w:rsidR="00A46A4B">
        <w:t>dużą skalę</w:t>
      </w:r>
      <w:r>
        <w:t xml:space="preserve"> </w:t>
      </w:r>
      <w:r w:rsidR="00A46A4B">
        <w:t xml:space="preserve">szybko </w:t>
      </w:r>
      <w:r>
        <w:t>wzrastała</w:t>
      </w:r>
      <w:r w:rsidR="00A46A4B">
        <w:t>. Star</w:t>
      </w:r>
      <w:r w:rsidR="00A46A4B">
        <w:t>o</w:t>
      </w:r>
      <w:r w:rsidR="00A46A4B">
        <w:t xml:space="preserve">żytni </w:t>
      </w:r>
      <w:r>
        <w:t>Grecy</w:t>
      </w:r>
      <w:r w:rsidR="00997B88">
        <w:t xml:space="preserve"> i </w:t>
      </w:r>
      <w:r>
        <w:t>Rzymianie prowadzili</w:t>
      </w:r>
      <w:r w:rsidR="00A46A4B">
        <w:t xml:space="preserve"> szeroko </w:t>
      </w:r>
      <w:r>
        <w:t>rozwinięte</w:t>
      </w:r>
      <w:r w:rsidR="00A46A4B">
        <w:t xml:space="preserve"> programy prac miejskich</w:t>
      </w:r>
      <w:r>
        <w:t xml:space="preserve"> oraz</w:t>
      </w:r>
      <w:r w:rsidR="00A46A4B">
        <w:t xml:space="preserve"> rząd</w:t>
      </w:r>
      <w:r w:rsidR="00A46A4B">
        <w:t>o</w:t>
      </w:r>
      <w:r w:rsidR="00A46A4B">
        <w:t>wych</w:t>
      </w:r>
      <w:r>
        <w:t>. Przykładem są chociażby  wybrukowane ulice</w:t>
      </w:r>
      <w:r w:rsidR="00A46A4B">
        <w:t xml:space="preserve">, </w:t>
      </w:r>
      <w:r>
        <w:t>stworzone</w:t>
      </w:r>
      <w:r w:rsidR="00A46A4B">
        <w:t xml:space="preserve"> sieci wodociągów</w:t>
      </w:r>
      <w:r w:rsidR="00997B88">
        <w:t xml:space="preserve"> i </w:t>
      </w:r>
      <w:r w:rsidR="00A46A4B">
        <w:t>kanalizacji.</w:t>
      </w:r>
      <w:r w:rsidR="00CB173B">
        <w:t xml:space="preserve"> Lidzie</w:t>
      </w:r>
      <w:r w:rsidR="00A46A4B">
        <w:t xml:space="preserve"> epoki renesansu</w:t>
      </w:r>
      <w:r w:rsidR="00997B88">
        <w:t xml:space="preserve"> i </w:t>
      </w:r>
      <w:r w:rsidR="00A46A4B">
        <w:t>Bliskiego</w:t>
      </w:r>
      <w:r w:rsidR="00CB173B">
        <w:t xml:space="preserve"> oraz</w:t>
      </w:r>
      <w:r w:rsidR="00A46A4B">
        <w:t xml:space="preserve"> Dalekiego Wschodu </w:t>
      </w:r>
      <w:r w:rsidR="00CB173B">
        <w:t>zajmowały</w:t>
      </w:r>
      <w:r w:rsidR="00A46A4B">
        <w:t xml:space="preserve"> się i</w:t>
      </w:r>
      <w:r w:rsidR="00A46A4B">
        <w:t>n</w:t>
      </w:r>
      <w:r w:rsidR="00A46A4B">
        <w:t xml:space="preserve">żynierią rzeczną, </w:t>
      </w:r>
      <w:r w:rsidR="00CB173B">
        <w:t>rozbudową kanałów oraz</w:t>
      </w:r>
      <w:r w:rsidR="00A46A4B">
        <w:t xml:space="preserve"> tam, śluz</w:t>
      </w:r>
      <w:r w:rsidR="00997B88">
        <w:t xml:space="preserve"> i </w:t>
      </w:r>
      <w:r w:rsidR="00A46A4B">
        <w:t xml:space="preserve">infrastruktury portowej. </w:t>
      </w:r>
      <w:r w:rsidR="00CB173B">
        <w:t>Poprzez przyjmowanie</w:t>
      </w:r>
      <w:r w:rsidR="00A46A4B">
        <w:t xml:space="preserve"> nowych religii</w:t>
      </w:r>
      <w:r w:rsidR="00CB173B">
        <w:t>,</w:t>
      </w:r>
      <w:r w:rsidR="00A46A4B">
        <w:t xml:space="preserve"> </w:t>
      </w:r>
      <w:r w:rsidR="00CB173B">
        <w:t>projekty zostały poszerzone</w:t>
      </w:r>
      <w:r w:rsidR="00997B88">
        <w:t xml:space="preserve"> o </w:t>
      </w:r>
      <w:r w:rsidR="00CB173B">
        <w:t>budowanie</w:t>
      </w:r>
      <w:r w:rsidR="00A46A4B">
        <w:t xml:space="preserve"> kościołów, świątyń</w:t>
      </w:r>
      <w:r w:rsidR="00997B88">
        <w:t xml:space="preserve"> i </w:t>
      </w:r>
      <w:r w:rsidR="00CB173B">
        <w:t xml:space="preserve">wielkich </w:t>
      </w:r>
      <w:r w:rsidR="00A46A4B">
        <w:t xml:space="preserve">katedr. Ruiny budowli </w:t>
      </w:r>
      <w:r w:rsidR="00CB173B">
        <w:t>będących</w:t>
      </w:r>
      <w:r w:rsidR="00A46A4B">
        <w:t xml:space="preserve"> się</w:t>
      </w:r>
      <w:r w:rsidR="00997B88">
        <w:t xml:space="preserve"> w </w:t>
      </w:r>
      <w:r w:rsidR="00A46A4B">
        <w:t xml:space="preserve">rejonie Morza Śródziemnego, </w:t>
      </w:r>
      <w:r w:rsidR="00CB173B">
        <w:t xml:space="preserve">Chin oraz </w:t>
      </w:r>
      <w:r w:rsidR="00A46A4B">
        <w:t xml:space="preserve">Azji Mniejszej potwierdzają, </w:t>
      </w:r>
      <w:r w:rsidR="00CB173B">
        <w:t xml:space="preserve">że projekty na dużą skalę bardzo dobrze znane były </w:t>
      </w:r>
      <w:r w:rsidR="00A46A4B">
        <w:t>staroży</w:t>
      </w:r>
      <w:r w:rsidR="00A46A4B">
        <w:t>t</w:t>
      </w:r>
      <w:r w:rsidR="00A46A4B">
        <w:t>nym.</w:t>
      </w:r>
    </w:p>
    <w:p w:rsidR="00A46A4B" w:rsidRDefault="00A46A4B" w:rsidP="005F0976">
      <w:r>
        <w:t>Wraz</w:t>
      </w:r>
      <w:r w:rsidR="00997B88">
        <w:t xml:space="preserve"> z </w:t>
      </w:r>
      <w:r>
        <w:t xml:space="preserve">rozwojem </w:t>
      </w:r>
      <w:r w:rsidR="00CB173B">
        <w:t>cywilizacji</w:t>
      </w:r>
      <w:r w:rsidR="00997B88">
        <w:t xml:space="preserve"> i </w:t>
      </w:r>
      <w:r>
        <w:t xml:space="preserve">przemysłu </w:t>
      </w:r>
      <w:r w:rsidR="00CB173B">
        <w:t>oraz</w:t>
      </w:r>
      <w:r>
        <w:t xml:space="preserve"> wprowadzeniem elektryczności </w:t>
      </w:r>
      <w:r w:rsidR="00CB173B">
        <w:t>zaczęto podejmowanie realizacji bardziej złożonych projektów.</w:t>
      </w:r>
      <w:r w:rsidR="00997B88">
        <w:t xml:space="preserve"> W </w:t>
      </w:r>
      <w:r w:rsidR="00CB173B">
        <w:t>dzisiejszych czasach</w:t>
      </w:r>
      <w:r>
        <w:t xml:space="preserve"> najbardziej</w:t>
      </w:r>
      <w:r w:rsidR="00CB173B">
        <w:t xml:space="preserve"> skomplikowanymi projektami są te</w:t>
      </w:r>
      <w:r>
        <w:t xml:space="preserve"> dotyczą rozwoju systemów komunikacji, </w:t>
      </w:r>
      <w:r w:rsidR="00CB173B">
        <w:t xml:space="preserve">systemów </w:t>
      </w:r>
      <w:r>
        <w:t>obr</w:t>
      </w:r>
      <w:r>
        <w:t>o</w:t>
      </w:r>
      <w:r>
        <w:t>ny,</w:t>
      </w:r>
      <w:r w:rsidR="00CB173B">
        <w:t xml:space="preserve"> prowadzenia</w:t>
      </w:r>
      <w:r w:rsidR="00997B88">
        <w:t xml:space="preserve"> i </w:t>
      </w:r>
      <w:r w:rsidR="00CB173B">
        <w:t xml:space="preserve">wdrażania </w:t>
      </w:r>
      <w:r>
        <w:t>badań oraz</w:t>
      </w:r>
      <w:r w:rsidR="00997B88">
        <w:t xml:space="preserve"> w </w:t>
      </w:r>
      <w:r w:rsidR="00CB173B">
        <w:t xml:space="preserve">branży </w:t>
      </w:r>
      <w:r>
        <w:t>IT.</w:t>
      </w:r>
      <w:r w:rsidR="00F82C36">
        <w:t xml:space="preserve"> </w:t>
      </w:r>
      <w:r w:rsidR="005F0976">
        <w:t>Dokąd tylko</w:t>
      </w:r>
      <w:r>
        <w:t xml:space="preserve"> człowiek będzie coś robił,</w:t>
      </w:r>
      <w:r w:rsidR="005F0976">
        <w:t xml:space="preserve"> podejmował jakieś działania,</w:t>
      </w:r>
      <w:r>
        <w:t xml:space="preserve"> będą istniały projekty. </w:t>
      </w:r>
      <w:r w:rsidR="005F0976">
        <w:t>Wiele teraźniejszych, jak</w:t>
      </w:r>
      <w:r w:rsidR="00997B88">
        <w:t xml:space="preserve"> i </w:t>
      </w:r>
      <w:r w:rsidR="005F0976">
        <w:t>na pewno</w:t>
      </w:r>
      <w:r>
        <w:t xml:space="preserve"> przyszłych</w:t>
      </w:r>
      <w:r w:rsidR="005F0976">
        <w:t xml:space="preserve"> </w:t>
      </w:r>
      <w:r>
        <w:t xml:space="preserve">projektów </w:t>
      </w:r>
      <w:r w:rsidR="005F0976">
        <w:t>będzie</w:t>
      </w:r>
      <w:r>
        <w:t xml:space="preserve"> podobnych do tych z</w:t>
      </w:r>
      <w:r w:rsidR="005F0976">
        <w:t>e</w:t>
      </w:r>
      <w:r>
        <w:t xml:space="preserve"> </w:t>
      </w:r>
      <w:r w:rsidR="005F0976">
        <w:t>starożytności</w:t>
      </w:r>
      <w:r>
        <w:t xml:space="preserve">. Inne </w:t>
      </w:r>
      <w:r w:rsidR="005F0976">
        <w:t xml:space="preserve">znowu </w:t>
      </w:r>
      <w:r>
        <w:t xml:space="preserve">będą </w:t>
      </w:r>
      <w:r w:rsidR="005F0976">
        <w:t xml:space="preserve">się od nich </w:t>
      </w:r>
      <w:r>
        <w:t xml:space="preserve">zupełnie </w:t>
      </w:r>
      <w:r w:rsidR="005F0976">
        <w:t>różniły</w:t>
      </w:r>
      <w:r>
        <w:t xml:space="preserve"> pod względem ilości </w:t>
      </w:r>
      <w:r w:rsidR="005F0976">
        <w:t>wkładanej</w:t>
      </w:r>
      <w:r>
        <w:t xml:space="preserve"> pra</w:t>
      </w:r>
      <w:r w:rsidR="005F0976">
        <w:t>cy oraz</w:t>
      </w:r>
      <w:r>
        <w:t xml:space="preserve"> stopnia zaawansowania technologii. </w:t>
      </w:r>
    </w:p>
    <w:p w:rsidR="00A46A4B" w:rsidRDefault="005F0976" w:rsidP="00A46A4B">
      <w:r>
        <w:t>W czasach współczesnych</w:t>
      </w:r>
      <w:r w:rsidR="00A46A4B">
        <w:t>,</w:t>
      </w:r>
      <w:r w:rsidR="00997B88">
        <w:t xml:space="preserve"> w </w:t>
      </w:r>
      <w:r>
        <w:t xml:space="preserve">tak </w:t>
      </w:r>
      <w:r w:rsidR="00A46A4B">
        <w:t xml:space="preserve">szybko zmieniającym się otoczeniu, </w:t>
      </w:r>
      <w:r>
        <w:t xml:space="preserve">cały </w:t>
      </w:r>
      <w:r w:rsidR="00A46A4B">
        <w:t>sukces przedsiębiorstwa</w:t>
      </w:r>
      <w:r>
        <w:t xml:space="preserve"> zależny jest</w:t>
      </w:r>
      <w:r w:rsidR="00A46A4B">
        <w:t xml:space="preserve"> od umiejętności</w:t>
      </w:r>
      <w:r>
        <w:t xml:space="preserve"> jego</w:t>
      </w:r>
      <w:r w:rsidR="00A46A4B">
        <w:t xml:space="preserve"> samodoskonalenia, czyli sposobu</w:t>
      </w:r>
      <w:r w:rsidR="00997B88">
        <w:t xml:space="preserve"> w </w:t>
      </w:r>
      <w:r>
        <w:t>jaki przygotowuje się</w:t>
      </w:r>
      <w:r w:rsidR="00997B88">
        <w:t xml:space="preserve"> i </w:t>
      </w:r>
      <w:r>
        <w:t>wprowadza zmiany wykonywane</w:t>
      </w:r>
      <w:r w:rsidR="00A46A4B">
        <w:t xml:space="preserve"> pod presją </w:t>
      </w:r>
      <w:r>
        <w:t>kosztu</w:t>
      </w:r>
      <w:r w:rsidR="00997B88">
        <w:t xml:space="preserve"> i </w:t>
      </w:r>
      <w:r w:rsidR="00A46A4B">
        <w:t xml:space="preserve">czasu. </w:t>
      </w:r>
      <w:r>
        <w:t>To właśnie projekty zajmują się realizują</w:t>
      </w:r>
      <w:r w:rsidR="00A46A4B">
        <w:t xml:space="preserve"> zadań </w:t>
      </w:r>
      <w:r>
        <w:t xml:space="preserve">ograniczonych </w:t>
      </w:r>
      <w:r w:rsidR="00A46A4B">
        <w:t xml:space="preserve">czasem </w:t>
      </w:r>
      <w:r>
        <w:t>oraz</w:t>
      </w:r>
      <w:r w:rsidR="00A46A4B">
        <w:t xml:space="preserve"> zasobami finansowymi. </w:t>
      </w:r>
      <w:r>
        <w:t>To one łączą</w:t>
      </w:r>
      <w:r w:rsidR="00A46A4B">
        <w:t xml:space="preserve"> </w:t>
      </w:r>
      <w:r>
        <w:t>pomysły, technologie, umiejętności</w:t>
      </w:r>
      <w:r w:rsidR="00997B88">
        <w:t xml:space="preserve"> i </w:t>
      </w:r>
      <w:r w:rsidR="00A46A4B">
        <w:t>zasoby,</w:t>
      </w:r>
      <w:r w:rsidR="00997B88">
        <w:t xml:space="preserve"> w </w:t>
      </w:r>
      <w:r w:rsidR="00A46A4B">
        <w:t xml:space="preserve">celu </w:t>
      </w:r>
      <w:r w:rsidR="00EF6555">
        <w:t>otrzymania</w:t>
      </w:r>
      <w:r w:rsidR="00A46A4B">
        <w:t xml:space="preserve"> określonych </w:t>
      </w:r>
      <w:r w:rsidR="00EF6555">
        <w:t>wcz</w:t>
      </w:r>
      <w:r w:rsidR="00EF6555">
        <w:t>e</w:t>
      </w:r>
      <w:r w:rsidR="00EF6555">
        <w:t xml:space="preserve">śniej </w:t>
      </w:r>
      <w:r w:rsidR="00A46A4B">
        <w:t>korzyści. Sprawne zarządzanie projektami pomaga</w:t>
      </w:r>
      <w:r w:rsidR="00EF6555">
        <w:t xml:space="preserve"> osiągnąć</w:t>
      </w:r>
      <w:r w:rsidR="00A46A4B">
        <w:t xml:space="preserve"> korzyści</w:t>
      </w:r>
      <w:r w:rsidR="00997B88">
        <w:t xml:space="preserve"> i </w:t>
      </w:r>
      <w:r w:rsidR="00EF6555">
        <w:t>cele</w:t>
      </w:r>
      <w:r w:rsidR="00997B88">
        <w:t xml:space="preserve"> w </w:t>
      </w:r>
      <w:r w:rsidR="00A46A4B">
        <w:t xml:space="preserve">ramach </w:t>
      </w:r>
      <w:r w:rsidR="00EF6555">
        <w:t xml:space="preserve">ustalonego </w:t>
      </w:r>
      <w:r w:rsidR="00A46A4B">
        <w:t>budżetu,</w:t>
      </w:r>
      <w:r w:rsidR="00997B88">
        <w:t xml:space="preserve"> w </w:t>
      </w:r>
      <w:r w:rsidR="00EF6555">
        <w:t>założonym</w:t>
      </w:r>
      <w:r w:rsidR="00A46A4B">
        <w:t xml:space="preserve"> czasie </w:t>
      </w:r>
      <w:r w:rsidR="00EF6555">
        <w:t>oraz</w:t>
      </w:r>
      <w:r w:rsidR="00A46A4B">
        <w:t xml:space="preserve"> zgodnie </w:t>
      </w:r>
      <w:r w:rsidR="00EF6555">
        <w:t>ze</w:t>
      </w:r>
      <w:r w:rsidR="00A46A4B">
        <w:t xml:space="preserve"> standardami jakości.</w:t>
      </w:r>
      <w:r w:rsidR="00EF6555">
        <w:t xml:space="preserve"> </w:t>
      </w:r>
      <w:r w:rsidR="00A46A4B">
        <w:t xml:space="preserve">Zarządzanie projektami </w:t>
      </w:r>
      <w:r w:rsidR="00EF6555">
        <w:t>pozwala</w:t>
      </w:r>
      <w:r w:rsidR="00A46A4B">
        <w:t xml:space="preserve"> </w:t>
      </w:r>
      <w:r w:rsidR="00EF6555">
        <w:t>na</w:t>
      </w:r>
      <w:r w:rsidR="00A46A4B">
        <w:t xml:space="preserve"> identyfikację osoby </w:t>
      </w:r>
      <w:r w:rsidR="00EF6555">
        <w:t>oraz</w:t>
      </w:r>
      <w:r w:rsidR="00A46A4B">
        <w:t xml:space="preserve"> zespołu</w:t>
      </w:r>
      <w:r w:rsidR="00EF6555">
        <w:t xml:space="preserve"> </w:t>
      </w:r>
      <w:r w:rsidR="00A46A4B">
        <w:t xml:space="preserve">odpowiedzialnego za </w:t>
      </w:r>
      <w:r w:rsidR="00EF6555">
        <w:t>określone</w:t>
      </w:r>
      <w:r w:rsidR="00A46A4B">
        <w:t xml:space="preserve"> aspekty </w:t>
      </w:r>
      <w:r w:rsidR="00EF6555">
        <w:t>projektu. Poprzez sprawne zarządzanie</w:t>
      </w:r>
      <w:r w:rsidR="00A46A4B">
        <w:t xml:space="preserve"> </w:t>
      </w:r>
      <w:r w:rsidR="00EF6555">
        <w:t>wzrasta</w:t>
      </w:r>
      <w:r w:rsidR="00A46A4B">
        <w:t xml:space="preserve"> produktywność</w:t>
      </w:r>
      <w:r w:rsidR="00EF6555">
        <w:t xml:space="preserve"> członków zespołu</w:t>
      </w:r>
      <w:r w:rsidR="00A46A4B">
        <w:t xml:space="preserve">, </w:t>
      </w:r>
      <w:r w:rsidR="00EF6555">
        <w:t>pogłębia</w:t>
      </w:r>
      <w:r w:rsidR="00A46A4B">
        <w:t xml:space="preserve"> pracę zespołową</w:t>
      </w:r>
      <w:r w:rsidR="00997B88">
        <w:t xml:space="preserve"> i </w:t>
      </w:r>
      <w:r w:rsidR="00EF6555">
        <w:t>zachęca do ciągłego uczenia się</w:t>
      </w:r>
      <w:r w:rsidR="00A46A4B">
        <w:t>.</w:t>
      </w:r>
    </w:p>
    <w:p w:rsidR="00A46A4B" w:rsidRPr="00602EC8" w:rsidRDefault="004F7F1F" w:rsidP="00BA5825">
      <w:r>
        <w:t xml:space="preserve">W Polsce </w:t>
      </w:r>
      <w:r w:rsidR="00A46A4B">
        <w:t>zarządzanie projektami jest dziedziną</w:t>
      </w:r>
      <w:r>
        <w:t xml:space="preserve">, która jeszcze się rozwija. </w:t>
      </w:r>
      <w:r w:rsidR="00BA5825">
        <w:t>Niestety umiejętności polskich menagerów projektów nadal nie są zbyt imponujące</w:t>
      </w:r>
      <w:r w:rsidR="00997B88">
        <w:t xml:space="preserve"> o </w:t>
      </w:r>
      <w:r w:rsidR="00BA5825">
        <w:t xml:space="preserve">czym świadczą częste oraz dość spektakularne niepowodzenia projektów, które realizowane są ze środków </w:t>
      </w:r>
      <w:r w:rsidR="00BA5825">
        <w:lastRenderedPageBreak/>
        <w:t>publicznych. Przekładem mogą projekty</w:t>
      </w:r>
      <w:r w:rsidR="00997B88">
        <w:t xml:space="preserve"> z </w:t>
      </w:r>
      <w:r w:rsidR="00BA5825">
        <w:t>dziedziny informatyzacji jak Zakładu Ubezpieczeń Społecznych czy system do liczenia głosów</w:t>
      </w:r>
      <w:r w:rsidR="00997B88">
        <w:t xml:space="preserve"> w </w:t>
      </w:r>
      <w:r w:rsidR="00BA5825">
        <w:t>wyborach samorządowych</w:t>
      </w:r>
      <w:r w:rsidR="00997B88">
        <w:t xml:space="preserve"> w </w:t>
      </w:r>
      <w:r w:rsidR="00BA5825">
        <w:t xml:space="preserve">2002 roku. </w:t>
      </w:r>
      <w:r w:rsidR="00F82C36">
        <w:t>Poz</w:t>
      </w:r>
      <w:r w:rsidR="00F82C36">
        <w:t>y</w:t>
      </w:r>
      <w:r w:rsidR="00F82C36">
        <w:t>tywnym aspektem natomiast jest fakt, że</w:t>
      </w:r>
      <w:r w:rsidR="00BA5825">
        <w:t xml:space="preserve"> ciągły</w:t>
      </w:r>
      <w:r w:rsidR="00A46A4B">
        <w:t xml:space="preserve"> proces globalizacji </w:t>
      </w:r>
      <w:r w:rsidR="00BA5825">
        <w:t>oraz</w:t>
      </w:r>
      <w:r w:rsidR="00A46A4B">
        <w:t xml:space="preserve"> </w:t>
      </w:r>
      <w:r w:rsidR="00F82C36">
        <w:t>członkostwo Polski</w:t>
      </w:r>
      <w:r w:rsidR="00997B88">
        <w:t xml:space="preserve"> w </w:t>
      </w:r>
      <w:r w:rsidR="00A46A4B">
        <w:t>Unii</w:t>
      </w:r>
      <w:r w:rsidR="00BA5825">
        <w:t xml:space="preserve"> </w:t>
      </w:r>
      <w:r w:rsidR="00A46A4B">
        <w:t xml:space="preserve">Europejskiej </w:t>
      </w:r>
      <w:r w:rsidR="00BA5825">
        <w:t>stawiają nowe</w:t>
      </w:r>
      <w:r w:rsidR="00A46A4B">
        <w:t xml:space="preserve"> wyzwania</w:t>
      </w:r>
      <w:r w:rsidR="00F82C36">
        <w:t xml:space="preserve"> technologiczne oraz innowacyjne</w:t>
      </w:r>
      <w:r w:rsidR="00997B88">
        <w:t xml:space="preserve"> i </w:t>
      </w:r>
      <w:r w:rsidR="00BA5825">
        <w:t xml:space="preserve">zwiększają zainteresowanie </w:t>
      </w:r>
      <w:r w:rsidR="00A46A4B">
        <w:t xml:space="preserve">dziedziną </w:t>
      </w:r>
      <w:r w:rsidR="00BA5825">
        <w:t>nauki jakim jest zarządzanie projektami</w:t>
      </w:r>
      <w:r w:rsidR="00A46A4B">
        <w:t xml:space="preserve">. </w:t>
      </w:r>
    </w:p>
    <w:p w:rsidR="008F3F1A" w:rsidRPr="001F6158" w:rsidRDefault="00602EC8" w:rsidP="00602EC8">
      <w:pPr>
        <w:pStyle w:val="Nagwek1"/>
        <w:rPr>
          <w:lang w:val="en-GB"/>
        </w:rPr>
      </w:pPr>
      <w:bookmarkStart w:id="51" w:name="_Toc54354554"/>
      <w:proofErr w:type="spellStart"/>
      <w:r w:rsidRPr="001F6158">
        <w:rPr>
          <w:lang w:val="en-GB"/>
        </w:rPr>
        <w:lastRenderedPageBreak/>
        <w:t>Bibliografia</w:t>
      </w:r>
      <w:bookmarkEnd w:id="49"/>
      <w:bookmarkEnd w:id="50"/>
      <w:bookmarkEnd w:id="51"/>
      <w:proofErr w:type="spellEnd"/>
    </w:p>
    <w:p w:rsidR="001F6158" w:rsidRPr="0099027A" w:rsidRDefault="001F6158" w:rsidP="005F5010">
      <w:pPr>
        <w:pStyle w:val="Bibliografia"/>
        <w:rPr>
          <w:lang w:val="en-US"/>
        </w:rPr>
      </w:pPr>
      <w:r w:rsidRPr="001F6158">
        <w:rPr>
          <w:lang w:val="en-GB"/>
        </w:rPr>
        <w:t xml:space="preserve">  </w:t>
      </w:r>
      <w:r w:rsidRPr="0099027A">
        <w:rPr>
          <w:i/>
          <w:lang w:val="en-US"/>
        </w:rPr>
        <w:t>A Guide to the Project Management Body of Knowledge</w:t>
      </w:r>
      <w:r w:rsidRPr="0099027A">
        <w:rPr>
          <w:lang w:val="en-US"/>
        </w:rPr>
        <w:t xml:space="preserve"> (</w:t>
      </w:r>
      <w:proofErr w:type="spellStart"/>
      <w:r w:rsidRPr="0099027A">
        <w:rPr>
          <w:lang w:val="en-US"/>
        </w:rPr>
        <w:t>PMBoK</w:t>
      </w:r>
      <w:proofErr w:type="spellEnd"/>
      <w:r w:rsidRPr="0099027A">
        <w:rPr>
          <w:lang w:val="en-US"/>
        </w:rPr>
        <w:t xml:space="preserve"> Guide) – </w:t>
      </w:r>
      <w:r w:rsidR="005A6D11">
        <w:rPr>
          <w:lang w:val="en-US"/>
        </w:rPr>
        <w:t xml:space="preserve">Fifth Edition, </w:t>
      </w:r>
      <w:proofErr w:type="spellStart"/>
      <w:r w:rsidR="005A6D11">
        <w:rPr>
          <w:lang w:val="en-US"/>
        </w:rPr>
        <w:t>wydanie</w:t>
      </w:r>
      <w:proofErr w:type="spellEnd"/>
      <w:r w:rsidR="005A6D11">
        <w:rPr>
          <w:lang w:val="en-US"/>
        </w:rPr>
        <w:t xml:space="preserve"> </w:t>
      </w:r>
      <w:proofErr w:type="spellStart"/>
      <w:r w:rsidR="005A6D11">
        <w:rPr>
          <w:lang w:val="en-US"/>
        </w:rPr>
        <w:t>polskie</w:t>
      </w:r>
      <w:proofErr w:type="spellEnd"/>
    </w:p>
    <w:p w:rsidR="001F6158" w:rsidRPr="0099027A" w:rsidRDefault="001F6158" w:rsidP="00922787">
      <w:pPr>
        <w:pStyle w:val="Bibliografia"/>
        <w:rPr>
          <w:lang w:val="en-US"/>
        </w:rPr>
      </w:pPr>
      <w:r w:rsidRPr="0099027A">
        <w:rPr>
          <w:i/>
          <w:lang w:val="en-US"/>
        </w:rPr>
        <w:t>A Guide to the Project Management Body of Knowledge</w:t>
      </w:r>
      <w:r w:rsidRPr="0099027A">
        <w:rPr>
          <w:lang w:val="en-US"/>
        </w:rPr>
        <w:t xml:space="preserve"> (</w:t>
      </w:r>
      <w:proofErr w:type="spellStart"/>
      <w:r w:rsidRPr="0099027A">
        <w:rPr>
          <w:lang w:val="en-US"/>
        </w:rPr>
        <w:t>PMBOK</w:t>
      </w:r>
      <w:proofErr w:type="spellEnd"/>
      <w:r w:rsidRPr="0099027A">
        <w:rPr>
          <w:lang w:val="en-US"/>
        </w:rPr>
        <w:t>® Guide) – Fifth Edition, Project Man</w:t>
      </w:r>
      <w:r w:rsidR="005A6D11">
        <w:rPr>
          <w:lang w:val="en-US"/>
        </w:rPr>
        <w:t>agement Institute, Pennsylvania</w:t>
      </w:r>
    </w:p>
    <w:p w:rsidR="001F6158" w:rsidRPr="0099027A" w:rsidRDefault="001F6158" w:rsidP="00E42B0D">
      <w:pPr>
        <w:pStyle w:val="Bibliografia"/>
        <w:rPr>
          <w:lang w:val="en-US"/>
        </w:rPr>
      </w:pPr>
      <w:r w:rsidRPr="0099027A">
        <w:rPr>
          <w:i/>
          <w:lang w:val="en-US"/>
        </w:rPr>
        <w:t>A Guide to the Project Management Body of Knowledge (</w:t>
      </w:r>
      <w:proofErr w:type="spellStart"/>
      <w:r w:rsidRPr="0099027A">
        <w:rPr>
          <w:i/>
          <w:lang w:val="en-US"/>
        </w:rPr>
        <w:t>PMBOK</w:t>
      </w:r>
      <w:proofErr w:type="spellEnd"/>
      <w:r w:rsidRPr="0099027A">
        <w:rPr>
          <w:i/>
          <w:lang w:val="en-US"/>
        </w:rPr>
        <w:t>® Guide) – Fourth Edition,</w:t>
      </w:r>
      <w:r w:rsidRPr="0099027A">
        <w:rPr>
          <w:lang w:val="en-US"/>
        </w:rPr>
        <w:t xml:space="preserve"> </w:t>
      </w:r>
      <w:proofErr w:type="spellStart"/>
      <w:r w:rsidR="005A6D11">
        <w:rPr>
          <w:lang w:val="en-US"/>
        </w:rPr>
        <w:t>wydanie</w:t>
      </w:r>
      <w:proofErr w:type="spellEnd"/>
      <w:r w:rsidR="005A6D11">
        <w:rPr>
          <w:lang w:val="en-US"/>
        </w:rPr>
        <w:t xml:space="preserve"> </w:t>
      </w:r>
      <w:proofErr w:type="spellStart"/>
      <w:r w:rsidR="005A6D11">
        <w:rPr>
          <w:lang w:val="en-US"/>
        </w:rPr>
        <w:t>polskie</w:t>
      </w:r>
      <w:proofErr w:type="spellEnd"/>
      <w:r w:rsidR="005A6D11">
        <w:rPr>
          <w:lang w:val="en-US"/>
        </w:rPr>
        <w:t>, Warszawa 2009</w:t>
      </w:r>
    </w:p>
    <w:p w:rsidR="001F6158" w:rsidRPr="0099027A" w:rsidRDefault="001F6158" w:rsidP="0093124C">
      <w:pPr>
        <w:pStyle w:val="Bibliografia"/>
        <w:rPr>
          <w:lang w:val="en-US"/>
        </w:rPr>
      </w:pPr>
      <w:r w:rsidRPr="0099027A">
        <w:rPr>
          <w:lang w:val="en-US"/>
        </w:rPr>
        <w:t xml:space="preserve">Atkinson R., </w:t>
      </w:r>
      <w:r w:rsidRPr="0099027A">
        <w:rPr>
          <w:i/>
          <w:lang w:val="en-US"/>
        </w:rPr>
        <w:t>Project management: cost, time and quality, two best guesses and</w:t>
      </w:r>
      <w:r w:rsidR="00997B88">
        <w:rPr>
          <w:i/>
          <w:lang w:val="en-US"/>
        </w:rPr>
        <w:t xml:space="preserve"> a </w:t>
      </w:r>
      <w:r w:rsidRPr="0099027A">
        <w:rPr>
          <w:i/>
          <w:lang w:val="en-US"/>
        </w:rPr>
        <w:t>phenomenon, it's time to accept other success criteria</w:t>
      </w:r>
      <w:r w:rsidRPr="0099027A">
        <w:rPr>
          <w:lang w:val="en-US"/>
        </w:rPr>
        <w:t>, International Journal of Project Management, 6(17), 1999, s. 337-342</w:t>
      </w:r>
    </w:p>
    <w:p w:rsidR="001F6158" w:rsidRDefault="001F6158" w:rsidP="0018239F">
      <w:pPr>
        <w:pStyle w:val="Bibliografia"/>
      </w:pPr>
      <w:r w:rsidRPr="0099027A">
        <w:rPr>
          <w:lang w:val="en-US"/>
        </w:rPr>
        <w:t xml:space="preserve">Baker </w:t>
      </w:r>
      <w:proofErr w:type="spellStart"/>
      <w:r w:rsidRPr="0099027A">
        <w:rPr>
          <w:lang w:val="en-US"/>
        </w:rPr>
        <w:t>B.N</w:t>
      </w:r>
      <w:proofErr w:type="spellEnd"/>
      <w:r w:rsidRPr="0099027A">
        <w:rPr>
          <w:lang w:val="en-US"/>
        </w:rPr>
        <w:t xml:space="preserve">., Murphy D.C., Fisher D., </w:t>
      </w:r>
      <w:r w:rsidRPr="0099027A">
        <w:rPr>
          <w:i/>
          <w:lang w:val="en-US"/>
        </w:rPr>
        <w:t>Factors affecting project success</w:t>
      </w:r>
      <w:r w:rsidRPr="0099027A">
        <w:rPr>
          <w:lang w:val="en-US"/>
        </w:rPr>
        <w:t xml:space="preserve">, Project management handbook. </w:t>
      </w:r>
      <w:r w:rsidRPr="0018239F">
        <w:t>New York 1974, s.</w:t>
      </w:r>
      <w:r>
        <w:t xml:space="preserve"> </w:t>
      </w:r>
      <w:r w:rsidRPr="0018239F">
        <w:t>902-919</w:t>
      </w:r>
    </w:p>
    <w:p w:rsidR="001F6158" w:rsidRDefault="001F6158" w:rsidP="00167345">
      <w:pPr>
        <w:pStyle w:val="Bibliografia"/>
      </w:pPr>
      <w:r w:rsidRPr="00167345">
        <w:t xml:space="preserve">Bodych M., </w:t>
      </w:r>
      <w:r w:rsidRPr="00167345">
        <w:rPr>
          <w:i/>
        </w:rPr>
        <w:t>Standard zarządzania portfelem projektów</w:t>
      </w:r>
      <w:r w:rsidRPr="00167345">
        <w:t xml:space="preserve">, Strefa </w:t>
      </w:r>
      <w:proofErr w:type="spellStart"/>
      <w:r w:rsidRPr="00167345">
        <w:t>PMI</w:t>
      </w:r>
      <w:proofErr w:type="spellEnd"/>
      <w:r w:rsidRPr="00167345">
        <w:t>, Nr 7 (2014)</w:t>
      </w:r>
    </w:p>
    <w:p w:rsidR="001F6158" w:rsidRDefault="001F6158" w:rsidP="00A3274C">
      <w:pPr>
        <w:pStyle w:val="Bibliografia"/>
      </w:pPr>
      <w:proofErr w:type="spellStart"/>
      <w:r w:rsidRPr="00A3274C">
        <w:t>Cabała</w:t>
      </w:r>
      <w:proofErr w:type="spellEnd"/>
      <w:r w:rsidRPr="00A3274C">
        <w:t xml:space="preserve"> P., </w:t>
      </w:r>
      <w:r w:rsidRPr="00E55ABA">
        <w:rPr>
          <w:i/>
        </w:rPr>
        <w:t>Zarządzanie portfelem projektów</w:t>
      </w:r>
      <w:r w:rsidR="00997B88">
        <w:rPr>
          <w:i/>
        </w:rPr>
        <w:t xml:space="preserve"> w </w:t>
      </w:r>
      <w:r w:rsidRPr="00E55ABA">
        <w:rPr>
          <w:i/>
        </w:rPr>
        <w:t>organizacji</w:t>
      </w:r>
      <w:r w:rsidRPr="00A3274C">
        <w:t>. Koncepcje</w:t>
      </w:r>
      <w:r w:rsidR="00997B88">
        <w:t xml:space="preserve"> i </w:t>
      </w:r>
      <w:r w:rsidRPr="00A3274C">
        <w:t>kierunki badań. W</w:t>
      </w:r>
      <w:r w:rsidRPr="00A3274C">
        <w:t>y</w:t>
      </w:r>
      <w:r w:rsidRPr="00A3274C">
        <w:t>dawnictwo</w:t>
      </w:r>
      <w:r w:rsidR="005A6D11">
        <w:t xml:space="preserve"> </w:t>
      </w:r>
      <w:proofErr w:type="spellStart"/>
      <w:r w:rsidR="005A6D11">
        <w:t>Mfi-les</w:t>
      </w:r>
      <w:proofErr w:type="spellEnd"/>
      <w:r w:rsidR="005A6D11">
        <w:t>,  Kraków 2018</w:t>
      </w:r>
    </w:p>
    <w:p w:rsidR="001F6158" w:rsidRDefault="001F6158" w:rsidP="007E4951">
      <w:pPr>
        <w:pStyle w:val="Bibliografia"/>
      </w:pPr>
      <w:proofErr w:type="spellStart"/>
      <w:r w:rsidRPr="00CD2FC8">
        <w:t>Charette</w:t>
      </w:r>
      <w:proofErr w:type="spellEnd"/>
      <w:r w:rsidRPr="00CD2FC8">
        <w:t xml:space="preserve"> P., Mitchell A., Mazur S., </w:t>
      </w:r>
      <w:proofErr w:type="spellStart"/>
      <w:r w:rsidRPr="00CD2FC8">
        <w:t>McSweeney</w:t>
      </w:r>
      <w:proofErr w:type="spellEnd"/>
      <w:r w:rsidRPr="00CD2FC8">
        <w:t xml:space="preserve"> E.,  </w:t>
      </w:r>
      <w:r w:rsidRPr="00CD2FC8">
        <w:rPr>
          <w:i/>
        </w:rPr>
        <w:t>Zarządzanie projektem</w:t>
      </w:r>
      <w:r>
        <w:t>, Małopolska Szkoła Administra</w:t>
      </w:r>
      <w:r w:rsidRPr="00CD2FC8">
        <w:t>cji Publicznej Akademii Ekonomiczn</w:t>
      </w:r>
      <w:r>
        <w:t>ej</w:t>
      </w:r>
      <w:r w:rsidR="00997B88">
        <w:t xml:space="preserve"> w </w:t>
      </w:r>
      <w:r w:rsidR="005A6D11">
        <w:t>Krakowie, Kraków 2004</w:t>
      </w:r>
    </w:p>
    <w:p w:rsidR="001F6158" w:rsidRDefault="001F6158" w:rsidP="00876CBC">
      <w:pPr>
        <w:pStyle w:val="Bibliografia"/>
      </w:pPr>
      <w:r>
        <w:t xml:space="preserve">Chrapko M., </w:t>
      </w:r>
      <w:proofErr w:type="spellStart"/>
      <w:r w:rsidRPr="00876CBC">
        <w:rPr>
          <w:i/>
        </w:rPr>
        <w:t>CMMI</w:t>
      </w:r>
      <w:proofErr w:type="spellEnd"/>
      <w:r w:rsidRPr="00876CBC">
        <w:rPr>
          <w:i/>
        </w:rPr>
        <w:t xml:space="preserve"> - Doskonalenie procesów</w:t>
      </w:r>
      <w:r w:rsidR="00997B88">
        <w:rPr>
          <w:i/>
        </w:rPr>
        <w:t xml:space="preserve"> w </w:t>
      </w:r>
      <w:r w:rsidRPr="00876CBC">
        <w:rPr>
          <w:i/>
        </w:rPr>
        <w:t>organizacji</w:t>
      </w:r>
      <w:r>
        <w:t>, Wydawni</w:t>
      </w:r>
      <w:r w:rsidR="005A6D11">
        <w:t>ctwo Naukowe PWN, Warszawa 2010</w:t>
      </w:r>
    </w:p>
    <w:p w:rsidR="001F6158" w:rsidRDefault="001F6158" w:rsidP="00E00670">
      <w:pPr>
        <w:pStyle w:val="Bibliografia"/>
      </w:pPr>
      <w:r>
        <w:t>Chrapko</w:t>
      </w:r>
      <w:r w:rsidRPr="00E00670">
        <w:t xml:space="preserve"> </w:t>
      </w:r>
      <w:r>
        <w:t xml:space="preserve">M., </w:t>
      </w:r>
      <w:proofErr w:type="spellStart"/>
      <w:r w:rsidRPr="00E00670">
        <w:rPr>
          <w:i/>
        </w:rPr>
        <w:t>Scrum</w:t>
      </w:r>
      <w:proofErr w:type="spellEnd"/>
      <w:r w:rsidRPr="00E00670">
        <w:rPr>
          <w:i/>
        </w:rPr>
        <w:t>.</w:t>
      </w:r>
      <w:r w:rsidR="00997B88">
        <w:rPr>
          <w:i/>
        </w:rPr>
        <w:t xml:space="preserve"> O </w:t>
      </w:r>
      <w:r w:rsidRPr="00E00670">
        <w:rPr>
          <w:i/>
        </w:rPr>
        <w:t>zwinnym zarządzaniu projektami</w:t>
      </w:r>
      <w:r w:rsidR="005A6D11">
        <w:t>, Helion, Gliwice 2012</w:t>
      </w:r>
    </w:p>
    <w:p w:rsidR="001F6158" w:rsidRPr="0099027A" w:rsidRDefault="001F6158" w:rsidP="0093124C">
      <w:pPr>
        <w:pStyle w:val="Bibliografia"/>
        <w:rPr>
          <w:lang w:val="en-US"/>
        </w:rPr>
      </w:pPr>
      <w:r w:rsidRPr="0099027A">
        <w:rPr>
          <w:lang w:val="en-US"/>
        </w:rPr>
        <w:t xml:space="preserve">Derby C., </w:t>
      </w:r>
      <w:proofErr w:type="spellStart"/>
      <w:r w:rsidRPr="0099027A">
        <w:rPr>
          <w:lang w:val="en-US"/>
        </w:rPr>
        <w:t>Zwikael</w:t>
      </w:r>
      <w:proofErr w:type="spellEnd"/>
      <w:r w:rsidRPr="0099027A">
        <w:rPr>
          <w:lang w:val="en-US"/>
        </w:rPr>
        <w:t xml:space="preserve">, O. </w:t>
      </w:r>
      <w:r w:rsidRPr="0099027A">
        <w:rPr>
          <w:i/>
          <w:lang w:val="en-US"/>
        </w:rPr>
        <w:t>The Secret of (defining) success</w:t>
      </w:r>
      <w:r w:rsidRPr="0099027A">
        <w:rPr>
          <w:lang w:val="en-US"/>
        </w:rPr>
        <w:t xml:space="preserve">, PM </w:t>
      </w:r>
      <w:r w:rsidR="005A6D11">
        <w:rPr>
          <w:lang w:val="en-US"/>
        </w:rPr>
        <w:t>Network, 5 (26), New York 2012</w:t>
      </w:r>
    </w:p>
    <w:p w:rsidR="001F6158" w:rsidRPr="00997B88" w:rsidRDefault="001F6158" w:rsidP="00876CBC">
      <w:pPr>
        <w:pStyle w:val="Bibliografia"/>
        <w:rPr>
          <w:lang w:val="en-GB"/>
        </w:rPr>
      </w:pPr>
      <w:proofErr w:type="spellStart"/>
      <w:r>
        <w:t>Fayol</w:t>
      </w:r>
      <w:proofErr w:type="spellEnd"/>
      <w:r>
        <w:t xml:space="preserve"> H., </w:t>
      </w:r>
      <w:r w:rsidRPr="00876CBC">
        <w:rPr>
          <w:i/>
        </w:rPr>
        <w:t>Administracja przemysłowa</w:t>
      </w:r>
      <w:r w:rsidR="00997B88">
        <w:rPr>
          <w:i/>
        </w:rPr>
        <w:t xml:space="preserve"> i </w:t>
      </w:r>
      <w:r w:rsidRPr="00876CBC">
        <w:rPr>
          <w:i/>
        </w:rPr>
        <w:t>ogólna</w:t>
      </w:r>
      <w:r>
        <w:t xml:space="preserve">, Księgarnia Wł. </w:t>
      </w:r>
      <w:proofErr w:type="spellStart"/>
      <w:r w:rsidR="005A6D11">
        <w:rPr>
          <w:lang w:val="en-GB"/>
        </w:rPr>
        <w:t>Wilak</w:t>
      </w:r>
      <w:proofErr w:type="spellEnd"/>
      <w:r w:rsidR="005A6D11">
        <w:rPr>
          <w:lang w:val="en-GB"/>
        </w:rPr>
        <w:t xml:space="preserve">, </w:t>
      </w:r>
      <w:proofErr w:type="spellStart"/>
      <w:r w:rsidR="005A6D11">
        <w:rPr>
          <w:lang w:val="en-GB"/>
        </w:rPr>
        <w:t>Poznań</w:t>
      </w:r>
      <w:proofErr w:type="spellEnd"/>
      <w:r w:rsidR="005A6D11">
        <w:rPr>
          <w:lang w:val="en-GB"/>
        </w:rPr>
        <w:t xml:space="preserve"> 1947</w:t>
      </w:r>
    </w:p>
    <w:p w:rsidR="001F6158" w:rsidRPr="0099027A" w:rsidRDefault="001F6158" w:rsidP="00744828">
      <w:pPr>
        <w:pStyle w:val="Bibliografia"/>
        <w:rPr>
          <w:lang w:val="en-US"/>
        </w:rPr>
      </w:pPr>
      <w:r w:rsidRPr="0099027A">
        <w:rPr>
          <w:lang w:val="en-US"/>
        </w:rPr>
        <w:t xml:space="preserve">Freeman </w:t>
      </w:r>
      <w:proofErr w:type="spellStart"/>
      <w:r w:rsidRPr="0099027A">
        <w:rPr>
          <w:lang w:val="en-US"/>
        </w:rPr>
        <w:t>R.E</w:t>
      </w:r>
      <w:proofErr w:type="spellEnd"/>
      <w:r w:rsidRPr="0099027A">
        <w:rPr>
          <w:lang w:val="en-US"/>
        </w:rPr>
        <w:t xml:space="preserve">., </w:t>
      </w:r>
      <w:r w:rsidRPr="0099027A">
        <w:rPr>
          <w:i/>
          <w:lang w:val="en-US"/>
        </w:rPr>
        <w:t>Strategic Management: A Stakeholder Approach</w:t>
      </w:r>
      <w:r w:rsidRPr="0099027A">
        <w:rPr>
          <w:lang w:val="en-US"/>
        </w:rPr>
        <w:t>, Pitman Publishing Inc., Bo</w:t>
      </w:r>
      <w:r w:rsidRPr="0099027A">
        <w:rPr>
          <w:lang w:val="en-US"/>
        </w:rPr>
        <w:t>s</w:t>
      </w:r>
      <w:r w:rsidR="005A6D11">
        <w:rPr>
          <w:lang w:val="en-US"/>
        </w:rPr>
        <w:t>ton 1984</w:t>
      </w:r>
    </w:p>
    <w:p w:rsidR="001F6158" w:rsidRPr="0099027A" w:rsidRDefault="001F6158" w:rsidP="00744828">
      <w:pPr>
        <w:pStyle w:val="Bibliografia"/>
        <w:rPr>
          <w:lang w:val="en-US"/>
        </w:rPr>
      </w:pPr>
      <w:proofErr w:type="spellStart"/>
      <w:r w:rsidRPr="0099027A">
        <w:rPr>
          <w:lang w:val="en-US"/>
        </w:rPr>
        <w:t>Heerkens</w:t>
      </w:r>
      <w:proofErr w:type="spellEnd"/>
      <w:r w:rsidRPr="0099027A">
        <w:rPr>
          <w:lang w:val="en-US"/>
        </w:rPr>
        <w:t xml:space="preserve"> G., </w:t>
      </w:r>
      <w:r w:rsidRPr="0099027A">
        <w:rPr>
          <w:i/>
          <w:lang w:val="en-US"/>
        </w:rPr>
        <w:t>Project management, McGraw-Hill Companies Inc</w:t>
      </w:r>
      <w:r w:rsidR="005A6D11">
        <w:rPr>
          <w:lang w:val="en-US"/>
        </w:rPr>
        <w:t>., New York 2002</w:t>
      </w:r>
    </w:p>
    <w:p w:rsidR="001F6158" w:rsidRPr="0099027A" w:rsidRDefault="001F6158" w:rsidP="00744828">
      <w:pPr>
        <w:pStyle w:val="Bibliografia"/>
        <w:rPr>
          <w:lang w:val="en-US"/>
        </w:rPr>
      </w:pPr>
      <w:r w:rsidRPr="0099027A">
        <w:rPr>
          <w:lang w:val="en-US"/>
        </w:rPr>
        <w:t xml:space="preserve">Hill </w:t>
      </w:r>
      <w:proofErr w:type="spellStart"/>
      <w:r w:rsidRPr="0099027A">
        <w:rPr>
          <w:lang w:val="en-US"/>
        </w:rPr>
        <w:t>G.M</w:t>
      </w:r>
      <w:proofErr w:type="spellEnd"/>
      <w:r w:rsidRPr="0099027A">
        <w:rPr>
          <w:lang w:val="en-US"/>
        </w:rPr>
        <w:t xml:space="preserve">., </w:t>
      </w:r>
      <w:r w:rsidRPr="0099027A">
        <w:rPr>
          <w:i/>
          <w:lang w:val="en-US"/>
        </w:rPr>
        <w:t>The complete project management office handbook</w:t>
      </w:r>
      <w:r w:rsidRPr="0099027A">
        <w:rPr>
          <w:lang w:val="en-US"/>
        </w:rPr>
        <w:t xml:space="preserve">, </w:t>
      </w:r>
      <w:proofErr w:type="spellStart"/>
      <w:r w:rsidRPr="0099027A">
        <w:rPr>
          <w:lang w:val="en-US"/>
        </w:rPr>
        <w:t>Auerbach</w:t>
      </w:r>
      <w:proofErr w:type="spellEnd"/>
      <w:r w:rsidRPr="0099027A">
        <w:rPr>
          <w:lang w:val="en-US"/>
        </w:rPr>
        <w:t xml:space="preserve"> Publication Taylor </w:t>
      </w:r>
      <w:r w:rsidR="005A6D11">
        <w:rPr>
          <w:lang w:val="en-US"/>
        </w:rPr>
        <w:t>&amp; Francis Group, New York 2008</w:t>
      </w:r>
    </w:p>
    <w:p w:rsidR="001F6158" w:rsidRDefault="001F6158" w:rsidP="000D054C">
      <w:pPr>
        <w:pStyle w:val="Bibliografia"/>
      </w:pPr>
      <w:r w:rsidRPr="00962B7B">
        <w:t xml:space="preserve">Janasz K, Wiśniewska J., </w:t>
      </w:r>
      <w:r w:rsidRPr="00962B7B">
        <w:rPr>
          <w:i/>
        </w:rPr>
        <w:t>Efektywne zarządzanie projektami</w:t>
      </w:r>
      <w:r w:rsidR="005A6D11">
        <w:t xml:space="preserve">, </w:t>
      </w:r>
      <w:proofErr w:type="spellStart"/>
      <w:r w:rsidR="005A6D11">
        <w:t>Difin</w:t>
      </w:r>
      <w:proofErr w:type="spellEnd"/>
      <w:r w:rsidR="005A6D11">
        <w:t>, Warszawa 2014</w:t>
      </w:r>
    </w:p>
    <w:p w:rsidR="001F6158" w:rsidRDefault="001F6158" w:rsidP="00EB55EE">
      <w:pPr>
        <w:pStyle w:val="Bibliografia"/>
      </w:pPr>
      <w:r>
        <w:t xml:space="preserve">Janasz K., Wiśniewska J., </w:t>
      </w:r>
      <w:r w:rsidRPr="00876CBC">
        <w:rPr>
          <w:i/>
        </w:rPr>
        <w:t>Innowacje</w:t>
      </w:r>
      <w:r w:rsidR="00997B88">
        <w:rPr>
          <w:i/>
        </w:rPr>
        <w:t xml:space="preserve"> i </w:t>
      </w:r>
      <w:r w:rsidRPr="00876CBC">
        <w:rPr>
          <w:i/>
        </w:rPr>
        <w:t>jakość</w:t>
      </w:r>
      <w:r w:rsidR="00997B88">
        <w:rPr>
          <w:i/>
        </w:rPr>
        <w:t xml:space="preserve"> w </w:t>
      </w:r>
      <w:r w:rsidRPr="00876CBC">
        <w:rPr>
          <w:i/>
        </w:rPr>
        <w:t>zarządzaniu organizacjami</w:t>
      </w:r>
      <w:r>
        <w:t xml:space="preserve">, </w:t>
      </w:r>
      <w:proofErr w:type="spellStart"/>
      <w:r>
        <w:t>CeDeWu</w:t>
      </w:r>
      <w:proofErr w:type="spellEnd"/>
      <w:r>
        <w:t>, Wa</w:t>
      </w:r>
      <w:r>
        <w:t>r</w:t>
      </w:r>
      <w:r w:rsidR="005A6D11">
        <w:t>szawa 2013</w:t>
      </w:r>
    </w:p>
    <w:p w:rsidR="001F6158" w:rsidRDefault="001F6158" w:rsidP="000D688B">
      <w:pPr>
        <w:pStyle w:val="Bibliografia"/>
      </w:pPr>
      <w:proofErr w:type="spellStart"/>
      <w:r w:rsidRPr="00E17EF9">
        <w:t>Jędrych</w:t>
      </w:r>
      <w:proofErr w:type="spellEnd"/>
      <w:r w:rsidRPr="00E17EF9">
        <w:t xml:space="preserve"> E., Pietras P., Szczepańczyk M., </w:t>
      </w:r>
      <w:r w:rsidRPr="00922787">
        <w:rPr>
          <w:i/>
        </w:rPr>
        <w:t>Zarządzanie projektami. Planowanie</w:t>
      </w:r>
      <w:r w:rsidR="00997B88">
        <w:rPr>
          <w:i/>
        </w:rPr>
        <w:t xml:space="preserve"> i </w:t>
      </w:r>
      <w:r w:rsidRPr="00922787">
        <w:rPr>
          <w:i/>
        </w:rPr>
        <w:t>kontrola</w:t>
      </w:r>
      <w:r w:rsidRPr="00E17EF9">
        <w:t>, Polit</w:t>
      </w:r>
      <w:r w:rsidR="005A6D11">
        <w:t>echnika Łódzka, Łódź 2012</w:t>
      </w:r>
    </w:p>
    <w:p w:rsidR="001F6158" w:rsidRDefault="001F6158" w:rsidP="000D688B">
      <w:pPr>
        <w:pStyle w:val="Bibliografia"/>
      </w:pPr>
      <w:r w:rsidRPr="000D688B">
        <w:lastRenderedPageBreak/>
        <w:t xml:space="preserve">Jones R., </w:t>
      </w:r>
      <w:r w:rsidRPr="00922787">
        <w:rPr>
          <w:i/>
        </w:rPr>
        <w:t>Zarządzanie projektami. Sztuka przetrwania</w:t>
      </w:r>
      <w:r w:rsidR="005A6D11">
        <w:t>, MT Biznes, Warszawa 2012</w:t>
      </w:r>
    </w:p>
    <w:p w:rsidR="001F6158" w:rsidRDefault="001F6158" w:rsidP="00E00670">
      <w:pPr>
        <w:pStyle w:val="Bibliografia"/>
      </w:pPr>
      <w:r>
        <w:t>Kaczorowska</w:t>
      </w:r>
      <w:r w:rsidRPr="00E00670">
        <w:t xml:space="preserve"> </w:t>
      </w:r>
      <w:r>
        <w:t xml:space="preserve">A., </w:t>
      </w:r>
      <w:r w:rsidRPr="00E00670">
        <w:rPr>
          <w:i/>
        </w:rPr>
        <w:t>Ocena pojedynczych projektów oraz realizowanych</w:t>
      </w:r>
      <w:r w:rsidR="00997B88">
        <w:rPr>
          <w:i/>
        </w:rPr>
        <w:t xml:space="preserve"> w </w:t>
      </w:r>
      <w:r w:rsidRPr="00E00670">
        <w:rPr>
          <w:i/>
        </w:rPr>
        <w:t>środowisku wielopr</w:t>
      </w:r>
      <w:r w:rsidRPr="00E00670">
        <w:rPr>
          <w:i/>
        </w:rPr>
        <w:t>o</w:t>
      </w:r>
      <w:r w:rsidRPr="00E00670">
        <w:rPr>
          <w:i/>
        </w:rPr>
        <w:t>jektowym</w:t>
      </w:r>
      <w:r>
        <w:t xml:space="preserve">, </w:t>
      </w:r>
      <w:proofErr w:type="spellStart"/>
      <w:r w:rsidR="005A6D11">
        <w:t>Uni-wersytet</w:t>
      </w:r>
      <w:proofErr w:type="spellEnd"/>
      <w:r w:rsidR="005A6D11">
        <w:t xml:space="preserve"> Łódzki, Łódź 2016</w:t>
      </w:r>
    </w:p>
    <w:p w:rsidR="001F6158" w:rsidRDefault="001F6158" w:rsidP="00981207">
      <w:pPr>
        <w:pStyle w:val="Bibliografia"/>
      </w:pPr>
      <w:r w:rsidRPr="000D688B">
        <w:t xml:space="preserve">Kapusta M., </w:t>
      </w:r>
      <w:r w:rsidRPr="00922787">
        <w:rPr>
          <w:i/>
        </w:rPr>
        <w:t>Zarządzanie projektami krok po kroku</w:t>
      </w:r>
      <w:r w:rsidRPr="000D688B">
        <w:t>,</w:t>
      </w:r>
      <w:r w:rsidR="005A6D11">
        <w:t xml:space="preserve"> </w:t>
      </w:r>
      <w:proofErr w:type="spellStart"/>
      <w:r w:rsidR="005A6D11">
        <w:t>Edgard</w:t>
      </w:r>
      <w:proofErr w:type="spellEnd"/>
      <w:r w:rsidR="005A6D11">
        <w:t>, Warszawa 2013</w:t>
      </w:r>
    </w:p>
    <w:p w:rsidR="001F6158" w:rsidRDefault="001F6158" w:rsidP="0093124C">
      <w:pPr>
        <w:pStyle w:val="Bibliografia"/>
      </w:pPr>
      <w:r w:rsidRPr="0093124C">
        <w:t>Kleniewski A.</w:t>
      </w:r>
      <w:r>
        <w:t>,</w:t>
      </w:r>
      <w:r w:rsidRPr="0093124C">
        <w:t xml:space="preserve"> </w:t>
      </w:r>
      <w:r w:rsidRPr="0093124C">
        <w:rPr>
          <w:i/>
        </w:rPr>
        <w:t>Osiem zasad zarządzania jakością</w:t>
      </w:r>
      <w:r w:rsidRPr="0093124C">
        <w:t>, Problemy Jakości R. 35, nr 1, Wydawni</w:t>
      </w:r>
      <w:r w:rsidRPr="0093124C">
        <w:t>c</w:t>
      </w:r>
      <w:r w:rsidR="005A6D11">
        <w:t>two SIGMA-NOT 2003</w:t>
      </w:r>
    </w:p>
    <w:p w:rsidR="001F6158" w:rsidRPr="0099027A" w:rsidRDefault="001F6158" w:rsidP="00744828">
      <w:pPr>
        <w:pStyle w:val="Bibliografia"/>
        <w:rPr>
          <w:lang w:val="en-US"/>
        </w:rPr>
      </w:pPr>
      <w:proofErr w:type="spellStart"/>
      <w:r w:rsidRPr="0099027A">
        <w:rPr>
          <w:lang w:val="en-US"/>
        </w:rPr>
        <w:t>Kliem</w:t>
      </w:r>
      <w:proofErr w:type="spellEnd"/>
      <w:r w:rsidRPr="0099027A">
        <w:rPr>
          <w:lang w:val="en-US"/>
        </w:rPr>
        <w:t xml:space="preserve"> </w:t>
      </w:r>
      <w:proofErr w:type="spellStart"/>
      <w:r w:rsidRPr="0099027A">
        <w:rPr>
          <w:lang w:val="en-US"/>
        </w:rPr>
        <w:t>R.L</w:t>
      </w:r>
      <w:proofErr w:type="spellEnd"/>
      <w:r w:rsidRPr="0099027A">
        <w:rPr>
          <w:lang w:val="en-US"/>
        </w:rPr>
        <w:t xml:space="preserve">., </w:t>
      </w:r>
      <w:r w:rsidRPr="0099027A">
        <w:rPr>
          <w:i/>
          <w:lang w:val="en-US"/>
        </w:rPr>
        <w:t>Leading high performance project</w:t>
      </w:r>
      <w:r w:rsidRPr="0099027A">
        <w:rPr>
          <w:lang w:val="en-US"/>
        </w:rPr>
        <w:t>, J. Ross Pu</w:t>
      </w:r>
      <w:r w:rsidR="005A6D11">
        <w:rPr>
          <w:lang w:val="en-US"/>
        </w:rPr>
        <w:t>blishing Inc., Boca Raton 2004</w:t>
      </w:r>
    </w:p>
    <w:p w:rsidR="001F6158" w:rsidRDefault="001F6158" w:rsidP="007E4951">
      <w:pPr>
        <w:pStyle w:val="Bibliografia"/>
      </w:pPr>
      <w:r w:rsidRPr="007E4951">
        <w:rPr>
          <w:i/>
        </w:rPr>
        <w:t>Kompendium wiedzy</w:t>
      </w:r>
      <w:r w:rsidR="00997B88">
        <w:rPr>
          <w:i/>
        </w:rPr>
        <w:t xml:space="preserve"> o </w:t>
      </w:r>
      <w:r w:rsidRPr="007E4951">
        <w:rPr>
          <w:i/>
        </w:rPr>
        <w:t>zarządzaniu projektami</w:t>
      </w:r>
      <w:r>
        <w:t xml:space="preserve">, </w:t>
      </w:r>
      <w:proofErr w:type="spellStart"/>
      <w:r>
        <w:t>PMBOK</w:t>
      </w:r>
      <w:proofErr w:type="spellEnd"/>
      <w:r>
        <w:t>® GUID</w:t>
      </w:r>
      <w:r w:rsidR="005A6D11">
        <w:t>E. 2000 Edition, Warszawa 2003</w:t>
      </w:r>
    </w:p>
    <w:p w:rsidR="001F6158" w:rsidRDefault="001F6158" w:rsidP="00E00670">
      <w:pPr>
        <w:pStyle w:val="Bibliografia"/>
      </w:pPr>
      <w:r>
        <w:t>Kopczyński</w:t>
      </w:r>
      <w:r w:rsidRPr="00E00670">
        <w:t xml:space="preserve"> </w:t>
      </w:r>
      <w:r>
        <w:t xml:space="preserve">T., </w:t>
      </w:r>
      <w:r w:rsidRPr="00E00670">
        <w:rPr>
          <w:i/>
        </w:rPr>
        <w:t>Zwinne zarządzanie projektami jako elastyczne narzędzie strategii konkur</w:t>
      </w:r>
      <w:r w:rsidRPr="00E00670">
        <w:rPr>
          <w:i/>
        </w:rPr>
        <w:t>o</w:t>
      </w:r>
      <w:r w:rsidRPr="00E00670">
        <w:rPr>
          <w:i/>
        </w:rPr>
        <w:t>wania poprzez innowację</w:t>
      </w:r>
      <w:r>
        <w:t>, Uniwersytet Ekonomiczny</w:t>
      </w:r>
      <w:r w:rsidR="00997B88">
        <w:t xml:space="preserve"> w </w:t>
      </w:r>
      <w:r w:rsidR="005A6D11">
        <w:t>Poznaniu, Poznań 2014</w:t>
      </w:r>
    </w:p>
    <w:p w:rsidR="001F6158" w:rsidRDefault="001F6158" w:rsidP="00E00670">
      <w:pPr>
        <w:pStyle w:val="Bibliografia"/>
      </w:pPr>
      <w:r>
        <w:t>Kozłowski</w:t>
      </w:r>
      <w:r w:rsidRPr="00E00670">
        <w:t xml:space="preserve"> </w:t>
      </w:r>
      <w:r>
        <w:t xml:space="preserve">R., </w:t>
      </w:r>
      <w:r w:rsidRPr="00E00670">
        <w:rPr>
          <w:i/>
        </w:rPr>
        <w:t>Wykorzystanie zaawansowanych technologii</w:t>
      </w:r>
      <w:r w:rsidR="00997B88">
        <w:rPr>
          <w:i/>
        </w:rPr>
        <w:t xml:space="preserve"> w </w:t>
      </w:r>
      <w:r w:rsidRPr="00E00670">
        <w:rPr>
          <w:i/>
        </w:rPr>
        <w:t>zarządzaniu projektami</w:t>
      </w:r>
      <w:r>
        <w:t>, W</w:t>
      </w:r>
      <w:r>
        <w:t>y</w:t>
      </w:r>
      <w:r>
        <w:t>dawnictwo Uni</w:t>
      </w:r>
      <w:r w:rsidR="005A6D11">
        <w:t>wersytetu Łódzkiego, Łódź 2010</w:t>
      </w:r>
    </w:p>
    <w:p w:rsidR="001F6158" w:rsidRDefault="001F6158" w:rsidP="00E00670">
      <w:pPr>
        <w:pStyle w:val="Bibliografia"/>
      </w:pPr>
      <w:proofErr w:type="spellStart"/>
      <w:r>
        <w:t>Kulejewski</w:t>
      </w:r>
      <w:proofErr w:type="spellEnd"/>
      <w:r w:rsidRPr="00E00670">
        <w:t xml:space="preserve"> </w:t>
      </w:r>
      <w:r>
        <w:t xml:space="preserve">J., </w:t>
      </w:r>
      <w:r w:rsidRPr="00E00670">
        <w:rPr>
          <w:i/>
        </w:rPr>
        <w:t xml:space="preserve">Zarządzanie projektem według </w:t>
      </w:r>
      <w:proofErr w:type="spellStart"/>
      <w:r w:rsidRPr="00E00670">
        <w:rPr>
          <w:i/>
        </w:rPr>
        <w:t>PMBoK</w:t>
      </w:r>
      <w:proofErr w:type="spellEnd"/>
      <w:r w:rsidRPr="00E00670">
        <w:rPr>
          <w:i/>
        </w:rPr>
        <w:t xml:space="preserve"> (cz. 1) </w:t>
      </w:r>
      <w:r>
        <w:t xml:space="preserve">w: </w:t>
      </w:r>
      <w:r w:rsidRPr="00E00670">
        <w:rPr>
          <w:i/>
        </w:rPr>
        <w:t>Przegląd budowlany 4/2009</w:t>
      </w:r>
      <w:r>
        <w:t>, Politech</w:t>
      </w:r>
      <w:r w:rsidR="005A6D11">
        <w:t>nika Warszawska, Warszawa 2009</w:t>
      </w:r>
    </w:p>
    <w:p w:rsidR="001F6158" w:rsidRDefault="001F6158" w:rsidP="00E00670">
      <w:pPr>
        <w:pStyle w:val="Bibliografia"/>
      </w:pPr>
      <w:proofErr w:type="spellStart"/>
      <w:r>
        <w:t>Lachiewicz</w:t>
      </w:r>
      <w:proofErr w:type="spellEnd"/>
      <w:r w:rsidRPr="00E00670">
        <w:t xml:space="preserve"> </w:t>
      </w:r>
      <w:r>
        <w:t xml:space="preserve">S., </w:t>
      </w:r>
      <w:proofErr w:type="spellStart"/>
      <w:r>
        <w:t>Matejuna</w:t>
      </w:r>
      <w:proofErr w:type="spellEnd"/>
      <w:r w:rsidRPr="00E00670">
        <w:t xml:space="preserve"> </w:t>
      </w:r>
      <w:r>
        <w:t xml:space="preserve">M., </w:t>
      </w:r>
      <w:r w:rsidRPr="00E00670">
        <w:rPr>
          <w:i/>
        </w:rPr>
        <w:t>Problemy współczesnej praktyki zarządzania</w:t>
      </w:r>
      <w:r>
        <w:t xml:space="preserve">. </w:t>
      </w:r>
      <w:r w:rsidRPr="00E00670">
        <w:rPr>
          <w:i/>
        </w:rPr>
        <w:t>Tom I</w:t>
      </w:r>
      <w:r w:rsidR="005A6D11">
        <w:t>, Łódź 2007</w:t>
      </w:r>
    </w:p>
    <w:p w:rsidR="001F6158" w:rsidRDefault="001F6158" w:rsidP="00D73578">
      <w:pPr>
        <w:pStyle w:val="Bibliografia"/>
      </w:pPr>
      <w:r w:rsidRPr="0093124C">
        <w:t xml:space="preserve">Lisiecka, K., Majerczak, M., </w:t>
      </w:r>
      <w:r w:rsidRPr="0093124C">
        <w:rPr>
          <w:i/>
        </w:rPr>
        <w:t>Kultura przedsiębiorstwa jako czynnik ułatwiający zarządzanie poprzez jakość,</w:t>
      </w:r>
      <w:r w:rsidRPr="0093124C">
        <w:t xml:space="preserve"> Problemy Jakości R. 30, n</w:t>
      </w:r>
      <w:r w:rsidR="005A6D11">
        <w:t>r 7, Wydawnictwo SIGMA-NOT 1998</w:t>
      </w:r>
    </w:p>
    <w:p w:rsidR="001F6158" w:rsidRDefault="001F6158" w:rsidP="00E00670">
      <w:pPr>
        <w:pStyle w:val="Bibliografia"/>
      </w:pPr>
      <w:r>
        <w:t>Lock</w:t>
      </w:r>
      <w:r w:rsidRPr="00E00670">
        <w:t xml:space="preserve"> </w:t>
      </w:r>
      <w:r>
        <w:t xml:space="preserve">D., </w:t>
      </w:r>
      <w:r w:rsidRPr="00E00670">
        <w:rPr>
          <w:i/>
        </w:rPr>
        <w:t>Podstawy zarządzania projektami</w:t>
      </w:r>
      <w:r>
        <w:t>, Polskie Wydawnic</w:t>
      </w:r>
      <w:r w:rsidR="005A6D11">
        <w:t>two Ekonomiczne, Warszawa 2009</w:t>
      </w:r>
    </w:p>
    <w:p w:rsidR="001F6158" w:rsidRPr="0099027A" w:rsidRDefault="001F6158" w:rsidP="00744828">
      <w:pPr>
        <w:pStyle w:val="Bibliografia"/>
        <w:rPr>
          <w:lang w:val="en-US"/>
        </w:rPr>
      </w:pPr>
      <w:r w:rsidRPr="0099027A">
        <w:rPr>
          <w:lang w:val="en-US"/>
        </w:rPr>
        <w:t xml:space="preserve">Lock D., </w:t>
      </w:r>
      <w:r w:rsidRPr="0099027A">
        <w:rPr>
          <w:i/>
          <w:lang w:val="en-US"/>
        </w:rPr>
        <w:t>Project Management, Gower Publishing Limited</w:t>
      </w:r>
      <w:r w:rsidR="005A6D11">
        <w:rPr>
          <w:lang w:val="en-US"/>
        </w:rPr>
        <w:t>, Hampshire 2007</w:t>
      </w:r>
    </w:p>
    <w:p w:rsidR="001F6158" w:rsidRPr="00E84E52" w:rsidRDefault="001F6158" w:rsidP="00A27823">
      <w:pPr>
        <w:pStyle w:val="Bibliografia"/>
        <w:rPr>
          <w:lang w:val="en-US"/>
        </w:rPr>
      </w:pPr>
      <w:r w:rsidRPr="00E84E52">
        <w:rPr>
          <w:lang w:val="en-US"/>
        </w:rPr>
        <w:t xml:space="preserve">Nicholas J., Steyn H., </w:t>
      </w:r>
      <w:r w:rsidRPr="00E84E52">
        <w:rPr>
          <w:i/>
          <w:lang w:val="en-US"/>
        </w:rPr>
        <w:t>Project Management for Business, Engineering, and Technology: Pri</w:t>
      </w:r>
      <w:r w:rsidRPr="00E84E52">
        <w:rPr>
          <w:i/>
          <w:lang w:val="en-US"/>
        </w:rPr>
        <w:t>n</w:t>
      </w:r>
      <w:r w:rsidRPr="00E84E52">
        <w:rPr>
          <w:i/>
          <w:lang w:val="en-US"/>
        </w:rPr>
        <w:t xml:space="preserve">ciples and </w:t>
      </w:r>
      <w:proofErr w:type="spellStart"/>
      <w:r w:rsidRPr="00E84E52">
        <w:rPr>
          <w:i/>
          <w:lang w:val="en-US"/>
        </w:rPr>
        <w:t>Prac</w:t>
      </w:r>
      <w:proofErr w:type="spellEnd"/>
      <w:r w:rsidRPr="00E84E52">
        <w:rPr>
          <w:i/>
          <w:lang w:val="en-US"/>
        </w:rPr>
        <w:t>-tice, 3rd edition</w:t>
      </w:r>
      <w:r w:rsidRPr="00E84E52">
        <w:rPr>
          <w:lang w:val="en-US"/>
        </w:rPr>
        <w:t>, Burling</w:t>
      </w:r>
      <w:r w:rsidR="005A6D11">
        <w:rPr>
          <w:lang w:val="en-US"/>
        </w:rPr>
        <w:t>ton, 2008</w:t>
      </w:r>
    </w:p>
    <w:p w:rsidR="001F6158" w:rsidRDefault="001F6158" w:rsidP="00EB55EE">
      <w:pPr>
        <w:pStyle w:val="Bibliografia"/>
      </w:pPr>
      <w:r>
        <w:t>Niedbała B., Sierpińska M., Co</w:t>
      </w:r>
      <w:r w:rsidRPr="00EB55EE">
        <w:rPr>
          <w:i/>
        </w:rPr>
        <w:t>ntrolling operacyjny</w:t>
      </w:r>
      <w:r w:rsidR="00997B88">
        <w:rPr>
          <w:i/>
        </w:rPr>
        <w:t xml:space="preserve"> w </w:t>
      </w:r>
      <w:r w:rsidRPr="00EB55EE">
        <w:rPr>
          <w:i/>
        </w:rPr>
        <w:t>przedsiębiorstwie. Centra odpowi</w:t>
      </w:r>
      <w:r w:rsidRPr="00EB55EE">
        <w:rPr>
          <w:i/>
        </w:rPr>
        <w:t>e</w:t>
      </w:r>
      <w:r w:rsidRPr="00EB55EE">
        <w:rPr>
          <w:i/>
        </w:rPr>
        <w:t>dzialności</w:t>
      </w:r>
      <w:r w:rsidR="00997B88">
        <w:rPr>
          <w:i/>
        </w:rPr>
        <w:t xml:space="preserve"> w </w:t>
      </w:r>
      <w:r w:rsidRPr="00EB55EE">
        <w:rPr>
          <w:i/>
        </w:rPr>
        <w:t>teorii</w:t>
      </w:r>
      <w:r w:rsidR="00997B88">
        <w:rPr>
          <w:i/>
        </w:rPr>
        <w:t xml:space="preserve"> i </w:t>
      </w:r>
      <w:r w:rsidRPr="00EB55EE">
        <w:rPr>
          <w:i/>
        </w:rPr>
        <w:t>praktyce</w:t>
      </w:r>
      <w:r>
        <w:t>, Wydawnic</w:t>
      </w:r>
      <w:r w:rsidR="005A6D11">
        <w:t>two Naukowe PWN, Warszawa 2003</w:t>
      </w:r>
    </w:p>
    <w:p w:rsidR="001F6158" w:rsidRDefault="001F6158" w:rsidP="00590EEB">
      <w:pPr>
        <w:pStyle w:val="Bibliografia"/>
      </w:pPr>
      <w:r w:rsidRPr="00590EEB">
        <w:t>Norma Międzynarodowa ISO 9000:2015</w:t>
      </w:r>
    </w:p>
    <w:p w:rsidR="001F6158" w:rsidRDefault="001F6158" w:rsidP="00D73578">
      <w:pPr>
        <w:pStyle w:val="Bibliografia"/>
      </w:pPr>
      <w:r w:rsidRPr="00D73578">
        <w:t>Nowicki P., Kafel P., Sikora T., Zasady zarządzania jakością</w:t>
      </w:r>
      <w:r w:rsidR="00997B88">
        <w:t xml:space="preserve"> w </w:t>
      </w:r>
      <w:r w:rsidRPr="00D73578">
        <w:t>polskich przedsiębiorstwach-studium przy-</w:t>
      </w:r>
      <w:proofErr w:type="spellStart"/>
      <w:r w:rsidRPr="00D73578">
        <w:t>padków</w:t>
      </w:r>
      <w:proofErr w:type="spellEnd"/>
      <w:r w:rsidRPr="00D73578">
        <w:t>, Zeszyty Naukowe Uniwersytetu Ekonomicznego</w:t>
      </w:r>
      <w:r w:rsidR="00997B88">
        <w:t xml:space="preserve"> w </w:t>
      </w:r>
      <w:r w:rsidRPr="00D73578">
        <w:t>Krakowie, Kr</w:t>
      </w:r>
      <w:r w:rsidRPr="00D73578">
        <w:t>a</w:t>
      </w:r>
      <w:r w:rsidR="005A6D11">
        <w:t>ków 2015</w:t>
      </w:r>
    </w:p>
    <w:p w:rsidR="001F6158" w:rsidRDefault="001F6158" w:rsidP="00744828">
      <w:pPr>
        <w:pStyle w:val="Bibliografia"/>
      </w:pPr>
      <w:proofErr w:type="spellStart"/>
      <w:r w:rsidRPr="00BA2B09">
        <w:t>Obłój</w:t>
      </w:r>
      <w:proofErr w:type="spellEnd"/>
      <w:r w:rsidRPr="00BA2B09">
        <w:t xml:space="preserve"> K., </w:t>
      </w:r>
      <w:r w:rsidRPr="00BA2B09">
        <w:rPr>
          <w:i/>
        </w:rPr>
        <w:t>Strategia organizacji</w:t>
      </w:r>
      <w:r w:rsidR="005A6D11">
        <w:t>, PWE, Warszawa 2007</w:t>
      </w:r>
    </w:p>
    <w:p w:rsidR="001F6158" w:rsidRDefault="001F6158" w:rsidP="0018239F">
      <w:pPr>
        <w:pStyle w:val="Bibliografia"/>
      </w:pPr>
      <w:r w:rsidRPr="00560DC0">
        <w:t xml:space="preserve">Pawlak M., </w:t>
      </w:r>
      <w:r w:rsidRPr="00560DC0">
        <w:rPr>
          <w:i/>
        </w:rPr>
        <w:t>Macierzowa struktura organizacyjna</w:t>
      </w:r>
      <w:r w:rsidR="00997B88">
        <w:rPr>
          <w:i/>
        </w:rPr>
        <w:t xml:space="preserve"> i </w:t>
      </w:r>
      <w:r w:rsidRPr="00560DC0">
        <w:rPr>
          <w:i/>
        </w:rPr>
        <w:t>jej wykorzystanie</w:t>
      </w:r>
      <w:r w:rsidR="00997B88">
        <w:rPr>
          <w:i/>
        </w:rPr>
        <w:t xml:space="preserve"> w </w:t>
      </w:r>
      <w:r w:rsidRPr="00560DC0">
        <w:rPr>
          <w:i/>
        </w:rPr>
        <w:t>zarządzaniu projekt</w:t>
      </w:r>
      <w:r w:rsidRPr="00560DC0">
        <w:rPr>
          <w:i/>
        </w:rPr>
        <w:t>a</w:t>
      </w:r>
      <w:r w:rsidRPr="00560DC0">
        <w:rPr>
          <w:i/>
        </w:rPr>
        <w:t>mi</w:t>
      </w:r>
      <w:r w:rsidRPr="00560DC0">
        <w:t>, Roczniki Na-</w:t>
      </w:r>
      <w:proofErr w:type="spellStart"/>
      <w:r w:rsidRPr="00560DC0">
        <w:t>uk</w:t>
      </w:r>
      <w:proofErr w:type="spellEnd"/>
      <w:r w:rsidRPr="00560DC0">
        <w:t xml:space="preserve"> Społecznych KUL, 3 Ekonomia</w:t>
      </w:r>
      <w:r w:rsidR="00997B88">
        <w:t xml:space="preserve"> i </w:t>
      </w:r>
      <w:r w:rsidRPr="00560DC0">
        <w:t xml:space="preserve">Zarządzanie. Towarzystwo Naukowe KUL  tom </w:t>
      </w:r>
      <w:r w:rsidR="005A6D11">
        <w:t xml:space="preserve"> XXXIII, Lublin 2005</w:t>
      </w:r>
    </w:p>
    <w:p w:rsidR="001F6158" w:rsidRDefault="001F6158" w:rsidP="00A3274C">
      <w:pPr>
        <w:pStyle w:val="Bibliografia"/>
      </w:pPr>
      <w:r w:rsidRPr="00E55ABA">
        <w:lastRenderedPageBreak/>
        <w:t xml:space="preserve">Pawlak M., </w:t>
      </w:r>
      <w:r w:rsidRPr="00E55ABA">
        <w:rPr>
          <w:i/>
        </w:rPr>
        <w:t>Zarządzanie projektami</w:t>
      </w:r>
      <w:r w:rsidRPr="00E55ABA">
        <w:t>, Wydawnictwo Nauk</w:t>
      </w:r>
      <w:r w:rsidR="005A6D11">
        <w:t>owe PWN, Warszawa 2006</w:t>
      </w:r>
    </w:p>
    <w:p w:rsidR="001F6158" w:rsidRDefault="001F6158" w:rsidP="00EB55EE">
      <w:pPr>
        <w:pStyle w:val="Bibliografia"/>
      </w:pPr>
      <w:r>
        <w:t xml:space="preserve">Peeling N., </w:t>
      </w:r>
      <w:r w:rsidRPr="00EB55EE">
        <w:rPr>
          <w:i/>
        </w:rPr>
        <w:t>Błyskotliwy menedżer. Co dobry menedżer wie, robi</w:t>
      </w:r>
      <w:r w:rsidR="00997B88">
        <w:rPr>
          <w:i/>
        </w:rPr>
        <w:t xml:space="preserve"> i </w:t>
      </w:r>
      <w:r w:rsidRPr="00EB55EE">
        <w:rPr>
          <w:i/>
        </w:rPr>
        <w:t>mówi</w:t>
      </w:r>
      <w:r>
        <w:t>, Polskie Wydawni</w:t>
      </w:r>
      <w:r>
        <w:t>c</w:t>
      </w:r>
      <w:r w:rsidR="005A6D11">
        <w:t>two Ekonomiczne, Warszawa 2010</w:t>
      </w:r>
    </w:p>
    <w:p w:rsidR="001F6158" w:rsidRDefault="001F6158" w:rsidP="00E00670">
      <w:pPr>
        <w:pStyle w:val="Bibliografia"/>
      </w:pPr>
      <w:r>
        <w:t>Philips</w:t>
      </w:r>
      <w:r w:rsidRPr="00E00670">
        <w:t xml:space="preserve"> </w:t>
      </w:r>
      <w:r>
        <w:t xml:space="preserve">J., </w:t>
      </w:r>
      <w:r w:rsidRPr="00E00670">
        <w:rPr>
          <w:i/>
        </w:rPr>
        <w:t>Zarządzanie projektami IT</w:t>
      </w:r>
      <w:r w:rsidR="005A6D11">
        <w:t>, Helion, Gliwice 2011</w:t>
      </w:r>
    </w:p>
    <w:p w:rsidR="001F6158" w:rsidRDefault="001F6158" w:rsidP="005F5010">
      <w:pPr>
        <w:pStyle w:val="Bibliografia"/>
      </w:pPr>
      <w:r>
        <w:t xml:space="preserve">Pietras P., Szmit M., </w:t>
      </w:r>
      <w:r w:rsidRPr="005F5010">
        <w:rPr>
          <w:i/>
        </w:rPr>
        <w:t>Zarządzanie Projektami. Wybrane metody</w:t>
      </w:r>
      <w:r w:rsidR="00997B88">
        <w:rPr>
          <w:i/>
        </w:rPr>
        <w:t xml:space="preserve"> i </w:t>
      </w:r>
      <w:r w:rsidRPr="005F5010">
        <w:rPr>
          <w:i/>
        </w:rPr>
        <w:t>techniki</w:t>
      </w:r>
      <w:r>
        <w:t>, Oficyna Księga</w:t>
      </w:r>
      <w:r>
        <w:t>r</w:t>
      </w:r>
      <w:r>
        <w:t>sko-Wydawnicza „Horyzont”, Łódź 2</w:t>
      </w:r>
      <w:r w:rsidR="005A6D11">
        <w:t>003</w:t>
      </w:r>
    </w:p>
    <w:p w:rsidR="001F6158" w:rsidRDefault="001F6158" w:rsidP="00744828">
      <w:pPr>
        <w:pStyle w:val="Bibliografia"/>
      </w:pPr>
      <w:r w:rsidRPr="00B60D87">
        <w:t xml:space="preserve">Pisz I., </w:t>
      </w:r>
      <w:proofErr w:type="spellStart"/>
      <w:r w:rsidRPr="00B60D87">
        <w:t>Łapunka</w:t>
      </w:r>
      <w:proofErr w:type="spellEnd"/>
      <w:r w:rsidRPr="00B60D87">
        <w:t xml:space="preserve"> I., </w:t>
      </w:r>
      <w:r w:rsidRPr="00B60D87">
        <w:rPr>
          <w:i/>
        </w:rPr>
        <w:t>Istota</w:t>
      </w:r>
      <w:r w:rsidR="00997B88">
        <w:rPr>
          <w:i/>
        </w:rPr>
        <w:t xml:space="preserve"> i </w:t>
      </w:r>
      <w:r w:rsidRPr="00B60D87">
        <w:rPr>
          <w:i/>
        </w:rPr>
        <w:t>znaczenie zarządzania relacjami</w:t>
      </w:r>
      <w:r w:rsidR="00997B88">
        <w:rPr>
          <w:i/>
        </w:rPr>
        <w:t xml:space="preserve"> z </w:t>
      </w:r>
      <w:r w:rsidRPr="00B60D87">
        <w:rPr>
          <w:i/>
        </w:rPr>
        <w:t>interesariuszami projektu</w:t>
      </w:r>
      <w:r w:rsidRPr="00B60D87">
        <w:t>, Pr</w:t>
      </w:r>
      <w:r w:rsidRPr="00B60D87">
        <w:t>o</w:t>
      </w:r>
      <w:r w:rsidRPr="00B60D87">
        <w:t>jekty lokalne</w:t>
      </w:r>
      <w:r w:rsidR="00997B88">
        <w:t xml:space="preserve"> i </w:t>
      </w:r>
      <w:r w:rsidRPr="00B60D87">
        <w:t>regionalne - interesariusze projektu, Uniwersytet Ekonomiczny</w:t>
      </w:r>
      <w:r w:rsidR="00997B88">
        <w:t xml:space="preserve"> w </w:t>
      </w:r>
      <w:r w:rsidRPr="00B60D87">
        <w:t>Katowic</w:t>
      </w:r>
      <w:r w:rsidR="005A6D11">
        <w:t>ach, Katowice 2017</w:t>
      </w:r>
    </w:p>
    <w:p w:rsidR="001F6158" w:rsidRDefault="001F6158" w:rsidP="00A3274C">
      <w:pPr>
        <w:pStyle w:val="Bibliografia"/>
      </w:pPr>
      <w:r w:rsidRPr="00E55ABA">
        <w:rPr>
          <w:i/>
        </w:rPr>
        <w:t xml:space="preserve">Polskie Wytyczne Kompetencji </w:t>
      </w:r>
      <w:proofErr w:type="spellStart"/>
      <w:r w:rsidRPr="00E55ABA">
        <w:rPr>
          <w:i/>
        </w:rPr>
        <w:t>IPMA</w:t>
      </w:r>
      <w:proofErr w:type="spellEnd"/>
      <w:r w:rsidRPr="00E55ABA">
        <w:rPr>
          <w:i/>
        </w:rPr>
        <w:t>® wersja 3.0</w:t>
      </w:r>
      <w:r w:rsidRPr="00A3274C">
        <w:t>, Stowarzyszenie Project Managem</w:t>
      </w:r>
      <w:r>
        <w:t>ent Po</w:t>
      </w:r>
      <w:r>
        <w:t>l</w:t>
      </w:r>
      <w:r w:rsidR="005A6D11">
        <w:t>ska, Warszawa 2009</w:t>
      </w:r>
    </w:p>
    <w:p w:rsidR="001F6158" w:rsidRDefault="001F6158" w:rsidP="00876CBC">
      <w:pPr>
        <w:pStyle w:val="Bibliografia"/>
      </w:pPr>
      <w:r>
        <w:t xml:space="preserve">Popławska-Mszyca J., </w:t>
      </w:r>
      <w:r w:rsidRPr="00876CBC">
        <w:rPr>
          <w:i/>
        </w:rPr>
        <w:t>Badania Operacyjne</w:t>
      </w:r>
      <w:r w:rsidR="00997B88">
        <w:rPr>
          <w:i/>
        </w:rPr>
        <w:t xml:space="preserve"> w </w:t>
      </w:r>
      <w:r w:rsidRPr="00876CBC">
        <w:rPr>
          <w:i/>
        </w:rPr>
        <w:t>planowaniu projektów</w:t>
      </w:r>
      <w:r>
        <w:t>, Wydawnictwo Akad</w:t>
      </w:r>
      <w:r>
        <w:t>e</w:t>
      </w:r>
      <w:r>
        <w:t>mi</w:t>
      </w:r>
      <w:r w:rsidR="005A6D11">
        <w:t xml:space="preserve">i </w:t>
      </w:r>
      <w:proofErr w:type="spellStart"/>
      <w:r w:rsidR="005A6D11">
        <w:t>Ekonomicz-nej</w:t>
      </w:r>
      <w:proofErr w:type="spellEnd"/>
      <w:r w:rsidR="005A6D11">
        <w:t>, Katowice 2009</w:t>
      </w:r>
    </w:p>
    <w:p w:rsidR="001F6158" w:rsidRDefault="001F6158" w:rsidP="00E00670">
      <w:pPr>
        <w:pStyle w:val="Bibliografia"/>
      </w:pPr>
      <w:proofErr w:type="spellStart"/>
      <w:r>
        <w:t>Portny</w:t>
      </w:r>
      <w:proofErr w:type="spellEnd"/>
      <w:r w:rsidRPr="00E00670">
        <w:t xml:space="preserve"> </w:t>
      </w:r>
      <w:r>
        <w:t xml:space="preserve">S., </w:t>
      </w:r>
      <w:r w:rsidRPr="00E00670">
        <w:rPr>
          <w:i/>
        </w:rPr>
        <w:t>Zarządzanie projektami dla bystrzaków</w:t>
      </w:r>
      <w:r>
        <w:t xml:space="preserve">, Helion, Gliwice 2013, </w:t>
      </w:r>
    </w:p>
    <w:p w:rsidR="001F6158" w:rsidRPr="00E84E52" w:rsidRDefault="001F6158" w:rsidP="00E00670">
      <w:pPr>
        <w:pStyle w:val="Bibliografia"/>
        <w:rPr>
          <w:lang w:val="en-US"/>
        </w:rPr>
      </w:pPr>
      <w:r w:rsidRPr="00E84E52">
        <w:rPr>
          <w:lang w:val="en-US"/>
        </w:rPr>
        <w:t xml:space="preserve">Project Management Institute, </w:t>
      </w:r>
      <w:r w:rsidRPr="00E84E52">
        <w:rPr>
          <w:i/>
          <w:lang w:val="en-US"/>
        </w:rPr>
        <w:t xml:space="preserve">A guide to Project Management Body of Knowledge, Fourth Edition, </w:t>
      </w:r>
      <w:proofErr w:type="spellStart"/>
      <w:r w:rsidRPr="00E84E52">
        <w:rPr>
          <w:i/>
          <w:lang w:val="en-US"/>
        </w:rPr>
        <w:t>w</w:t>
      </w:r>
      <w:r w:rsidR="005A6D11">
        <w:rPr>
          <w:lang w:val="en-US"/>
        </w:rPr>
        <w:t>yd</w:t>
      </w:r>
      <w:proofErr w:type="spellEnd"/>
      <w:r w:rsidR="005A6D11">
        <w:rPr>
          <w:lang w:val="en-US"/>
        </w:rPr>
        <w:t xml:space="preserve">. </w:t>
      </w:r>
      <w:proofErr w:type="spellStart"/>
      <w:r w:rsidR="005A6D11">
        <w:rPr>
          <w:lang w:val="en-US"/>
        </w:rPr>
        <w:t>polskie</w:t>
      </w:r>
      <w:proofErr w:type="spellEnd"/>
      <w:r w:rsidR="005A6D11">
        <w:rPr>
          <w:lang w:val="en-US"/>
        </w:rPr>
        <w:t>, Warszawa 2009</w:t>
      </w:r>
    </w:p>
    <w:p w:rsidR="001F6158" w:rsidRPr="00997B88" w:rsidRDefault="001F6158" w:rsidP="000D054C">
      <w:pPr>
        <w:pStyle w:val="Bibliografia"/>
      </w:pPr>
      <w:r w:rsidRPr="004C5ECA">
        <w:t xml:space="preserve">Sawicki K., </w:t>
      </w:r>
      <w:r w:rsidRPr="004C5ECA">
        <w:rPr>
          <w:i/>
        </w:rPr>
        <w:t>Polityka bilansowa jako narzędzie zarządzania firmą</w:t>
      </w:r>
      <w:r w:rsidRPr="004C5ECA">
        <w:t>, Polityka bilansowa</w:t>
      </w:r>
      <w:r w:rsidR="00997B88">
        <w:t xml:space="preserve"> i </w:t>
      </w:r>
      <w:r w:rsidRPr="004C5ECA">
        <w:t xml:space="preserve">analiza finansowa. </w:t>
      </w:r>
      <w:r w:rsidRPr="00997B88">
        <w:t>Nowoczesne instrumenty zarządzania firm</w:t>
      </w:r>
      <w:r w:rsidR="005A6D11">
        <w:t>ą, Wrocław 2001</w:t>
      </w:r>
    </w:p>
    <w:p w:rsidR="001F6158" w:rsidRDefault="001F6158" w:rsidP="00876CBC">
      <w:pPr>
        <w:pStyle w:val="Bibliografia"/>
      </w:pPr>
      <w:r>
        <w:t xml:space="preserve">Sołtysik M., Wesołowska M., </w:t>
      </w:r>
      <w:r w:rsidRPr="00876CBC">
        <w:rPr>
          <w:i/>
        </w:rPr>
        <w:t>Współczesne trendy</w:t>
      </w:r>
      <w:r w:rsidR="00997B88">
        <w:rPr>
          <w:i/>
        </w:rPr>
        <w:t xml:space="preserve"> w </w:t>
      </w:r>
      <w:r w:rsidRPr="00876CBC">
        <w:rPr>
          <w:i/>
        </w:rPr>
        <w:t>zarządzaniu</w:t>
      </w:r>
      <w:r w:rsidR="005A6D11">
        <w:t xml:space="preserve">, </w:t>
      </w:r>
      <w:proofErr w:type="spellStart"/>
      <w:r w:rsidR="005A6D11">
        <w:t>MFiles</w:t>
      </w:r>
      <w:proofErr w:type="spellEnd"/>
      <w:r w:rsidR="005A6D11">
        <w:t>, Kraków 2016</w:t>
      </w:r>
    </w:p>
    <w:p w:rsidR="001F6158" w:rsidRDefault="001F6158" w:rsidP="00501E00">
      <w:pPr>
        <w:pStyle w:val="Bibliografia"/>
      </w:pPr>
      <w:r w:rsidRPr="00501E00">
        <w:t xml:space="preserve">Spałek S., Bodych M., (2012), </w:t>
      </w:r>
      <w:proofErr w:type="spellStart"/>
      <w:r w:rsidRPr="00501E00">
        <w:rPr>
          <w:i/>
        </w:rPr>
        <w:t>PMO</w:t>
      </w:r>
      <w:proofErr w:type="spellEnd"/>
      <w:r w:rsidRPr="00501E00">
        <w:rPr>
          <w:i/>
        </w:rPr>
        <w:t>. Praktyka zarządzania projektami</w:t>
      </w:r>
      <w:r w:rsidR="00997B88">
        <w:rPr>
          <w:i/>
        </w:rPr>
        <w:t xml:space="preserve"> i </w:t>
      </w:r>
      <w:r w:rsidRPr="00501E00">
        <w:rPr>
          <w:i/>
        </w:rPr>
        <w:t>portfelem projektów</w:t>
      </w:r>
      <w:r w:rsidR="00997B88">
        <w:rPr>
          <w:i/>
        </w:rPr>
        <w:t xml:space="preserve"> w </w:t>
      </w:r>
      <w:r w:rsidRPr="00501E00">
        <w:rPr>
          <w:i/>
        </w:rPr>
        <w:t>organizacji</w:t>
      </w:r>
      <w:r w:rsidRPr="00501E00">
        <w:t xml:space="preserve">, Wyd. Helion, </w:t>
      </w:r>
      <w:r w:rsidR="005A6D11">
        <w:t>Gliwice 2012</w:t>
      </w:r>
    </w:p>
    <w:p w:rsidR="001F6158" w:rsidRDefault="001F6158" w:rsidP="00E17EF9">
      <w:pPr>
        <w:pStyle w:val="Bibliografia"/>
      </w:pPr>
      <w:r w:rsidRPr="007D7F49">
        <w:t xml:space="preserve">Stabryła A., </w:t>
      </w:r>
      <w:r w:rsidRPr="00922787">
        <w:rPr>
          <w:i/>
        </w:rPr>
        <w:t>Zarządzanie projektami ekonomicznymi</w:t>
      </w:r>
      <w:r w:rsidR="00997B88">
        <w:rPr>
          <w:i/>
        </w:rPr>
        <w:t xml:space="preserve"> i </w:t>
      </w:r>
      <w:r w:rsidRPr="00922787">
        <w:rPr>
          <w:i/>
        </w:rPr>
        <w:t>organizacyjnymi</w:t>
      </w:r>
      <w:r w:rsidRPr="007D7F49">
        <w:t>, PWN, Warszawa 2006</w:t>
      </w:r>
    </w:p>
    <w:p w:rsidR="001F6158" w:rsidRPr="00E84E52" w:rsidRDefault="001F6158" w:rsidP="00A27823">
      <w:pPr>
        <w:pStyle w:val="Bibliografia"/>
        <w:rPr>
          <w:lang w:val="en-US"/>
        </w:rPr>
      </w:pPr>
      <w:r w:rsidRPr="00E84E52">
        <w:rPr>
          <w:i/>
          <w:lang w:val="en-US"/>
        </w:rPr>
        <w:t>Statement of Work (SOW) Writing Guide</w:t>
      </w:r>
      <w:r w:rsidRPr="00E84E52">
        <w:rPr>
          <w:lang w:val="en-US"/>
        </w:rPr>
        <w:t xml:space="preserve">, DAS Procurement Services, Version 2, </w:t>
      </w:r>
      <w:r w:rsidR="005A6D11">
        <w:rPr>
          <w:lang w:val="en-US"/>
        </w:rPr>
        <w:t>Oregon State Government,  2018</w:t>
      </w:r>
    </w:p>
    <w:p w:rsidR="001F6158" w:rsidRPr="0099027A" w:rsidRDefault="001F6158" w:rsidP="0018239F">
      <w:pPr>
        <w:pStyle w:val="Bibliografia"/>
        <w:rPr>
          <w:lang w:val="en-US"/>
        </w:rPr>
      </w:pPr>
      <w:r w:rsidRPr="0099027A">
        <w:rPr>
          <w:lang w:val="en-US"/>
        </w:rPr>
        <w:t xml:space="preserve">Stoner </w:t>
      </w:r>
      <w:proofErr w:type="spellStart"/>
      <w:r w:rsidRPr="0099027A">
        <w:rPr>
          <w:lang w:val="en-US"/>
        </w:rPr>
        <w:t>J.A.F</w:t>
      </w:r>
      <w:proofErr w:type="spellEnd"/>
      <w:r w:rsidRPr="0099027A">
        <w:rPr>
          <w:lang w:val="en-US"/>
        </w:rPr>
        <w:t xml:space="preserve">., Freeman </w:t>
      </w:r>
      <w:proofErr w:type="spellStart"/>
      <w:r w:rsidRPr="0099027A">
        <w:rPr>
          <w:lang w:val="en-US"/>
        </w:rPr>
        <w:t>R.E</w:t>
      </w:r>
      <w:proofErr w:type="spellEnd"/>
      <w:r w:rsidRPr="0099027A">
        <w:rPr>
          <w:lang w:val="en-US"/>
        </w:rPr>
        <w:t xml:space="preserve">., Gilbert </w:t>
      </w:r>
      <w:proofErr w:type="spellStart"/>
      <w:r w:rsidRPr="0099027A">
        <w:rPr>
          <w:lang w:val="en-US"/>
        </w:rPr>
        <w:t>D.R</w:t>
      </w:r>
      <w:proofErr w:type="spellEnd"/>
      <w:r w:rsidRPr="0099027A">
        <w:rPr>
          <w:lang w:val="en-US"/>
        </w:rPr>
        <w:t xml:space="preserve">. Jr, </w:t>
      </w:r>
      <w:proofErr w:type="spellStart"/>
      <w:r w:rsidRPr="0099027A">
        <w:rPr>
          <w:i/>
          <w:lang w:val="en-US"/>
        </w:rPr>
        <w:t>Kierowanie</w:t>
      </w:r>
      <w:proofErr w:type="spellEnd"/>
      <w:r w:rsidR="005A6D11">
        <w:rPr>
          <w:lang w:val="en-US"/>
        </w:rPr>
        <w:t xml:space="preserve">, </w:t>
      </w:r>
      <w:proofErr w:type="spellStart"/>
      <w:r w:rsidR="005A6D11">
        <w:rPr>
          <w:lang w:val="en-US"/>
        </w:rPr>
        <w:t>PWE</w:t>
      </w:r>
      <w:proofErr w:type="spellEnd"/>
      <w:r w:rsidR="005A6D11">
        <w:rPr>
          <w:lang w:val="en-US"/>
        </w:rPr>
        <w:t>, Warszawa 1997</w:t>
      </w:r>
    </w:p>
    <w:p w:rsidR="001F6158" w:rsidRDefault="001F6158" w:rsidP="00EB55EE">
      <w:pPr>
        <w:pStyle w:val="Bibliografia"/>
      </w:pPr>
      <w:r>
        <w:t xml:space="preserve">Szczepanik R., </w:t>
      </w:r>
      <w:r w:rsidRPr="00EB55EE">
        <w:rPr>
          <w:i/>
        </w:rPr>
        <w:t>17 śmiertelnych błędów szefa</w:t>
      </w:r>
      <w:r w:rsidR="005A6D11">
        <w:t xml:space="preserve"> , Helion, Gliwice 2010</w:t>
      </w:r>
    </w:p>
    <w:p w:rsidR="001F6158" w:rsidRDefault="001F6158" w:rsidP="00E00670">
      <w:pPr>
        <w:pStyle w:val="Bibliografia"/>
      </w:pPr>
      <w:proofErr w:type="spellStart"/>
      <w:r>
        <w:t>Szymaczek</w:t>
      </w:r>
      <w:proofErr w:type="spellEnd"/>
      <w:r w:rsidRPr="00E00670">
        <w:t xml:space="preserve"> </w:t>
      </w:r>
      <w:r>
        <w:t xml:space="preserve">M., </w:t>
      </w:r>
      <w:proofErr w:type="spellStart"/>
      <w:r>
        <w:t>Smektalski</w:t>
      </w:r>
      <w:proofErr w:type="spellEnd"/>
      <w:r w:rsidRPr="00E00670">
        <w:t xml:space="preserve"> </w:t>
      </w:r>
      <w:r>
        <w:t>A.. Z</w:t>
      </w:r>
      <w:r w:rsidRPr="00E00670">
        <w:rPr>
          <w:i/>
        </w:rPr>
        <w:t>arządzanie projektem przez Business Case</w:t>
      </w:r>
      <w:r>
        <w:t xml:space="preserve"> w: </w:t>
      </w:r>
      <w:r w:rsidRPr="00E00670">
        <w:rPr>
          <w:i/>
        </w:rPr>
        <w:t>Controlling</w:t>
      </w:r>
      <w:r w:rsidR="00997B88">
        <w:rPr>
          <w:i/>
        </w:rPr>
        <w:t xml:space="preserve"> i </w:t>
      </w:r>
      <w:r w:rsidRPr="00E00670">
        <w:rPr>
          <w:i/>
        </w:rPr>
        <w:t>Rachunkowość Zarządcza, 8/2008</w:t>
      </w:r>
      <w:r w:rsidR="005A6D11">
        <w:t xml:space="preserve">. </w:t>
      </w:r>
      <w:proofErr w:type="spellStart"/>
      <w:r w:rsidR="005A6D11">
        <w:t>INFOR</w:t>
      </w:r>
      <w:proofErr w:type="spellEnd"/>
      <w:r w:rsidR="005A6D11">
        <w:t xml:space="preserve"> 2008,</w:t>
      </w:r>
    </w:p>
    <w:p w:rsidR="001F6158" w:rsidRDefault="001F6158" w:rsidP="00E00670">
      <w:pPr>
        <w:pStyle w:val="Bibliografia"/>
      </w:pPr>
      <w:r>
        <w:t>Trocki</w:t>
      </w:r>
      <w:r w:rsidRPr="00E00670">
        <w:t xml:space="preserve"> </w:t>
      </w:r>
      <w:r>
        <w:t xml:space="preserve">M., </w:t>
      </w:r>
      <w:r w:rsidRPr="00E00670">
        <w:rPr>
          <w:i/>
        </w:rPr>
        <w:t>Kompleksowa ocena projektów w: Studia</w:t>
      </w:r>
      <w:r w:rsidR="00997B88">
        <w:rPr>
          <w:i/>
        </w:rPr>
        <w:t xml:space="preserve"> i </w:t>
      </w:r>
      <w:r w:rsidRPr="00E00670">
        <w:rPr>
          <w:i/>
        </w:rPr>
        <w:t>prace Kolegium Zarządzania I fina</w:t>
      </w:r>
      <w:r w:rsidRPr="00E00670">
        <w:rPr>
          <w:i/>
        </w:rPr>
        <w:t>n</w:t>
      </w:r>
      <w:r w:rsidRPr="00E00670">
        <w:rPr>
          <w:i/>
        </w:rPr>
        <w:t>sów, Zeszyt nauko-wy 113</w:t>
      </w:r>
      <w:r>
        <w:t>, Szkoła Główna Handlowa</w:t>
      </w:r>
      <w:r w:rsidR="00997B88">
        <w:t xml:space="preserve"> w </w:t>
      </w:r>
      <w:r w:rsidR="005A6D11">
        <w:t>Warszawie, Warszawa 2012</w:t>
      </w:r>
    </w:p>
    <w:p w:rsidR="001F6158" w:rsidRDefault="001F6158" w:rsidP="00E00670">
      <w:pPr>
        <w:pStyle w:val="Bibliografia"/>
      </w:pPr>
      <w:r>
        <w:t>Trocki</w:t>
      </w:r>
      <w:r w:rsidRPr="00E00670">
        <w:t xml:space="preserve"> </w:t>
      </w:r>
      <w:r>
        <w:t xml:space="preserve">M., </w:t>
      </w:r>
      <w:r w:rsidRPr="00E00670">
        <w:rPr>
          <w:i/>
        </w:rPr>
        <w:t>Metody</w:t>
      </w:r>
      <w:r w:rsidR="00997B88">
        <w:rPr>
          <w:i/>
        </w:rPr>
        <w:t xml:space="preserve"> i </w:t>
      </w:r>
      <w:r w:rsidRPr="00E00670">
        <w:rPr>
          <w:i/>
        </w:rPr>
        <w:t>standardy zarządzania projektami</w:t>
      </w:r>
      <w:r>
        <w:t>, Polskie Wydawnic</w:t>
      </w:r>
      <w:r w:rsidR="005A6D11">
        <w:t>two Ekonomiczne, Warszawa 2017</w:t>
      </w:r>
    </w:p>
    <w:p w:rsidR="001F6158" w:rsidRDefault="001F6158" w:rsidP="00744828">
      <w:pPr>
        <w:pStyle w:val="Bibliografia"/>
      </w:pPr>
      <w:r w:rsidRPr="002D6FAF">
        <w:lastRenderedPageBreak/>
        <w:t xml:space="preserve">Trocki M., </w:t>
      </w:r>
      <w:r w:rsidRPr="002D6FAF">
        <w:rPr>
          <w:i/>
        </w:rPr>
        <w:t>Nowoczesne zarządzanie projektami</w:t>
      </w:r>
      <w:r w:rsidRPr="002D6FAF">
        <w:t>, Polskie Wydawnictwo Ekonomiczne, Wa</w:t>
      </w:r>
      <w:r w:rsidRPr="002D6FAF">
        <w:t>r</w:t>
      </w:r>
      <w:r w:rsidR="005A6D11">
        <w:t>szawa 2012</w:t>
      </w:r>
    </w:p>
    <w:p w:rsidR="001F6158" w:rsidRDefault="001F6158" w:rsidP="00876CBC">
      <w:pPr>
        <w:pStyle w:val="Bibliografia"/>
      </w:pPr>
      <w:r>
        <w:t xml:space="preserve">Trocki M., </w:t>
      </w:r>
      <w:r w:rsidRPr="00876CBC">
        <w:rPr>
          <w:i/>
        </w:rPr>
        <w:t>Zarządzanie Projektami</w:t>
      </w:r>
      <w:r>
        <w:t>, Polskie Wydawni</w:t>
      </w:r>
      <w:r w:rsidR="005A6D11">
        <w:t>ctwo Ekonomiczne, Warszawa 2003</w:t>
      </w:r>
    </w:p>
    <w:p w:rsidR="001F6158" w:rsidRPr="0099027A" w:rsidRDefault="001F6158" w:rsidP="00744828">
      <w:pPr>
        <w:pStyle w:val="Bibliografia"/>
        <w:rPr>
          <w:lang w:val="en-US"/>
        </w:rPr>
      </w:pPr>
      <w:r w:rsidRPr="001F6158">
        <w:t xml:space="preserve"> </w:t>
      </w:r>
      <w:proofErr w:type="spellStart"/>
      <w:r w:rsidRPr="0099027A">
        <w:rPr>
          <w:lang w:val="en-US"/>
        </w:rPr>
        <w:t>Verzuch</w:t>
      </w:r>
      <w:proofErr w:type="spellEnd"/>
      <w:r w:rsidRPr="0099027A">
        <w:rPr>
          <w:lang w:val="en-US"/>
        </w:rPr>
        <w:t xml:space="preserve"> E., </w:t>
      </w:r>
      <w:r w:rsidRPr="0099027A">
        <w:rPr>
          <w:i/>
          <w:lang w:val="en-US"/>
        </w:rPr>
        <w:t>The fast forward MBA in project management. Third edition, John</w:t>
      </w:r>
      <w:r w:rsidR="005A6D11">
        <w:rPr>
          <w:lang w:val="en-US"/>
        </w:rPr>
        <w:t xml:space="preserve"> Wiley &amp; Sons, New Jersey 2008</w:t>
      </w:r>
    </w:p>
    <w:p w:rsidR="001F6158" w:rsidRDefault="001F6158" w:rsidP="00962B7B">
      <w:pPr>
        <w:pStyle w:val="Bibliografia"/>
      </w:pPr>
      <w:r>
        <w:t xml:space="preserve">Walczak R., </w:t>
      </w:r>
      <w:r w:rsidRPr="00962B7B">
        <w:rPr>
          <w:i/>
        </w:rPr>
        <w:t>Podstawy zarządzania projektami metody</w:t>
      </w:r>
      <w:r w:rsidR="00997B88">
        <w:rPr>
          <w:i/>
        </w:rPr>
        <w:t xml:space="preserve"> i </w:t>
      </w:r>
      <w:r w:rsidRPr="00962B7B">
        <w:rPr>
          <w:i/>
        </w:rPr>
        <w:t>przykłady</w:t>
      </w:r>
      <w:r w:rsidR="005A6D11">
        <w:t xml:space="preserve">, </w:t>
      </w:r>
      <w:proofErr w:type="spellStart"/>
      <w:r w:rsidR="005A6D11">
        <w:t>Difin</w:t>
      </w:r>
      <w:proofErr w:type="spellEnd"/>
      <w:r w:rsidR="005A6D11">
        <w:t>, Warszawa 2014</w:t>
      </w:r>
    </w:p>
    <w:p w:rsidR="001F6158" w:rsidRDefault="001F6158" w:rsidP="007E4951">
      <w:pPr>
        <w:pStyle w:val="Bibliografia"/>
      </w:pPr>
      <w:r w:rsidRPr="007E787B">
        <w:t xml:space="preserve">Walczak W., </w:t>
      </w:r>
      <w:r w:rsidRPr="007E787B">
        <w:rPr>
          <w:i/>
        </w:rPr>
        <w:t>Orientacja na cele</w:t>
      </w:r>
      <w:r w:rsidR="00997B88">
        <w:rPr>
          <w:i/>
        </w:rPr>
        <w:t xml:space="preserve"> w </w:t>
      </w:r>
      <w:r w:rsidRPr="007E787B">
        <w:rPr>
          <w:i/>
        </w:rPr>
        <w:t>zarządzaniu projektami</w:t>
      </w:r>
      <w:r w:rsidRPr="007E787B">
        <w:t>, Master of Busi</w:t>
      </w:r>
      <w:r>
        <w:t>ness Administr</w:t>
      </w:r>
      <w:r>
        <w:t>a</w:t>
      </w:r>
      <w:r>
        <w:t>tion 4/2009, Spo</w:t>
      </w:r>
      <w:r w:rsidRPr="007E787B">
        <w:t>łeczna Wyższa Szkoła Przedsiębiorczości</w:t>
      </w:r>
      <w:r w:rsidR="00997B88">
        <w:t xml:space="preserve"> i </w:t>
      </w:r>
      <w:r w:rsidR="005A6D11">
        <w:t>Zarządzania, Łódź 2009</w:t>
      </w:r>
    </w:p>
    <w:p w:rsidR="001F6158" w:rsidRDefault="001F6158" w:rsidP="00E00670">
      <w:pPr>
        <w:pStyle w:val="Bibliografia"/>
      </w:pPr>
      <w:r>
        <w:t>Wysocki</w:t>
      </w:r>
      <w:r w:rsidRPr="00E00670">
        <w:t xml:space="preserve"> </w:t>
      </w:r>
      <w:r>
        <w:t xml:space="preserve">R., </w:t>
      </w:r>
      <w:r w:rsidRPr="00E00670">
        <w:rPr>
          <w:i/>
        </w:rPr>
        <w:t>Efektywne zarządzanie projektami</w:t>
      </w:r>
      <w:r w:rsidR="005A6D11">
        <w:t>, Helion, Gliwice 2013</w:t>
      </w:r>
    </w:p>
    <w:p w:rsidR="001F6158" w:rsidRDefault="001F6158" w:rsidP="007E4951">
      <w:pPr>
        <w:pStyle w:val="Bibliografia"/>
      </w:pPr>
      <w:r w:rsidRPr="00CC0D1E">
        <w:t xml:space="preserve">Wysocki R., </w:t>
      </w:r>
      <w:r w:rsidRPr="00CC0D1E">
        <w:rPr>
          <w:i/>
        </w:rPr>
        <w:t>Efektywne zarządzanie projektami: Tradycyjne, zwinne, ekstremalne</w:t>
      </w:r>
      <w:r w:rsidRPr="00CC0D1E">
        <w:t>, Wydanie VI</w:t>
      </w:r>
      <w:r w:rsidR="005A6D11">
        <w:t xml:space="preserve">, </w:t>
      </w:r>
      <w:proofErr w:type="spellStart"/>
      <w:r w:rsidR="005A6D11">
        <w:t>Onepress</w:t>
      </w:r>
      <w:proofErr w:type="spellEnd"/>
      <w:r w:rsidR="005A6D11">
        <w:t>, Gliwice 2013</w:t>
      </w:r>
    </w:p>
    <w:p w:rsidR="001F6158" w:rsidRPr="00E84E52" w:rsidRDefault="001F6158" w:rsidP="00E00670">
      <w:pPr>
        <w:pStyle w:val="Bibliografia"/>
        <w:rPr>
          <w:lang w:val="en-US"/>
        </w:rPr>
      </w:pPr>
      <w:proofErr w:type="spellStart"/>
      <w:r w:rsidRPr="00E84E52">
        <w:rPr>
          <w:lang w:val="en-US"/>
        </w:rPr>
        <w:t>Wysocki</w:t>
      </w:r>
      <w:proofErr w:type="spellEnd"/>
      <w:r w:rsidRPr="00E84E52">
        <w:rPr>
          <w:lang w:val="en-US"/>
        </w:rPr>
        <w:t xml:space="preserve"> R., E</w:t>
      </w:r>
      <w:r w:rsidRPr="00E84E52">
        <w:rPr>
          <w:i/>
          <w:lang w:val="en-US"/>
        </w:rPr>
        <w:t>ffective Project Management: Traditional. Agile, Extreme</w:t>
      </w:r>
      <w:r w:rsidRPr="00E84E52">
        <w:rPr>
          <w:lang w:val="en-US"/>
        </w:rPr>
        <w:t xml:space="preserve">, Wiley Publishing </w:t>
      </w:r>
      <w:proofErr w:type="spellStart"/>
      <w:r w:rsidRPr="00E84E52">
        <w:rPr>
          <w:lang w:val="en-US"/>
        </w:rPr>
        <w:t>Inc</w:t>
      </w:r>
      <w:proofErr w:type="spellEnd"/>
      <w:r w:rsidR="005A6D11">
        <w:rPr>
          <w:lang w:val="en-US"/>
        </w:rPr>
        <w:t>, Indianapolis 2009</w:t>
      </w:r>
    </w:p>
    <w:p w:rsidR="001F6158" w:rsidRDefault="001F6158" w:rsidP="00E00670">
      <w:pPr>
        <w:pStyle w:val="Bibliografia"/>
      </w:pPr>
      <w:r>
        <w:t>Zajączkowska</w:t>
      </w:r>
      <w:r w:rsidRPr="00E00670">
        <w:t xml:space="preserve"> </w:t>
      </w:r>
      <w:r>
        <w:t xml:space="preserve">A., </w:t>
      </w:r>
      <w:r w:rsidRPr="00E00670">
        <w:rPr>
          <w:i/>
        </w:rPr>
        <w:t>Koordynator projektu unijnego - instruktaż skutecznego zarządzania pr</w:t>
      </w:r>
      <w:r w:rsidRPr="00E00670">
        <w:rPr>
          <w:i/>
        </w:rPr>
        <w:t>o</w:t>
      </w:r>
      <w:r w:rsidRPr="00E00670">
        <w:rPr>
          <w:i/>
        </w:rPr>
        <w:t>jektami unijnymi</w:t>
      </w:r>
      <w:r w:rsidR="00997B88">
        <w:rPr>
          <w:i/>
        </w:rPr>
        <w:t xml:space="preserve"> z </w:t>
      </w:r>
      <w:r w:rsidRPr="00E00670">
        <w:rPr>
          <w:i/>
        </w:rPr>
        <w:t>suplementem elektronicznym do monitoringu zadań</w:t>
      </w:r>
      <w:r>
        <w:t>, Ośrodek Dorad</w:t>
      </w:r>
      <w:r>
        <w:t>z</w:t>
      </w:r>
      <w:r>
        <w:t>twa</w:t>
      </w:r>
      <w:r w:rsidR="00997B88">
        <w:t xml:space="preserve"> i </w:t>
      </w:r>
      <w:r w:rsidR="005A6D11">
        <w:t>Doskonalenia Kadr, Gdańsk 2010</w:t>
      </w:r>
    </w:p>
    <w:p w:rsidR="001F6158" w:rsidRDefault="001F6158" w:rsidP="007E4951">
      <w:pPr>
        <w:pStyle w:val="Bibliografia"/>
      </w:pPr>
      <w:r>
        <w:t xml:space="preserve">  </w:t>
      </w:r>
      <w:r w:rsidRPr="007E4951">
        <w:rPr>
          <w:i/>
        </w:rPr>
        <w:t>Zarządzanie projektami małymi</w:t>
      </w:r>
      <w:r w:rsidR="00997B88">
        <w:rPr>
          <w:i/>
        </w:rPr>
        <w:t xml:space="preserve"> i </w:t>
      </w:r>
      <w:r w:rsidRPr="007E4951">
        <w:rPr>
          <w:i/>
        </w:rPr>
        <w:t>dużymi</w:t>
      </w:r>
      <w:r>
        <w:t xml:space="preserve">, Harvard Business, </w:t>
      </w:r>
      <w:r w:rsidR="005A6D11">
        <w:t xml:space="preserve">Wyd. MT Biznes, Warszawa </w:t>
      </w:r>
      <w:bookmarkStart w:id="52" w:name="_GoBack"/>
      <w:bookmarkEnd w:id="52"/>
      <w:r w:rsidR="005A6D11">
        <w:t>2006</w:t>
      </w:r>
    </w:p>
    <w:p w:rsidR="00876CBC" w:rsidRDefault="00876CBC" w:rsidP="00876CBC">
      <w:pPr>
        <w:pStyle w:val="Bibliografia"/>
      </w:pPr>
    </w:p>
    <w:p w:rsidR="00876CBC" w:rsidRDefault="00876CBC" w:rsidP="00876CBC">
      <w:pPr>
        <w:pStyle w:val="Bibliografia"/>
      </w:pPr>
    </w:p>
    <w:p w:rsidR="00876CBC" w:rsidRDefault="00876CBC" w:rsidP="00876CBC">
      <w:pPr>
        <w:pStyle w:val="Bibliografia"/>
      </w:pPr>
    </w:p>
    <w:p w:rsidR="00876CBC" w:rsidRDefault="00876CBC" w:rsidP="00876CBC">
      <w:pPr>
        <w:pStyle w:val="Bibliografia"/>
      </w:pPr>
    </w:p>
    <w:p w:rsidR="00876CBC" w:rsidRPr="00876CBC" w:rsidRDefault="00876CBC" w:rsidP="00876CBC">
      <w:pPr>
        <w:pStyle w:val="Bibliografia"/>
      </w:pPr>
    </w:p>
    <w:p w:rsidR="00E00670" w:rsidRDefault="00E00670" w:rsidP="00876CBC">
      <w:pPr>
        <w:pStyle w:val="Bibliografia"/>
      </w:pPr>
    </w:p>
    <w:p w:rsidR="00E00670" w:rsidRDefault="00E00670" w:rsidP="00876CBC">
      <w:pPr>
        <w:pStyle w:val="Bibliografia"/>
      </w:pPr>
    </w:p>
    <w:p w:rsidR="00E00670" w:rsidRDefault="00E00670" w:rsidP="00876CBC">
      <w:pPr>
        <w:pStyle w:val="Bibliografia"/>
      </w:pPr>
    </w:p>
    <w:p w:rsidR="00E00670" w:rsidRDefault="00E00670" w:rsidP="00876CBC">
      <w:pPr>
        <w:pStyle w:val="Bibliografia"/>
      </w:pPr>
    </w:p>
    <w:p w:rsidR="00E00670" w:rsidRDefault="00E00670" w:rsidP="00876CBC">
      <w:pPr>
        <w:pStyle w:val="Bibliografia"/>
      </w:pPr>
    </w:p>
    <w:p w:rsidR="00E00670" w:rsidRDefault="00E00670" w:rsidP="00876CBC">
      <w:pPr>
        <w:pStyle w:val="Bibliografia"/>
      </w:pPr>
    </w:p>
    <w:p w:rsidR="00E00670" w:rsidRPr="00E00670" w:rsidRDefault="00E00670" w:rsidP="00876CBC">
      <w:pPr>
        <w:pStyle w:val="Bibliografia"/>
      </w:pPr>
    </w:p>
    <w:p w:rsidR="008F3F1A" w:rsidRDefault="00602EC8" w:rsidP="00602EC8">
      <w:pPr>
        <w:pStyle w:val="Nagwek1"/>
      </w:pPr>
      <w:bookmarkStart w:id="53" w:name="_Toc432664870"/>
      <w:bookmarkStart w:id="54" w:name="_Toc54354555"/>
      <w:r>
        <w:lastRenderedPageBreak/>
        <w:t>Spis tabel</w:t>
      </w:r>
      <w:bookmarkEnd w:id="53"/>
      <w:bookmarkEnd w:id="54"/>
    </w:p>
    <w:p w:rsidR="005A6D11" w:rsidRDefault="00602EC8">
      <w:pPr>
        <w:pStyle w:val="Spistreci3"/>
        <w:rPr>
          <w:rFonts w:asciiTheme="minorHAnsi" w:eastAsiaTheme="minorEastAsia" w:hAnsiTheme="minorHAnsi"/>
          <w:sz w:val="22"/>
          <w:lang w:eastAsia="pl-PL"/>
        </w:rPr>
      </w:pPr>
      <w:r>
        <w:fldChar w:fldCharType="begin"/>
      </w:r>
      <w:r>
        <w:instrText xml:space="preserve"> TOC \h \z \t "Nr_tabeli;3" </w:instrText>
      </w:r>
      <w:r>
        <w:fldChar w:fldCharType="separate"/>
      </w:r>
      <w:hyperlink w:anchor="_Toc54366557" w:history="1">
        <w:r w:rsidR="005A6D11" w:rsidRPr="001656B3">
          <w:rPr>
            <w:rStyle w:val="Hipercze"/>
          </w:rPr>
          <w:t>Tabela 1. Porównanie projektu, programu i portfela</w:t>
        </w:r>
        <w:r w:rsidR="005A6D11">
          <w:rPr>
            <w:webHidden/>
          </w:rPr>
          <w:tab/>
        </w:r>
        <w:r w:rsidR="005A6D11">
          <w:rPr>
            <w:webHidden/>
          </w:rPr>
          <w:fldChar w:fldCharType="begin"/>
        </w:r>
        <w:r w:rsidR="005A6D11">
          <w:rPr>
            <w:webHidden/>
          </w:rPr>
          <w:instrText xml:space="preserve"> PAGEREF _Toc54366557 \h </w:instrText>
        </w:r>
        <w:r w:rsidR="005A6D11">
          <w:rPr>
            <w:webHidden/>
          </w:rPr>
        </w:r>
        <w:r w:rsidR="005A6D11">
          <w:rPr>
            <w:webHidden/>
          </w:rPr>
          <w:fldChar w:fldCharType="separate"/>
        </w:r>
        <w:r w:rsidR="005A6D11">
          <w:rPr>
            <w:webHidden/>
          </w:rPr>
          <w:t>8</w:t>
        </w:r>
        <w:r w:rsidR="005A6D11">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8" w:history="1">
        <w:r w:rsidRPr="001656B3">
          <w:rPr>
            <w:rStyle w:val="Hipercze"/>
          </w:rPr>
          <w:t>Tabela 2. Model fazowy</w:t>
        </w:r>
        <w:r>
          <w:rPr>
            <w:webHidden/>
          </w:rPr>
          <w:tab/>
        </w:r>
        <w:r>
          <w:rPr>
            <w:webHidden/>
          </w:rPr>
          <w:fldChar w:fldCharType="begin"/>
        </w:r>
        <w:r>
          <w:rPr>
            <w:webHidden/>
          </w:rPr>
          <w:instrText xml:space="preserve"> PAGEREF _Toc54366558 \h </w:instrText>
        </w:r>
        <w:r>
          <w:rPr>
            <w:webHidden/>
          </w:rPr>
        </w:r>
        <w:r>
          <w:rPr>
            <w:webHidden/>
          </w:rPr>
          <w:fldChar w:fldCharType="separate"/>
        </w:r>
        <w:r>
          <w:rPr>
            <w:webHidden/>
          </w:rPr>
          <w:t>16</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9" w:history="1">
        <w:r w:rsidRPr="001656B3">
          <w:rPr>
            <w:rStyle w:val="Hipercze"/>
          </w:rPr>
          <w:t>Tabela 3. Cele i zakres projektu</w:t>
        </w:r>
        <w:r>
          <w:rPr>
            <w:webHidden/>
          </w:rPr>
          <w:tab/>
        </w:r>
        <w:r>
          <w:rPr>
            <w:webHidden/>
          </w:rPr>
          <w:fldChar w:fldCharType="begin"/>
        </w:r>
        <w:r>
          <w:rPr>
            <w:webHidden/>
          </w:rPr>
          <w:instrText xml:space="preserve"> PAGEREF _Toc54366559 \h </w:instrText>
        </w:r>
        <w:r>
          <w:rPr>
            <w:webHidden/>
          </w:rPr>
        </w:r>
        <w:r>
          <w:rPr>
            <w:webHidden/>
          </w:rPr>
          <w:fldChar w:fldCharType="separate"/>
        </w:r>
        <w:r>
          <w:rPr>
            <w:webHidden/>
          </w:rPr>
          <w:t>33</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60" w:history="1">
        <w:r w:rsidRPr="001656B3">
          <w:rPr>
            <w:rStyle w:val="Hipercze"/>
          </w:rPr>
          <w:t>Tabela 4. Formuła realizacyjna projektu</w:t>
        </w:r>
        <w:r>
          <w:rPr>
            <w:webHidden/>
          </w:rPr>
          <w:tab/>
        </w:r>
        <w:r>
          <w:rPr>
            <w:webHidden/>
          </w:rPr>
          <w:fldChar w:fldCharType="begin"/>
        </w:r>
        <w:r>
          <w:rPr>
            <w:webHidden/>
          </w:rPr>
          <w:instrText xml:space="preserve"> PAGEREF _Toc54366560 \h </w:instrText>
        </w:r>
        <w:r>
          <w:rPr>
            <w:webHidden/>
          </w:rPr>
        </w:r>
        <w:r>
          <w:rPr>
            <w:webHidden/>
          </w:rPr>
          <w:fldChar w:fldCharType="separate"/>
        </w:r>
        <w:r>
          <w:rPr>
            <w:webHidden/>
          </w:rPr>
          <w:t>35</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61" w:history="1">
        <w:r w:rsidRPr="001656B3">
          <w:rPr>
            <w:rStyle w:val="Hipercze"/>
          </w:rPr>
          <w:t>Tabela 5. Macierz kompromisów projektowych</w:t>
        </w:r>
        <w:r>
          <w:rPr>
            <w:webHidden/>
          </w:rPr>
          <w:tab/>
        </w:r>
        <w:r>
          <w:rPr>
            <w:webHidden/>
          </w:rPr>
          <w:fldChar w:fldCharType="begin"/>
        </w:r>
        <w:r>
          <w:rPr>
            <w:webHidden/>
          </w:rPr>
          <w:instrText xml:space="preserve"> PAGEREF _Toc54366561 \h </w:instrText>
        </w:r>
        <w:r>
          <w:rPr>
            <w:webHidden/>
          </w:rPr>
        </w:r>
        <w:r>
          <w:rPr>
            <w:webHidden/>
          </w:rPr>
          <w:fldChar w:fldCharType="separate"/>
        </w:r>
        <w:r>
          <w:rPr>
            <w:webHidden/>
          </w:rPr>
          <w:t>36</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62" w:history="1">
        <w:r w:rsidRPr="001656B3">
          <w:rPr>
            <w:rStyle w:val="Hipercze"/>
          </w:rPr>
          <w:t>Tabela 6. Model fazowy</w:t>
        </w:r>
        <w:r>
          <w:rPr>
            <w:webHidden/>
          </w:rPr>
          <w:tab/>
        </w:r>
        <w:r>
          <w:rPr>
            <w:webHidden/>
          </w:rPr>
          <w:fldChar w:fldCharType="begin"/>
        </w:r>
        <w:r>
          <w:rPr>
            <w:webHidden/>
          </w:rPr>
          <w:instrText xml:space="preserve"> PAGEREF _Toc54366562 \h </w:instrText>
        </w:r>
        <w:r>
          <w:rPr>
            <w:webHidden/>
          </w:rPr>
        </w:r>
        <w:r>
          <w:rPr>
            <w:webHidden/>
          </w:rPr>
          <w:fldChar w:fldCharType="separate"/>
        </w:r>
        <w:r>
          <w:rPr>
            <w:webHidden/>
          </w:rPr>
          <w:t>37</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63" w:history="1">
        <w:r w:rsidRPr="001656B3">
          <w:rPr>
            <w:rStyle w:val="Hipercze"/>
          </w:rPr>
          <w:t>Tabela 7. Rejestr interesariuszy</w:t>
        </w:r>
        <w:r>
          <w:rPr>
            <w:webHidden/>
          </w:rPr>
          <w:tab/>
        </w:r>
        <w:r>
          <w:rPr>
            <w:webHidden/>
          </w:rPr>
          <w:fldChar w:fldCharType="begin"/>
        </w:r>
        <w:r>
          <w:rPr>
            <w:webHidden/>
          </w:rPr>
          <w:instrText xml:space="preserve"> PAGEREF _Toc54366563 \h </w:instrText>
        </w:r>
        <w:r>
          <w:rPr>
            <w:webHidden/>
          </w:rPr>
        </w:r>
        <w:r>
          <w:rPr>
            <w:webHidden/>
          </w:rPr>
          <w:fldChar w:fldCharType="separate"/>
        </w:r>
        <w:r>
          <w:rPr>
            <w:webHidden/>
          </w:rPr>
          <w:t>40</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64" w:history="1">
        <w:r w:rsidRPr="001656B3">
          <w:rPr>
            <w:rStyle w:val="Hipercze"/>
          </w:rPr>
          <w:t>Tabela 8. Macierz prawdopodobieństwa i skutków wystąpienia ryzyk</w:t>
        </w:r>
        <w:r>
          <w:rPr>
            <w:webHidden/>
          </w:rPr>
          <w:tab/>
        </w:r>
        <w:r>
          <w:rPr>
            <w:webHidden/>
          </w:rPr>
          <w:fldChar w:fldCharType="begin"/>
        </w:r>
        <w:r>
          <w:rPr>
            <w:webHidden/>
          </w:rPr>
          <w:instrText xml:space="preserve"> PAGEREF _Toc54366564 \h </w:instrText>
        </w:r>
        <w:r>
          <w:rPr>
            <w:webHidden/>
          </w:rPr>
        </w:r>
        <w:r>
          <w:rPr>
            <w:webHidden/>
          </w:rPr>
          <w:fldChar w:fldCharType="separate"/>
        </w:r>
        <w:r>
          <w:rPr>
            <w:webHidden/>
          </w:rPr>
          <w:t>48</w:t>
        </w:r>
        <w:r>
          <w:rPr>
            <w:webHidden/>
          </w:rPr>
          <w:fldChar w:fldCharType="end"/>
        </w:r>
      </w:hyperlink>
    </w:p>
    <w:p w:rsidR="00602EC8" w:rsidRPr="00602EC8" w:rsidRDefault="00602EC8" w:rsidP="00602EC8">
      <w:pPr>
        <w:pStyle w:val="Spistrecitabel"/>
      </w:pPr>
      <w:r>
        <w:fldChar w:fldCharType="end"/>
      </w:r>
    </w:p>
    <w:p w:rsidR="00602EC8" w:rsidRDefault="00602EC8" w:rsidP="00602EC8">
      <w:pPr>
        <w:pStyle w:val="Nagwek1"/>
      </w:pPr>
      <w:bookmarkStart w:id="55" w:name="_Toc432664871"/>
      <w:bookmarkStart w:id="56" w:name="_Toc54354556"/>
      <w:r>
        <w:lastRenderedPageBreak/>
        <w:t>Spis rysunków</w:t>
      </w:r>
      <w:bookmarkEnd w:id="55"/>
      <w:bookmarkEnd w:id="56"/>
    </w:p>
    <w:p w:rsidR="005A6D11" w:rsidRDefault="00602EC8">
      <w:pPr>
        <w:pStyle w:val="Spistreci3"/>
        <w:rPr>
          <w:rFonts w:asciiTheme="minorHAnsi" w:eastAsiaTheme="minorEastAsia" w:hAnsiTheme="minorHAnsi"/>
          <w:sz w:val="22"/>
          <w:lang w:eastAsia="pl-PL"/>
        </w:rPr>
      </w:pPr>
      <w:r>
        <w:fldChar w:fldCharType="begin"/>
      </w:r>
      <w:r>
        <w:instrText xml:space="preserve"> TOC \h \z \t "Nr_rys;3" </w:instrText>
      </w:r>
      <w:r>
        <w:fldChar w:fldCharType="separate"/>
      </w:r>
      <w:hyperlink w:anchor="_Toc54366547" w:history="1">
        <w:r w:rsidR="005A6D11" w:rsidRPr="00985F78">
          <w:rPr>
            <w:rStyle w:val="Hipercze"/>
          </w:rPr>
          <w:t>Rysunek 1. Trójkąt projektowy</w:t>
        </w:r>
        <w:r w:rsidR="005A6D11">
          <w:rPr>
            <w:webHidden/>
          </w:rPr>
          <w:tab/>
        </w:r>
        <w:r w:rsidR="005A6D11">
          <w:rPr>
            <w:webHidden/>
          </w:rPr>
          <w:fldChar w:fldCharType="begin"/>
        </w:r>
        <w:r w:rsidR="005A6D11">
          <w:rPr>
            <w:webHidden/>
          </w:rPr>
          <w:instrText xml:space="preserve"> PAGEREF _Toc54366547 \h </w:instrText>
        </w:r>
        <w:r w:rsidR="005A6D11">
          <w:rPr>
            <w:webHidden/>
          </w:rPr>
        </w:r>
        <w:r w:rsidR="005A6D11">
          <w:rPr>
            <w:webHidden/>
          </w:rPr>
          <w:fldChar w:fldCharType="separate"/>
        </w:r>
        <w:r w:rsidR="005A6D11">
          <w:rPr>
            <w:webHidden/>
          </w:rPr>
          <w:t>13</w:t>
        </w:r>
        <w:r w:rsidR="005A6D11">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48" w:history="1">
        <w:r w:rsidRPr="00985F78">
          <w:rPr>
            <w:rStyle w:val="Hipercze"/>
            <w:lang w:val="en-US"/>
          </w:rPr>
          <w:t>Rysunek 2. Kwadratowa ścieżka</w:t>
        </w:r>
        <w:r>
          <w:rPr>
            <w:webHidden/>
          </w:rPr>
          <w:tab/>
        </w:r>
        <w:r>
          <w:rPr>
            <w:webHidden/>
          </w:rPr>
          <w:fldChar w:fldCharType="begin"/>
        </w:r>
        <w:r>
          <w:rPr>
            <w:webHidden/>
          </w:rPr>
          <w:instrText xml:space="preserve"> PAGEREF _Toc54366548 \h </w:instrText>
        </w:r>
        <w:r>
          <w:rPr>
            <w:webHidden/>
          </w:rPr>
        </w:r>
        <w:r>
          <w:rPr>
            <w:webHidden/>
          </w:rPr>
          <w:fldChar w:fldCharType="separate"/>
        </w:r>
        <w:r>
          <w:rPr>
            <w:webHidden/>
          </w:rPr>
          <w:t>14</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49" w:history="1">
        <w:r w:rsidRPr="00985F78">
          <w:rPr>
            <w:rStyle w:val="Hipercze"/>
          </w:rPr>
          <w:t>Rysunek 3. Cykl życia projektu</w:t>
        </w:r>
        <w:r>
          <w:rPr>
            <w:webHidden/>
          </w:rPr>
          <w:tab/>
        </w:r>
        <w:r>
          <w:rPr>
            <w:webHidden/>
          </w:rPr>
          <w:fldChar w:fldCharType="begin"/>
        </w:r>
        <w:r>
          <w:rPr>
            <w:webHidden/>
          </w:rPr>
          <w:instrText xml:space="preserve"> PAGEREF _Toc54366549 \h </w:instrText>
        </w:r>
        <w:r>
          <w:rPr>
            <w:webHidden/>
          </w:rPr>
        </w:r>
        <w:r>
          <w:rPr>
            <w:webHidden/>
          </w:rPr>
          <w:fldChar w:fldCharType="separate"/>
        </w:r>
        <w:r>
          <w:rPr>
            <w:webHidden/>
          </w:rPr>
          <w:t>16</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0" w:history="1">
        <w:r w:rsidRPr="00985F78">
          <w:rPr>
            <w:rStyle w:val="Hipercze"/>
          </w:rPr>
          <w:t>Rysunek 4. Macierz wpływu i nastawienia interesariuszy do projektu</w:t>
        </w:r>
        <w:r>
          <w:rPr>
            <w:webHidden/>
          </w:rPr>
          <w:tab/>
        </w:r>
        <w:r>
          <w:rPr>
            <w:webHidden/>
          </w:rPr>
          <w:fldChar w:fldCharType="begin"/>
        </w:r>
        <w:r>
          <w:rPr>
            <w:webHidden/>
          </w:rPr>
          <w:instrText xml:space="preserve"> PAGEREF _Toc54366550 \h </w:instrText>
        </w:r>
        <w:r>
          <w:rPr>
            <w:webHidden/>
          </w:rPr>
        </w:r>
        <w:r>
          <w:rPr>
            <w:webHidden/>
          </w:rPr>
          <w:fldChar w:fldCharType="separate"/>
        </w:r>
        <w:r>
          <w:rPr>
            <w:webHidden/>
          </w:rPr>
          <w:t>20</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1" w:history="1">
        <w:r w:rsidRPr="00985F78">
          <w:rPr>
            <w:rStyle w:val="Hipercze"/>
          </w:rPr>
          <w:t>Rysunek 5. Mapa interesariuszy projektu</w:t>
        </w:r>
        <w:r>
          <w:rPr>
            <w:webHidden/>
          </w:rPr>
          <w:tab/>
        </w:r>
        <w:r>
          <w:rPr>
            <w:webHidden/>
          </w:rPr>
          <w:fldChar w:fldCharType="begin"/>
        </w:r>
        <w:r>
          <w:rPr>
            <w:webHidden/>
          </w:rPr>
          <w:instrText xml:space="preserve"> PAGEREF _Toc54366551 \h </w:instrText>
        </w:r>
        <w:r>
          <w:rPr>
            <w:webHidden/>
          </w:rPr>
        </w:r>
        <w:r>
          <w:rPr>
            <w:webHidden/>
          </w:rPr>
          <w:fldChar w:fldCharType="separate"/>
        </w:r>
        <w:r>
          <w:rPr>
            <w:webHidden/>
          </w:rPr>
          <w:t>41</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2" w:history="1">
        <w:r w:rsidRPr="00985F78">
          <w:rPr>
            <w:rStyle w:val="Hipercze"/>
          </w:rPr>
          <w:t>Rysunek 6. Diagram sieciowy.</w:t>
        </w:r>
        <w:r>
          <w:rPr>
            <w:webHidden/>
          </w:rPr>
          <w:tab/>
        </w:r>
        <w:r>
          <w:rPr>
            <w:webHidden/>
          </w:rPr>
          <w:fldChar w:fldCharType="begin"/>
        </w:r>
        <w:r>
          <w:rPr>
            <w:webHidden/>
          </w:rPr>
          <w:instrText xml:space="preserve"> PAGEREF _Toc54366552 \h </w:instrText>
        </w:r>
        <w:r>
          <w:rPr>
            <w:webHidden/>
          </w:rPr>
        </w:r>
        <w:r>
          <w:rPr>
            <w:webHidden/>
          </w:rPr>
          <w:fldChar w:fldCharType="separate"/>
        </w:r>
        <w:r>
          <w:rPr>
            <w:webHidden/>
          </w:rPr>
          <w:t>44</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3" w:history="1">
        <w:r w:rsidRPr="00985F78">
          <w:rPr>
            <w:rStyle w:val="Hipercze"/>
          </w:rPr>
          <w:t>Rysunek 7. Wykres Gantta.</w:t>
        </w:r>
        <w:r>
          <w:rPr>
            <w:webHidden/>
          </w:rPr>
          <w:tab/>
        </w:r>
        <w:r>
          <w:rPr>
            <w:webHidden/>
          </w:rPr>
          <w:fldChar w:fldCharType="begin"/>
        </w:r>
        <w:r>
          <w:rPr>
            <w:webHidden/>
          </w:rPr>
          <w:instrText xml:space="preserve"> PAGEREF _Toc54366553 \h </w:instrText>
        </w:r>
        <w:r>
          <w:rPr>
            <w:webHidden/>
          </w:rPr>
        </w:r>
        <w:r>
          <w:rPr>
            <w:webHidden/>
          </w:rPr>
          <w:fldChar w:fldCharType="separate"/>
        </w:r>
        <w:r>
          <w:rPr>
            <w:webHidden/>
          </w:rPr>
          <w:t>45</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4" w:history="1">
        <w:r w:rsidRPr="00985F78">
          <w:rPr>
            <w:rStyle w:val="Hipercze"/>
          </w:rPr>
          <w:t>Rysunek 8. Histogram zasobów osobowych.</w:t>
        </w:r>
        <w:r>
          <w:rPr>
            <w:webHidden/>
          </w:rPr>
          <w:tab/>
        </w:r>
        <w:r>
          <w:rPr>
            <w:webHidden/>
          </w:rPr>
          <w:fldChar w:fldCharType="begin"/>
        </w:r>
        <w:r>
          <w:rPr>
            <w:webHidden/>
          </w:rPr>
          <w:instrText xml:space="preserve"> PAGEREF _Toc54366554 \h </w:instrText>
        </w:r>
        <w:r>
          <w:rPr>
            <w:webHidden/>
          </w:rPr>
        </w:r>
        <w:r>
          <w:rPr>
            <w:webHidden/>
          </w:rPr>
          <w:fldChar w:fldCharType="separate"/>
        </w:r>
        <w:r>
          <w:rPr>
            <w:webHidden/>
          </w:rPr>
          <w:t>46</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5" w:history="1">
        <w:r w:rsidRPr="00985F78">
          <w:rPr>
            <w:rStyle w:val="Hipercze"/>
          </w:rPr>
          <w:t>Rysunek 9. Histogram kosztów zasobów osobowych.</w:t>
        </w:r>
        <w:r>
          <w:rPr>
            <w:webHidden/>
          </w:rPr>
          <w:tab/>
        </w:r>
        <w:r>
          <w:rPr>
            <w:webHidden/>
          </w:rPr>
          <w:fldChar w:fldCharType="begin"/>
        </w:r>
        <w:r>
          <w:rPr>
            <w:webHidden/>
          </w:rPr>
          <w:instrText xml:space="preserve"> PAGEREF _Toc54366555 \h </w:instrText>
        </w:r>
        <w:r>
          <w:rPr>
            <w:webHidden/>
          </w:rPr>
        </w:r>
        <w:r>
          <w:rPr>
            <w:webHidden/>
          </w:rPr>
          <w:fldChar w:fldCharType="separate"/>
        </w:r>
        <w:r>
          <w:rPr>
            <w:webHidden/>
          </w:rPr>
          <w:t>46</w:t>
        </w:r>
        <w:r>
          <w:rPr>
            <w:webHidden/>
          </w:rPr>
          <w:fldChar w:fldCharType="end"/>
        </w:r>
      </w:hyperlink>
    </w:p>
    <w:p w:rsidR="005A6D11" w:rsidRDefault="005A6D11">
      <w:pPr>
        <w:pStyle w:val="Spistreci3"/>
        <w:rPr>
          <w:rFonts w:asciiTheme="minorHAnsi" w:eastAsiaTheme="minorEastAsia" w:hAnsiTheme="minorHAnsi"/>
          <w:sz w:val="22"/>
          <w:lang w:eastAsia="pl-PL"/>
        </w:rPr>
      </w:pPr>
      <w:hyperlink w:anchor="_Toc54366556" w:history="1">
        <w:r w:rsidRPr="00985F78">
          <w:rPr>
            <w:rStyle w:val="Hipercze"/>
          </w:rPr>
          <w:t>Rysunek 10. Histogram kosztów projektu.</w:t>
        </w:r>
        <w:r>
          <w:rPr>
            <w:webHidden/>
          </w:rPr>
          <w:tab/>
        </w:r>
        <w:r>
          <w:rPr>
            <w:webHidden/>
          </w:rPr>
          <w:fldChar w:fldCharType="begin"/>
        </w:r>
        <w:r>
          <w:rPr>
            <w:webHidden/>
          </w:rPr>
          <w:instrText xml:space="preserve"> PAGEREF _Toc54366556 \h </w:instrText>
        </w:r>
        <w:r>
          <w:rPr>
            <w:webHidden/>
          </w:rPr>
        </w:r>
        <w:r>
          <w:rPr>
            <w:webHidden/>
          </w:rPr>
          <w:fldChar w:fldCharType="separate"/>
        </w:r>
        <w:r>
          <w:rPr>
            <w:webHidden/>
          </w:rPr>
          <w:t>47</w:t>
        </w:r>
        <w:r>
          <w:rPr>
            <w:webHidden/>
          </w:rPr>
          <w:fldChar w:fldCharType="end"/>
        </w:r>
      </w:hyperlink>
    </w:p>
    <w:p w:rsidR="00997B88" w:rsidRPr="00416A4F" w:rsidRDefault="00602EC8" w:rsidP="00997B88">
      <w:pPr>
        <w:ind w:firstLine="0"/>
      </w:pPr>
      <w:r>
        <w:fldChar w:fldCharType="end"/>
      </w:r>
    </w:p>
    <w:p w:rsidR="00416A4F" w:rsidRPr="00416A4F" w:rsidRDefault="00416A4F" w:rsidP="00997B88"/>
    <w:sectPr w:rsidR="00416A4F" w:rsidRPr="00416A4F" w:rsidSect="00643672">
      <w:footerReference w:type="even" r:id="rId20"/>
      <w:footerReference w:type="default" r:id="rId21"/>
      <w:headerReference w:type="first" r:id="rId22"/>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C10" w:rsidRDefault="00FF3C10" w:rsidP="004F068F">
      <w:r>
        <w:separator/>
      </w:r>
    </w:p>
  </w:endnote>
  <w:endnote w:type="continuationSeparator" w:id="0">
    <w:p w:rsidR="00FF3C10" w:rsidRDefault="00FF3C10" w:rsidP="004F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712128"/>
      <w:docPartObj>
        <w:docPartGallery w:val="Page Numbers (Bottom of Page)"/>
        <w:docPartUnique/>
      </w:docPartObj>
    </w:sdtPr>
    <w:sdtContent>
      <w:p w:rsidR="0012642F" w:rsidRDefault="0012642F" w:rsidP="00577E0D">
        <w:pPr>
          <w:pStyle w:val="rdo"/>
          <w:jc w:val="right"/>
        </w:pPr>
        <w:r>
          <w:fldChar w:fldCharType="begin"/>
        </w:r>
        <w:r>
          <w:instrText>PAGE   \* MERGEFORMAT</w:instrText>
        </w:r>
        <w:r>
          <w:fldChar w:fldCharType="separate"/>
        </w:r>
        <w:r w:rsidR="005A6D11">
          <w:rPr>
            <w:noProof/>
          </w:rPr>
          <w:t>54</w:t>
        </w:r>
        <w:r>
          <w:fldChar w:fldCharType="end"/>
        </w:r>
      </w:p>
    </w:sdtContent>
  </w:sdt>
  <w:p w:rsidR="0012642F" w:rsidRDefault="001264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4841427"/>
      <w:docPartObj>
        <w:docPartGallery w:val="Page Numbers (Bottom of Page)"/>
        <w:docPartUnique/>
      </w:docPartObj>
    </w:sdtPr>
    <w:sdtContent>
      <w:p w:rsidR="0012642F" w:rsidRDefault="0012642F" w:rsidP="00926E0C">
        <w:pPr>
          <w:pStyle w:val="Stopka"/>
        </w:pPr>
        <w:r>
          <w:fldChar w:fldCharType="begin"/>
        </w:r>
        <w:r>
          <w:instrText>PAGE   \* MERGEFORMAT</w:instrText>
        </w:r>
        <w:r>
          <w:fldChar w:fldCharType="separate"/>
        </w:r>
        <w:r w:rsidR="005A6D11">
          <w:rPr>
            <w:noProof/>
          </w:rPr>
          <w:t>55</w:t>
        </w:r>
        <w:r>
          <w:fldChar w:fldCharType="end"/>
        </w:r>
      </w:p>
    </w:sdtContent>
  </w:sdt>
  <w:p w:rsidR="0012642F" w:rsidRDefault="001264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C10" w:rsidRDefault="00FF3C10" w:rsidP="004F068F">
      <w:r>
        <w:separator/>
      </w:r>
    </w:p>
  </w:footnote>
  <w:footnote w:type="continuationSeparator" w:id="0">
    <w:p w:rsidR="00FF3C10" w:rsidRDefault="00FF3C10" w:rsidP="004F068F">
      <w:r>
        <w:continuationSeparator/>
      </w:r>
    </w:p>
  </w:footnote>
  <w:footnote w:id="1">
    <w:p w:rsidR="0012642F" w:rsidRDefault="0012642F" w:rsidP="0012642F">
      <w:pPr>
        <w:pStyle w:val="Tekstprzypisudolnego"/>
      </w:pPr>
      <w:r>
        <w:rPr>
          <w:rStyle w:val="Odwoanieprzypisudolnego"/>
        </w:rPr>
        <w:footnoteRef/>
      </w:r>
      <w:r>
        <w:t xml:space="preserve"> R. K. Wysocki, R.</w:t>
      </w:r>
      <w:r w:rsidRPr="00981207">
        <w:t xml:space="preserve"> </w:t>
      </w:r>
      <w:proofErr w:type="spellStart"/>
      <w:r w:rsidRPr="00981207">
        <w:t>McGary</w:t>
      </w:r>
      <w:proofErr w:type="spellEnd"/>
      <w:r>
        <w:t xml:space="preserve">,  </w:t>
      </w:r>
      <w:r w:rsidRPr="00AE36FF">
        <w:rPr>
          <w:i/>
        </w:rPr>
        <w:t>Efektywne zarządzanie projektami</w:t>
      </w:r>
      <w:r>
        <w:t xml:space="preserve">, </w:t>
      </w:r>
      <w:proofErr w:type="spellStart"/>
      <w:r w:rsidRPr="00981207">
        <w:t>Onepress</w:t>
      </w:r>
      <w:proofErr w:type="spellEnd"/>
      <w:r>
        <w:t>, Gliwice 2005, s. 47</w:t>
      </w:r>
      <w:r w:rsidR="005A6D11">
        <w:t>.</w:t>
      </w:r>
    </w:p>
  </w:footnote>
  <w:footnote w:id="2">
    <w:p w:rsidR="0012642F" w:rsidRDefault="0012642F" w:rsidP="0012642F">
      <w:pPr>
        <w:pStyle w:val="Tekstprzypisudolnego"/>
      </w:pPr>
      <w:r>
        <w:rPr>
          <w:rStyle w:val="Odwoanieprzypisudolnego"/>
        </w:rPr>
        <w:footnoteRef/>
      </w:r>
      <w:r>
        <w:t xml:space="preserve"> M.  Pawlak, </w:t>
      </w:r>
      <w:r w:rsidRPr="00300634">
        <w:rPr>
          <w:i/>
        </w:rPr>
        <w:t>Zarządzanie projektami</w:t>
      </w:r>
      <w:r>
        <w:t>, Wydawnictwo Naukowe PWN, Warszawa 2015, s. 17</w:t>
      </w:r>
      <w:r w:rsidR="005A6D11">
        <w:t>.</w:t>
      </w:r>
    </w:p>
  </w:footnote>
  <w:footnote w:id="3">
    <w:p w:rsidR="0012642F" w:rsidRPr="002159F5" w:rsidRDefault="0012642F" w:rsidP="0012642F">
      <w:pPr>
        <w:pStyle w:val="Tekstprzypisudolnego"/>
      </w:pPr>
      <w:r>
        <w:rPr>
          <w:rStyle w:val="Odwoanieprzypisudolnego"/>
        </w:rPr>
        <w:footnoteRef/>
      </w:r>
      <w:r>
        <w:t xml:space="preserve"> M.</w:t>
      </w:r>
      <w:r w:rsidRPr="002159F5">
        <w:t xml:space="preserve"> Kapusta</w:t>
      </w:r>
      <w:r>
        <w:t xml:space="preserve">, </w:t>
      </w:r>
      <w:r>
        <w:rPr>
          <w:i/>
        </w:rPr>
        <w:t xml:space="preserve">Zarządzanie projektami krok po kroku, </w:t>
      </w:r>
      <w:proofErr w:type="spellStart"/>
      <w:r w:rsidRPr="002159F5">
        <w:t>Edgard</w:t>
      </w:r>
      <w:proofErr w:type="spellEnd"/>
      <w:r>
        <w:t>, Warszawa</w:t>
      </w:r>
      <w:r w:rsidRPr="002159F5">
        <w:t xml:space="preserve"> 2013, s. 8-10</w:t>
      </w:r>
      <w:r w:rsidR="005A6D11">
        <w:t>.</w:t>
      </w:r>
    </w:p>
  </w:footnote>
  <w:footnote w:id="4">
    <w:p w:rsidR="0012642F" w:rsidRDefault="0012642F" w:rsidP="0012642F">
      <w:pPr>
        <w:pStyle w:val="Tekstprzypisudolnego"/>
      </w:pPr>
      <w:r>
        <w:rPr>
          <w:rStyle w:val="Odwoanieprzypisudolnego"/>
        </w:rPr>
        <w:footnoteRef/>
      </w:r>
      <w:r>
        <w:t xml:space="preserve"> R. Jones, </w:t>
      </w:r>
      <w:r w:rsidRPr="00E42B0D">
        <w:rPr>
          <w:i/>
        </w:rPr>
        <w:t>Zarządzanie projektami . Sztuka przetrwania</w:t>
      </w:r>
      <w:r>
        <w:t>, MT Biz</w:t>
      </w:r>
      <w:r w:rsidR="005A6D11">
        <w:t>nes, Warszawa 2009, s. 17 – 18.</w:t>
      </w:r>
    </w:p>
  </w:footnote>
  <w:footnote w:id="5">
    <w:p w:rsidR="0012642F" w:rsidRPr="0099027A" w:rsidRDefault="0012642F" w:rsidP="0012642F">
      <w:pPr>
        <w:pStyle w:val="Tekstprzypisudolnego"/>
        <w:rPr>
          <w:lang w:val="en-US"/>
        </w:rPr>
      </w:pPr>
      <w:r>
        <w:rPr>
          <w:rStyle w:val="Odwoanieprzypisudolnego"/>
        </w:rPr>
        <w:footnoteRef/>
      </w:r>
      <w:r w:rsidRPr="0099027A">
        <w:rPr>
          <w:lang w:val="en-US"/>
        </w:rPr>
        <w:t xml:space="preserve"> </w:t>
      </w:r>
      <w:r w:rsidRPr="0099027A">
        <w:rPr>
          <w:i/>
          <w:lang w:val="en-US"/>
        </w:rPr>
        <w:t>A Guide to the Project Management Body of Knowledge</w:t>
      </w:r>
      <w:r w:rsidRPr="0099027A">
        <w:rPr>
          <w:lang w:val="en-US"/>
        </w:rPr>
        <w:t xml:space="preserve"> </w:t>
      </w:r>
      <w:r w:rsidRPr="0099027A">
        <w:rPr>
          <w:i/>
          <w:lang w:val="en-US"/>
        </w:rPr>
        <w:t>(PMBOK® Guide) – Fourth Edition</w:t>
      </w:r>
      <w:r w:rsidRPr="0099027A">
        <w:rPr>
          <w:lang w:val="en-US"/>
        </w:rPr>
        <w:t>, wydanie polskie, Warszawa 2009, s. 5-7</w:t>
      </w:r>
      <w:r w:rsidR="005A6D11">
        <w:rPr>
          <w:lang w:val="en-US"/>
        </w:rPr>
        <w:t>.</w:t>
      </w:r>
    </w:p>
  </w:footnote>
  <w:footnote w:id="6">
    <w:p w:rsidR="0012642F" w:rsidRDefault="0012642F" w:rsidP="0012642F">
      <w:pPr>
        <w:pStyle w:val="Tekstprzypisudolnego"/>
      </w:pPr>
      <w:r>
        <w:rPr>
          <w:rStyle w:val="Odwoanieprzypisudolnego"/>
        </w:rPr>
        <w:footnoteRef/>
      </w:r>
      <w:r>
        <w:t xml:space="preserve"> </w:t>
      </w:r>
      <w:r w:rsidRPr="007D7F49">
        <w:t>A.</w:t>
      </w:r>
      <w:r w:rsidRPr="00726BAA">
        <w:t xml:space="preserve"> </w:t>
      </w:r>
      <w:r w:rsidRPr="007D7F49">
        <w:t>Stabryła, Zarządzanie projektami ekonomicznymi i organizacyjnymi, PWN, Warszawa 2006</w:t>
      </w:r>
      <w:r>
        <w:t>, s. 29</w:t>
      </w:r>
      <w:r w:rsidR="005A6D11">
        <w:t>.</w:t>
      </w:r>
    </w:p>
  </w:footnote>
  <w:footnote w:id="7">
    <w:p w:rsidR="0012642F" w:rsidRDefault="0012642F" w:rsidP="0012642F">
      <w:pPr>
        <w:pStyle w:val="Tekstprzypisudolnego"/>
      </w:pPr>
      <w:r>
        <w:rPr>
          <w:rStyle w:val="Odwoanieprzypisudolnego"/>
        </w:rPr>
        <w:footnoteRef/>
      </w:r>
      <w:r>
        <w:t xml:space="preserve"> R. Jones, </w:t>
      </w:r>
      <w:r w:rsidRPr="000D688B">
        <w:rPr>
          <w:i/>
        </w:rPr>
        <w:t>Zarządzanie projektami. Sztuka przetrwania</w:t>
      </w:r>
      <w:r>
        <w:t>, MT Biznes, Warszawa 2012, s. 18-19</w:t>
      </w:r>
      <w:r w:rsidR="005A6D11">
        <w:t>.</w:t>
      </w:r>
    </w:p>
  </w:footnote>
  <w:footnote w:id="8">
    <w:p w:rsidR="0012642F" w:rsidRDefault="0012642F" w:rsidP="0012642F">
      <w:pPr>
        <w:pStyle w:val="Tekstprzypisudolnego"/>
      </w:pPr>
      <w:r>
        <w:rPr>
          <w:rStyle w:val="Odwoanieprzypisudolnego"/>
        </w:rPr>
        <w:footnoteRef/>
      </w:r>
      <w:r>
        <w:t xml:space="preserve"> E. </w:t>
      </w:r>
      <w:proofErr w:type="spellStart"/>
      <w:r>
        <w:t>Jędrych</w:t>
      </w:r>
      <w:proofErr w:type="spellEnd"/>
      <w:r>
        <w:t xml:space="preserve">, P. Pietras, M. Szczepańczyk, </w:t>
      </w:r>
      <w:r>
        <w:rPr>
          <w:i/>
        </w:rPr>
        <w:t xml:space="preserve">Zarządzanie projektami. Planowanie i kontrola, </w:t>
      </w:r>
      <w:r>
        <w:t>Politechnika Łódzka, Łódź 2012, s. 11</w:t>
      </w:r>
      <w:r w:rsidR="005A6D11">
        <w:t>.</w:t>
      </w:r>
    </w:p>
  </w:footnote>
  <w:footnote w:id="9">
    <w:p w:rsidR="0012642F" w:rsidRDefault="0012642F">
      <w:pPr>
        <w:pStyle w:val="Tekstprzypisudolnego"/>
      </w:pPr>
      <w:r>
        <w:rPr>
          <w:rStyle w:val="Odwoanieprzypisudolnego"/>
        </w:rPr>
        <w:footnoteRef/>
      </w:r>
      <w:r>
        <w:t xml:space="preserve"> </w:t>
      </w:r>
      <w:r w:rsidRPr="00E17EF9">
        <w:t xml:space="preserve">A. Stabryła, </w:t>
      </w:r>
      <w:r w:rsidRPr="00E17EF9">
        <w:rPr>
          <w:i/>
        </w:rPr>
        <w:t>Zarządzanie projektami ekonomicznymi i organizacyjnymi</w:t>
      </w:r>
      <w:r w:rsidRPr="00E17EF9">
        <w:t>, Wydawnictwo Naukowe PWN, Wa</w:t>
      </w:r>
      <w:r w:rsidRPr="00E17EF9">
        <w:t>r</w:t>
      </w:r>
      <w:r w:rsidRPr="00E17EF9">
        <w:t>szawa 2006, s. 15</w:t>
      </w:r>
      <w:r w:rsidR="005A6D11">
        <w:t>.</w:t>
      </w:r>
    </w:p>
  </w:footnote>
  <w:footnote w:id="10">
    <w:p w:rsidR="0012642F" w:rsidRPr="0099027A" w:rsidRDefault="0012642F">
      <w:pPr>
        <w:pStyle w:val="Tekstprzypisudolnego"/>
        <w:rPr>
          <w:lang w:val="en-US"/>
        </w:rPr>
      </w:pPr>
      <w:r>
        <w:rPr>
          <w:rStyle w:val="Odwoanieprzypisudolnego"/>
        </w:rPr>
        <w:footnoteRef/>
      </w:r>
      <w:r w:rsidRPr="0099027A">
        <w:rPr>
          <w:lang w:val="en-US"/>
        </w:rPr>
        <w:t xml:space="preserve"> </w:t>
      </w:r>
      <w:r w:rsidRPr="0099027A">
        <w:rPr>
          <w:i/>
          <w:lang w:val="en-US"/>
        </w:rPr>
        <w:t xml:space="preserve">A Guide to the Project Management Body of Knowledge (PMBOK® Guide) </w:t>
      </w:r>
      <w:r w:rsidRPr="0099027A">
        <w:rPr>
          <w:lang w:val="en-US"/>
        </w:rPr>
        <w:t>– Fifth Edition, Project Manag</w:t>
      </w:r>
      <w:r w:rsidRPr="0099027A">
        <w:rPr>
          <w:lang w:val="en-US"/>
        </w:rPr>
        <w:t>e</w:t>
      </w:r>
      <w:r w:rsidRPr="0099027A">
        <w:rPr>
          <w:lang w:val="en-US"/>
        </w:rPr>
        <w:t>ment Institute, Pennsylvania, s. 9-10</w:t>
      </w:r>
      <w:r w:rsidR="005A6D11">
        <w:rPr>
          <w:lang w:val="en-US"/>
        </w:rPr>
        <w:t>.</w:t>
      </w:r>
    </w:p>
  </w:footnote>
  <w:footnote w:id="11">
    <w:p w:rsidR="0012642F" w:rsidRDefault="0012642F">
      <w:pPr>
        <w:pStyle w:val="Tekstprzypisudolnego"/>
      </w:pPr>
      <w:r>
        <w:rPr>
          <w:rStyle w:val="Odwoanieprzypisudolnego"/>
        </w:rPr>
        <w:footnoteRef/>
      </w:r>
      <w:r>
        <w:t xml:space="preserve"> M. Bodych</w:t>
      </w:r>
      <w:r w:rsidRPr="00167345">
        <w:t xml:space="preserve">, </w:t>
      </w:r>
      <w:r w:rsidRPr="00167345">
        <w:rPr>
          <w:i/>
        </w:rPr>
        <w:t>Standard zarządzania portfelem projektów</w:t>
      </w:r>
      <w:r w:rsidRPr="00167345">
        <w:t>, Strefa PMI, Nr 7</w:t>
      </w:r>
      <w:r>
        <w:t xml:space="preserve"> (2014)</w:t>
      </w:r>
      <w:r w:rsidRPr="00167345">
        <w:t>, s. 16-17.</w:t>
      </w:r>
    </w:p>
  </w:footnote>
  <w:footnote w:id="12">
    <w:p w:rsidR="0012642F" w:rsidRDefault="0012642F">
      <w:pPr>
        <w:pStyle w:val="Tekstprzypisudolnego"/>
      </w:pPr>
      <w:r>
        <w:rPr>
          <w:rStyle w:val="Odwoanieprzypisudolnego"/>
        </w:rPr>
        <w:footnoteRef/>
      </w:r>
      <w:r>
        <w:t xml:space="preserve"> </w:t>
      </w:r>
      <w:r w:rsidRPr="00167345">
        <w:t>P</w:t>
      </w:r>
      <w:r>
        <w:t>.</w:t>
      </w:r>
      <w:r w:rsidRPr="00A3274C">
        <w:t xml:space="preserve"> </w:t>
      </w:r>
      <w:proofErr w:type="spellStart"/>
      <w:r w:rsidRPr="00167345">
        <w:t>Cabała</w:t>
      </w:r>
      <w:proofErr w:type="spellEnd"/>
      <w:r w:rsidRPr="00167345">
        <w:t xml:space="preserve">, </w:t>
      </w:r>
      <w:r w:rsidRPr="00A3274C">
        <w:rPr>
          <w:i/>
        </w:rPr>
        <w:t>Zarządzanie portfelem projektów w organizacji. Koncepcje i kierunki badań</w:t>
      </w:r>
      <w:r>
        <w:t xml:space="preserve">. </w:t>
      </w:r>
      <w:r w:rsidRPr="00167345">
        <w:t xml:space="preserve">Wydawnictwo </w:t>
      </w:r>
      <w:proofErr w:type="spellStart"/>
      <w:r w:rsidRPr="00167345">
        <w:t>Mfiles</w:t>
      </w:r>
      <w:proofErr w:type="spellEnd"/>
      <w:r>
        <w:t xml:space="preserve">, </w:t>
      </w:r>
      <w:r w:rsidRPr="00167345">
        <w:t xml:space="preserve"> </w:t>
      </w:r>
      <w:r>
        <w:t>Kraków 2018,</w:t>
      </w:r>
      <w:r w:rsidRPr="00167345">
        <w:t xml:space="preserve"> s. 18-19</w:t>
      </w:r>
      <w:r w:rsidR="005A6D11">
        <w:t>.</w:t>
      </w:r>
    </w:p>
  </w:footnote>
  <w:footnote w:id="13">
    <w:p w:rsidR="0012642F" w:rsidRDefault="0012642F">
      <w:pPr>
        <w:pStyle w:val="Tekstprzypisudolnego"/>
      </w:pPr>
      <w:r>
        <w:rPr>
          <w:rStyle w:val="Odwoanieprzypisudolnego"/>
        </w:rPr>
        <w:footnoteRef/>
      </w:r>
      <w:r>
        <w:t xml:space="preserve"> </w:t>
      </w:r>
      <w:r w:rsidRPr="00A3274C">
        <w:rPr>
          <w:i/>
        </w:rPr>
        <w:t>Polskie Wytyczne Kompetencji IPMA® wersja 3.0</w:t>
      </w:r>
      <w:r w:rsidRPr="00A3274C">
        <w:t>, Stowarzyszenie Project Management Polska, Warszawa</w:t>
      </w:r>
      <w:r>
        <w:t xml:space="preserve"> 2009</w:t>
      </w:r>
      <w:r w:rsidRPr="00A3274C">
        <w:t>, s. 138-139</w:t>
      </w:r>
      <w:r w:rsidR="005A6D11">
        <w:t>.</w:t>
      </w:r>
    </w:p>
  </w:footnote>
  <w:footnote w:id="14">
    <w:p w:rsidR="0012642F" w:rsidRDefault="0012642F">
      <w:pPr>
        <w:pStyle w:val="Tekstprzypisudolnego"/>
      </w:pPr>
      <w:r>
        <w:rPr>
          <w:rStyle w:val="Odwoanieprzypisudolnego"/>
        </w:rPr>
        <w:footnoteRef/>
      </w:r>
      <w:r>
        <w:t xml:space="preserve"> </w:t>
      </w:r>
      <w:r w:rsidRPr="00501E00">
        <w:t xml:space="preserve">S. Spałek, M. Bodych, </w:t>
      </w:r>
      <w:r w:rsidRPr="00501E00">
        <w:rPr>
          <w:i/>
        </w:rPr>
        <w:t>PMO. Praktyka zarządzania projektami i portfelem projektów w organizacji</w:t>
      </w:r>
      <w:r w:rsidRPr="00501E00">
        <w:t>, Wyd. Helion,</w:t>
      </w:r>
      <w:r>
        <w:t xml:space="preserve"> Gliwice 2012,</w:t>
      </w:r>
      <w:r w:rsidRPr="00501E00">
        <w:t xml:space="preserve"> s. 155-200.</w:t>
      </w:r>
    </w:p>
  </w:footnote>
  <w:footnote w:id="15">
    <w:p w:rsidR="0012642F" w:rsidRDefault="0012642F">
      <w:pPr>
        <w:pStyle w:val="Tekstprzypisudolnego"/>
      </w:pPr>
      <w:r>
        <w:rPr>
          <w:rStyle w:val="Odwoanieprzypisudolnego"/>
        </w:rPr>
        <w:footnoteRef/>
      </w:r>
      <w:r>
        <w:t xml:space="preserve"> </w:t>
      </w:r>
      <w:r w:rsidRPr="00013A99">
        <w:t xml:space="preserve">P. </w:t>
      </w:r>
      <w:proofErr w:type="spellStart"/>
      <w:r w:rsidRPr="00013A99">
        <w:t>Cabała</w:t>
      </w:r>
      <w:proofErr w:type="spellEnd"/>
      <w:r w:rsidRPr="00013A99">
        <w:t xml:space="preserve">, </w:t>
      </w:r>
      <w:r w:rsidRPr="00983A29">
        <w:rPr>
          <w:i/>
        </w:rPr>
        <w:t>Zarządzanie portfelem projektów w organizacji. Koncepcje i kierunki badań</w:t>
      </w:r>
      <w:r w:rsidRPr="00013A99">
        <w:t>. Wydawnictwo</w:t>
      </w:r>
      <w:r>
        <w:t xml:space="preserve"> </w:t>
      </w:r>
      <w:proofErr w:type="spellStart"/>
      <w:r>
        <w:t>Mfi-les</w:t>
      </w:r>
      <w:proofErr w:type="spellEnd"/>
      <w:r>
        <w:t>,  Kraków 2018, s. 7-8</w:t>
      </w:r>
      <w:r w:rsidR="005A6D11">
        <w:t>.</w:t>
      </w:r>
    </w:p>
  </w:footnote>
  <w:footnote w:id="16">
    <w:p w:rsidR="0012642F" w:rsidRDefault="0012642F" w:rsidP="00265A87">
      <w:pPr>
        <w:pStyle w:val="Tekstprzypisudolnego"/>
      </w:pPr>
      <w:r>
        <w:rPr>
          <w:rStyle w:val="Odwoanieprzypisudolnego"/>
        </w:rPr>
        <w:footnoteRef/>
      </w:r>
      <w:r>
        <w:t xml:space="preserve"> </w:t>
      </w:r>
      <w:r w:rsidRPr="005F5010">
        <w:t>P. Pietras, M. Szmit</w:t>
      </w:r>
      <w:r>
        <w:t>,</w:t>
      </w:r>
      <w:r w:rsidRPr="005F5010">
        <w:t xml:space="preserve"> </w:t>
      </w:r>
      <w:r w:rsidRPr="005F5010">
        <w:rPr>
          <w:i/>
        </w:rPr>
        <w:t>Zarządzanie Projektami. Wybrane metody i techniki</w:t>
      </w:r>
      <w:r w:rsidRPr="005F5010">
        <w:t>, Oficyna Księgarsko-Wydawnicza „Horyzont”, Łódź 2003, s.</w:t>
      </w:r>
      <w:r>
        <w:t xml:space="preserve"> </w:t>
      </w:r>
      <w:r w:rsidRPr="005F5010">
        <w:t>71</w:t>
      </w:r>
      <w:r w:rsidR="005A6D11">
        <w:t>.</w:t>
      </w:r>
    </w:p>
  </w:footnote>
  <w:footnote w:id="17">
    <w:p w:rsidR="0012642F" w:rsidRPr="0099027A" w:rsidRDefault="0012642F" w:rsidP="00265A87">
      <w:pPr>
        <w:pStyle w:val="Tekstprzypisudolnego"/>
        <w:rPr>
          <w:lang w:val="en-US"/>
        </w:rPr>
      </w:pPr>
      <w:r>
        <w:rPr>
          <w:rStyle w:val="Odwoanieprzypisudolnego"/>
        </w:rPr>
        <w:footnoteRef/>
      </w:r>
      <w:r w:rsidRPr="0099027A">
        <w:rPr>
          <w:lang w:val="en-US"/>
        </w:rPr>
        <w:t xml:space="preserve"> </w:t>
      </w:r>
      <w:r w:rsidRPr="0099027A">
        <w:rPr>
          <w:i/>
          <w:lang w:val="en-US"/>
        </w:rPr>
        <w:t>A Guide to the Project Management Body of Knowledge</w:t>
      </w:r>
      <w:r w:rsidRPr="0099027A">
        <w:rPr>
          <w:lang w:val="en-US"/>
        </w:rPr>
        <w:t xml:space="preserve"> (PMBoK Guide) – Fifth Edition, wydanie polskie, s. 26, 59, 62-69.</w:t>
      </w:r>
    </w:p>
  </w:footnote>
  <w:footnote w:id="18">
    <w:p w:rsidR="0012642F" w:rsidRDefault="0012642F">
      <w:pPr>
        <w:pStyle w:val="Tekstprzypisudolnego"/>
      </w:pPr>
      <w:r>
        <w:rPr>
          <w:rStyle w:val="Odwoanieprzypisudolnego"/>
        </w:rPr>
        <w:footnoteRef/>
      </w:r>
      <w:r>
        <w:t xml:space="preserve"> </w:t>
      </w:r>
      <w:r w:rsidRPr="00E55ABA">
        <w:t>M.</w:t>
      </w:r>
      <w:r w:rsidRPr="002425D5">
        <w:t xml:space="preserve"> </w:t>
      </w:r>
      <w:r w:rsidRPr="00E55ABA">
        <w:t xml:space="preserve">Pawlak, </w:t>
      </w:r>
      <w:r w:rsidRPr="00E55ABA">
        <w:rPr>
          <w:i/>
        </w:rPr>
        <w:t>Zarządzanie projektami</w:t>
      </w:r>
      <w:r w:rsidRPr="00E55ABA">
        <w:t>, Wydawnictwo Naukowe PWN, Warszawa 2006, s. 86-87</w:t>
      </w:r>
      <w:r w:rsidR="005A6D11">
        <w:t>.</w:t>
      </w:r>
    </w:p>
  </w:footnote>
  <w:footnote w:id="19">
    <w:p w:rsidR="0012642F" w:rsidRDefault="0012642F">
      <w:pPr>
        <w:pStyle w:val="Tekstprzypisudolnego"/>
      </w:pPr>
      <w:r>
        <w:rPr>
          <w:rStyle w:val="Odwoanieprzypisudolnego"/>
        </w:rPr>
        <w:footnoteRef/>
      </w:r>
      <w:r>
        <w:t xml:space="preserve"> Opracowanie własne na podstawie </w:t>
      </w:r>
      <w:r w:rsidRPr="00590EEB">
        <w:rPr>
          <w:i/>
        </w:rPr>
        <w:t>Norma Międzynarodowa</w:t>
      </w:r>
      <w:r>
        <w:rPr>
          <w:i/>
        </w:rPr>
        <w:t xml:space="preserve"> </w:t>
      </w:r>
      <w:proofErr w:type="spellStart"/>
      <w:r>
        <w:rPr>
          <w:i/>
        </w:rPr>
        <w:t>PN</w:t>
      </w:r>
      <w:proofErr w:type="spellEnd"/>
      <w:r>
        <w:rPr>
          <w:i/>
        </w:rPr>
        <w:t>-EN ISO 9000</w:t>
      </w:r>
      <w:r w:rsidRPr="00590EEB">
        <w:rPr>
          <w:i/>
        </w:rPr>
        <w:t>:2015</w:t>
      </w:r>
      <w:r w:rsidR="005A6D11">
        <w:rPr>
          <w:i/>
        </w:rPr>
        <w:t>.</w:t>
      </w:r>
    </w:p>
  </w:footnote>
  <w:footnote w:id="20">
    <w:p w:rsidR="0012642F" w:rsidRPr="005607CB" w:rsidRDefault="0012642F" w:rsidP="005607CB">
      <w:pPr>
        <w:pStyle w:val="Tekstprzypisudolnego"/>
      </w:pPr>
      <w:r>
        <w:rPr>
          <w:rStyle w:val="Odwoanieprzypisudolnego"/>
        </w:rPr>
        <w:footnoteRef/>
      </w:r>
      <w:r>
        <w:t xml:space="preserve"> S. </w:t>
      </w:r>
      <w:proofErr w:type="spellStart"/>
      <w:r>
        <w:t>Wawak</w:t>
      </w:r>
      <w:proofErr w:type="spellEnd"/>
      <w:r w:rsidRPr="005607CB">
        <w:rPr>
          <w:i/>
        </w:rPr>
        <w:t>, Pojęcie jakości projektu, Ekonomika i Organizacja</w:t>
      </w:r>
      <w:r>
        <w:rPr>
          <w:i/>
        </w:rPr>
        <w:t xml:space="preserve"> </w:t>
      </w:r>
      <w:r w:rsidRPr="005607CB">
        <w:rPr>
          <w:i/>
        </w:rPr>
        <w:t xml:space="preserve">Przedsiębiorstwa, </w:t>
      </w:r>
      <w:r w:rsidRPr="005607CB">
        <w:t xml:space="preserve">nr 8 (811), </w:t>
      </w:r>
      <w:r>
        <w:t xml:space="preserve"> </w:t>
      </w:r>
      <w:r w:rsidRPr="001E04F4">
        <w:t>Instytut Organ</w:t>
      </w:r>
      <w:r w:rsidRPr="001E04F4">
        <w:t>i</w:t>
      </w:r>
      <w:r w:rsidRPr="001E04F4">
        <w:t>zacji i Zarządzania w Przemyśle „ORGMASZ”</w:t>
      </w:r>
      <w:r>
        <w:t>, Kraków</w:t>
      </w:r>
      <w:r w:rsidRPr="001E04F4">
        <w:t xml:space="preserve"> </w:t>
      </w:r>
      <w:r>
        <w:t>2017</w:t>
      </w:r>
      <w:r w:rsidRPr="005607CB">
        <w:t>, s. 21–31.</w:t>
      </w:r>
    </w:p>
  </w:footnote>
  <w:footnote w:id="21">
    <w:p w:rsidR="0012642F" w:rsidRDefault="0012642F">
      <w:pPr>
        <w:pStyle w:val="Tekstprzypisudolnego"/>
      </w:pPr>
      <w:r>
        <w:rPr>
          <w:rStyle w:val="Odwoanieprzypisudolnego"/>
        </w:rPr>
        <w:footnoteRef/>
      </w:r>
      <w:r w:rsidRPr="0093124C">
        <w:t>, K. Lisiecka</w:t>
      </w:r>
      <w:r>
        <w:t xml:space="preserve">, </w:t>
      </w:r>
      <w:r w:rsidRPr="0093124C">
        <w:t>, M. Majerczak</w:t>
      </w:r>
      <w:r>
        <w:t xml:space="preserve">, </w:t>
      </w:r>
      <w:r w:rsidRPr="0093124C">
        <w:rPr>
          <w:i/>
        </w:rPr>
        <w:t>Kultura przedsiębiorstwa jako czynnik ułatwiający zarządzanie poprzez jakość</w:t>
      </w:r>
      <w:r>
        <w:rPr>
          <w:i/>
        </w:rPr>
        <w:t>,</w:t>
      </w:r>
      <w:r w:rsidRPr="0093124C">
        <w:t xml:space="preserve"> </w:t>
      </w:r>
      <w:r w:rsidRPr="00E83761">
        <w:t>Problemy Jakości</w:t>
      </w:r>
      <w:r>
        <w:t xml:space="preserve"> </w:t>
      </w:r>
      <w:r w:rsidRPr="00E83761">
        <w:t xml:space="preserve">R. </w:t>
      </w:r>
      <w:r>
        <w:t xml:space="preserve">30, nr 7, </w:t>
      </w:r>
      <w:r w:rsidRPr="00E83761">
        <w:t>Wydawnictwo SIGMA-NOT</w:t>
      </w:r>
      <w:r>
        <w:t xml:space="preserve"> 1998, s. 11-16</w:t>
      </w:r>
      <w:r w:rsidR="005A6D11">
        <w:t>.</w:t>
      </w:r>
    </w:p>
  </w:footnote>
  <w:footnote w:id="22">
    <w:p w:rsidR="0012642F" w:rsidRDefault="0012642F">
      <w:pPr>
        <w:pStyle w:val="Tekstprzypisudolnego"/>
      </w:pPr>
      <w:r>
        <w:rPr>
          <w:rStyle w:val="Odwoanieprzypisudolnego"/>
        </w:rPr>
        <w:footnoteRef/>
      </w:r>
      <w:r>
        <w:t xml:space="preserve"> </w:t>
      </w:r>
      <w:r w:rsidRPr="00FC5D93">
        <w:t>P.</w:t>
      </w:r>
      <w:r w:rsidRPr="00D73578">
        <w:t xml:space="preserve"> </w:t>
      </w:r>
      <w:r w:rsidRPr="00FC5D93">
        <w:t>Nowicki, P.</w:t>
      </w:r>
      <w:r w:rsidRPr="00D73578">
        <w:t xml:space="preserve"> </w:t>
      </w:r>
      <w:r w:rsidRPr="00FC5D93">
        <w:t>Kafel, T.</w:t>
      </w:r>
      <w:r w:rsidRPr="00D73578">
        <w:t xml:space="preserve"> </w:t>
      </w:r>
      <w:r w:rsidRPr="00FC5D93">
        <w:t>Sikora,</w:t>
      </w:r>
      <w:r w:rsidRPr="00883784">
        <w:t xml:space="preserve"> </w:t>
      </w:r>
      <w:r w:rsidRPr="00D73578">
        <w:rPr>
          <w:i/>
        </w:rPr>
        <w:t>Zasady zarządzania jakością w polskich przedsiębiorstwach-studium prz</w:t>
      </w:r>
      <w:r w:rsidRPr="00D73578">
        <w:rPr>
          <w:i/>
        </w:rPr>
        <w:t>y</w:t>
      </w:r>
      <w:r w:rsidRPr="00D73578">
        <w:rPr>
          <w:i/>
        </w:rPr>
        <w:t>padków</w:t>
      </w:r>
      <w:r>
        <w:t>,</w:t>
      </w:r>
      <w:r w:rsidRPr="00FC5D93">
        <w:t xml:space="preserve"> </w:t>
      </w:r>
      <w:r w:rsidRPr="00883784">
        <w:t>Zeszyty Naukowe Uniwersytetu Ekonomicznego w Krakowie</w:t>
      </w:r>
      <w:r>
        <w:t>, Kraków 2015, s. 73-</w:t>
      </w:r>
      <w:r w:rsidRPr="00FC5D93">
        <w:t>74</w:t>
      </w:r>
      <w:r w:rsidR="005A6D11">
        <w:t>.</w:t>
      </w:r>
    </w:p>
  </w:footnote>
  <w:footnote w:id="23">
    <w:p w:rsidR="0012642F" w:rsidRDefault="0012642F">
      <w:pPr>
        <w:pStyle w:val="Tekstprzypisudolnego"/>
      </w:pPr>
      <w:r>
        <w:rPr>
          <w:rStyle w:val="Odwoanieprzypisudolnego"/>
        </w:rPr>
        <w:footnoteRef/>
      </w:r>
      <w:r>
        <w:t xml:space="preserve"> Opracowanie własne na podstawie </w:t>
      </w:r>
      <w:r w:rsidRPr="00590EEB">
        <w:rPr>
          <w:i/>
        </w:rPr>
        <w:t>Norma Międzynarodowa</w:t>
      </w:r>
      <w:r>
        <w:rPr>
          <w:i/>
        </w:rPr>
        <w:t xml:space="preserve"> </w:t>
      </w:r>
      <w:proofErr w:type="spellStart"/>
      <w:r>
        <w:rPr>
          <w:i/>
        </w:rPr>
        <w:t>PN</w:t>
      </w:r>
      <w:proofErr w:type="spellEnd"/>
      <w:r>
        <w:rPr>
          <w:i/>
        </w:rPr>
        <w:t>-EN ISO 9000</w:t>
      </w:r>
      <w:r w:rsidRPr="00590EEB">
        <w:rPr>
          <w:i/>
        </w:rPr>
        <w:t>:2015</w:t>
      </w:r>
      <w:r w:rsidR="005A6D11">
        <w:rPr>
          <w:i/>
        </w:rPr>
        <w:t>.</w:t>
      </w:r>
    </w:p>
  </w:footnote>
  <w:footnote w:id="24">
    <w:p w:rsidR="0012642F" w:rsidRDefault="0012642F">
      <w:pPr>
        <w:pStyle w:val="Tekstprzypisudolnego"/>
      </w:pPr>
      <w:r>
        <w:rPr>
          <w:rStyle w:val="Odwoanieprzypisudolnego"/>
        </w:rPr>
        <w:footnoteRef/>
      </w:r>
      <w:r>
        <w:t xml:space="preserve"> A.</w:t>
      </w:r>
      <w:r w:rsidRPr="0093124C">
        <w:t xml:space="preserve"> </w:t>
      </w:r>
      <w:r>
        <w:t xml:space="preserve">Kleniewski, </w:t>
      </w:r>
      <w:r w:rsidRPr="00E83761">
        <w:rPr>
          <w:i/>
        </w:rPr>
        <w:t>Osiem zasad zarządzania jakością</w:t>
      </w:r>
      <w:r>
        <w:t xml:space="preserve">, </w:t>
      </w:r>
      <w:r w:rsidRPr="00E83761">
        <w:t>Problemy Jakości</w:t>
      </w:r>
      <w:r>
        <w:t xml:space="preserve"> </w:t>
      </w:r>
      <w:r w:rsidRPr="00E83761">
        <w:t>R. 35, nr 1</w:t>
      </w:r>
      <w:r>
        <w:t xml:space="preserve">, </w:t>
      </w:r>
      <w:r w:rsidRPr="00E83761">
        <w:t>Wydawnictwo SIGMA-NOT</w:t>
      </w:r>
      <w:r>
        <w:t xml:space="preserve"> 2003, s. 18-21</w:t>
      </w:r>
      <w:r w:rsidR="005A6D11">
        <w:t>.</w:t>
      </w:r>
    </w:p>
  </w:footnote>
  <w:footnote w:id="25">
    <w:p w:rsidR="0012642F" w:rsidRPr="00A324C1" w:rsidRDefault="0012642F">
      <w:pPr>
        <w:pStyle w:val="Tekstprzypisudolnego"/>
      </w:pPr>
      <w:r>
        <w:rPr>
          <w:rStyle w:val="Odwoanieprzypisudolnego"/>
        </w:rPr>
        <w:footnoteRef/>
      </w:r>
      <w:r>
        <w:t xml:space="preserve"> K., Szczepańska, </w:t>
      </w:r>
      <w:r>
        <w:rPr>
          <w:i/>
        </w:rPr>
        <w:t xml:space="preserve">Zarządzanie jakością. W dążeniu do doskonałości, </w:t>
      </w:r>
      <w:proofErr w:type="spellStart"/>
      <w:r>
        <w:t>C.H.Beck</w:t>
      </w:r>
      <w:proofErr w:type="spellEnd"/>
      <w:r>
        <w:t>, Warszawa 2011, s. 18-24</w:t>
      </w:r>
      <w:r w:rsidR="005A6D11">
        <w:t>.</w:t>
      </w:r>
    </w:p>
  </w:footnote>
  <w:footnote w:id="26">
    <w:p w:rsidR="0012642F" w:rsidRDefault="0012642F">
      <w:pPr>
        <w:pStyle w:val="Tekstprzypisudolnego"/>
      </w:pPr>
      <w:r>
        <w:rPr>
          <w:rStyle w:val="Odwoanieprzypisudolnego"/>
        </w:rPr>
        <w:footnoteRef/>
      </w:r>
      <w:r>
        <w:t xml:space="preserve"> </w:t>
      </w:r>
      <w:proofErr w:type="spellStart"/>
      <w:r w:rsidRPr="006F3D8E">
        <w:t>L.J</w:t>
      </w:r>
      <w:proofErr w:type="spellEnd"/>
      <w:r w:rsidRPr="006F3D8E">
        <w:t xml:space="preserve">. </w:t>
      </w:r>
      <w:proofErr w:type="spellStart"/>
      <w:r w:rsidRPr="006F3D8E">
        <w:t>Seiwert</w:t>
      </w:r>
      <w:proofErr w:type="spellEnd"/>
      <w:r w:rsidRPr="006F3D8E">
        <w:t xml:space="preserve">, </w:t>
      </w:r>
      <w:r w:rsidRPr="006F3D8E">
        <w:rPr>
          <w:i/>
        </w:rPr>
        <w:t>Zarządzanie czasem. Bądź Panem własnego czasu</w:t>
      </w:r>
      <w:r w:rsidRPr="006F3D8E">
        <w:t>, Wydawnict</w:t>
      </w:r>
      <w:r>
        <w:t>wo Placet, Warszawa 1998, s. 14</w:t>
      </w:r>
      <w:r w:rsidR="005A6D11">
        <w:t>.</w:t>
      </w:r>
    </w:p>
  </w:footnote>
  <w:footnote w:id="27">
    <w:p w:rsidR="0012642F" w:rsidRPr="0099027A" w:rsidRDefault="0012642F" w:rsidP="00F50B20">
      <w:pPr>
        <w:pStyle w:val="Tekstprzypisudolnego"/>
        <w:rPr>
          <w:lang w:val="en-US"/>
        </w:rPr>
      </w:pPr>
      <w:r>
        <w:rPr>
          <w:rStyle w:val="Odwoanieprzypisudolnego"/>
        </w:rPr>
        <w:footnoteRef/>
      </w:r>
      <w:r w:rsidRPr="0099027A">
        <w:rPr>
          <w:lang w:val="en-US"/>
        </w:rPr>
        <w:t xml:space="preserve"> R. Atkinson, </w:t>
      </w:r>
      <w:r w:rsidRPr="0099027A">
        <w:rPr>
          <w:i/>
          <w:lang w:val="en-US"/>
        </w:rPr>
        <w:t>Project management: cost, time and quality, two best guesses and a phenomenon, it's time to accept other success criteria</w:t>
      </w:r>
      <w:r w:rsidRPr="0099027A">
        <w:rPr>
          <w:lang w:val="en-US"/>
        </w:rPr>
        <w:t>, International Journal of Project Management, 6(17), 1999, s. 337-342</w:t>
      </w:r>
      <w:r w:rsidR="005A6D11">
        <w:rPr>
          <w:lang w:val="en-US"/>
        </w:rPr>
        <w:t>.</w:t>
      </w:r>
    </w:p>
  </w:footnote>
  <w:footnote w:id="28">
    <w:p w:rsidR="0012642F" w:rsidRDefault="0012642F">
      <w:pPr>
        <w:pStyle w:val="Tekstprzypisudolnego"/>
      </w:pPr>
      <w:r>
        <w:rPr>
          <w:rStyle w:val="Odwoanieprzypisudolnego"/>
        </w:rPr>
        <w:footnoteRef/>
      </w:r>
      <w:r>
        <w:t xml:space="preserve"> </w:t>
      </w:r>
      <w:r w:rsidRPr="00C627A7">
        <w:t xml:space="preserve">D. Lock, </w:t>
      </w:r>
      <w:r w:rsidRPr="00C627A7">
        <w:rPr>
          <w:i/>
        </w:rPr>
        <w:t>Podstawy zarządzania projektami</w:t>
      </w:r>
      <w:r w:rsidRPr="00C627A7">
        <w:t>, PWE, Warszawa 2009</w:t>
      </w:r>
      <w:r>
        <w:t>, s. 17</w:t>
      </w:r>
      <w:r w:rsidR="005A6D11">
        <w:t>.</w:t>
      </w:r>
    </w:p>
  </w:footnote>
  <w:footnote w:id="29">
    <w:p w:rsidR="0012642F" w:rsidRPr="0099027A" w:rsidRDefault="0012642F">
      <w:pPr>
        <w:pStyle w:val="Tekstprzypisudolnego"/>
        <w:rPr>
          <w:lang w:val="en-US"/>
        </w:rPr>
      </w:pPr>
      <w:r>
        <w:rPr>
          <w:rStyle w:val="Odwoanieprzypisudolnego"/>
        </w:rPr>
        <w:footnoteRef/>
      </w:r>
      <w:r w:rsidRPr="0099027A">
        <w:rPr>
          <w:lang w:val="en-US"/>
        </w:rPr>
        <w:t xml:space="preserve"> C. Derby, O. Zwikael, </w:t>
      </w:r>
      <w:r w:rsidRPr="0099027A">
        <w:rPr>
          <w:i/>
          <w:lang w:val="en-US"/>
        </w:rPr>
        <w:t>The Secret of (defining) success</w:t>
      </w:r>
      <w:r w:rsidRPr="0099027A">
        <w:rPr>
          <w:lang w:val="en-US"/>
        </w:rPr>
        <w:t>. PM Network, 5 (26), New York 2012, s. 22</w:t>
      </w:r>
      <w:r w:rsidR="005A6D11">
        <w:rPr>
          <w:lang w:val="en-US"/>
        </w:rPr>
        <w:t>.</w:t>
      </w:r>
    </w:p>
  </w:footnote>
  <w:footnote w:id="30">
    <w:p w:rsidR="0012642F" w:rsidRPr="0099027A" w:rsidRDefault="0012642F">
      <w:pPr>
        <w:pStyle w:val="Tekstprzypisudolnego"/>
        <w:rPr>
          <w:lang w:val="en-US"/>
        </w:rPr>
      </w:pPr>
      <w:r>
        <w:rPr>
          <w:rStyle w:val="Odwoanieprzypisudolnego"/>
        </w:rPr>
        <w:footnoteRef/>
      </w:r>
      <w:r w:rsidRPr="0099027A">
        <w:rPr>
          <w:lang w:val="en-US"/>
        </w:rPr>
        <w:t xml:space="preserve"> B.N. Baker, D.C. Murphy, D. Fisher, </w:t>
      </w:r>
      <w:r w:rsidRPr="0099027A">
        <w:rPr>
          <w:i/>
          <w:lang w:val="en-US"/>
        </w:rPr>
        <w:t>Factors affecting project success</w:t>
      </w:r>
      <w:r w:rsidRPr="0099027A">
        <w:rPr>
          <w:lang w:val="en-US"/>
        </w:rPr>
        <w:t xml:space="preserve">, Project management handbook. New York 1974, </w:t>
      </w:r>
      <w:proofErr w:type="spellStart"/>
      <w:r w:rsidRPr="0099027A">
        <w:rPr>
          <w:lang w:val="en-US"/>
        </w:rPr>
        <w:t>s.902</w:t>
      </w:r>
      <w:proofErr w:type="spellEnd"/>
      <w:r w:rsidRPr="0099027A">
        <w:rPr>
          <w:lang w:val="en-US"/>
        </w:rPr>
        <w:t>-919</w:t>
      </w:r>
      <w:r w:rsidR="005A6D11">
        <w:rPr>
          <w:lang w:val="en-US"/>
        </w:rPr>
        <w:t>.</w:t>
      </w:r>
    </w:p>
  </w:footnote>
  <w:footnote w:id="31">
    <w:p w:rsidR="0012642F" w:rsidRPr="0099027A" w:rsidRDefault="0012642F" w:rsidP="00996D96">
      <w:pPr>
        <w:pStyle w:val="Tekstprzypisudolnego"/>
        <w:rPr>
          <w:lang w:val="en-US"/>
        </w:rPr>
      </w:pPr>
      <w:r>
        <w:rPr>
          <w:rStyle w:val="Odwoanieprzypisudolnego"/>
        </w:rPr>
        <w:footnoteRef/>
      </w:r>
      <w:r w:rsidRPr="0099027A">
        <w:rPr>
          <w:lang w:val="en-US"/>
        </w:rPr>
        <w:t xml:space="preserve"> A. Shenhar, O. Levy, D. Dvir, </w:t>
      </w:r>
      <w:r w:rsidRPr="0099027A">
        <w:rPr>
          <w:i/>
          <w:lang w:val="en-US"/>
        </w:rPr>
        <w:t>Mapping the Dimensions of Project Success</w:t>
      </w:r>
      <w:r w:rsidRPr="0099027A">
        <w:rPr>
          <w:lang w:val="en-US"/>
        </w:rPr>
        <w:t>, Project Management Journal 28 (2), 1997, s. 11-13.</w:t>
      </w:r>
    </w:p>
  </w:footnote>
  <w:footnote w:id="32">
    <w:p w:rsidR="0012642F" w:rsidRPr="0099027A" w:rsidRDefault="0012642F">
      <w:pPr>
        <w:pStyle w:val="Tekstprzypisudolnego"/>
        <w:rPr>
          <w:lang w:val="en-US"/>
        </w:rPr>
      </w:pPr>
      <w:r>
        <w:rPr>
          <w:rStyle w:val="Odwoanieprzypisudolnego"/>
        </w:rPr>
        <w:footnoteRef/>
      </w:r>
      <w:r w:rsidRPr="0099027A">
        <w:rPr>
          <w:lang w:val="en-US"/>
        </w:rPr>
        <w:t xml:space="preserve"> R. Atkinson, </w:t>
      </w:r>
      <w:r w:rsidRPr="0099027A">
        <w:rPr>
          <w:i/>
          <w:lang w:val="en-US"/>
        </w:rPr>
        <w:t>Project management: cost, time and quality, two best guesses and a phenomenon, it's time to accept other success criteria</w:t>
      </w:r>
      <w:r w:rsidRPr="0099027A">
        <w:rPr>
          <w:lang w:val="en-US"/>
        </w:rPr>
        <w:t>, International Journal of Project Management, 6(17), 1999, s. 337-342</w:t>
      </w:r>
      <w:r w:rsidR="005A6D11">
        <w:rPr>
          <w:lang w:val="en-US"/>
        </w:rPr>
        <w:t>.</w:t>
      </w:r>
    </w:p>
  </w:footnote>
  <w:footnote w:id="33">
    <w:p w:rsidR="0012642F" w:rsidRDefault="0012642F" w:rsidP="0020565A">
      <w:pPr>
        <w:pStyle w:val="Tekstprzypisudolnego"/>
      </w:pPr>
      <w:r>
        <w:rPr>
          <w:rStyle w:val="Odwoanieprzypisudolnego"/>
        </w:rPr>
        <w:footnoteRef/>
      </w:r>
      <w:r>
        <w:t xml:space="preserve"> </w:t>
      </w:r>
      <w:r w:rsidRPr="000D5DF8">
        <w:rPr>
          <w:i/>
        </w:rPr>
        <w:t>Kompendium wiedzy o zarządzaniu projektami</w:t>
      </w:r>
      <w:r>
        <w:t>, PMBOK® GUIDE. 2000 Edition, Warszawa 2003, s. 16-17</w:t>
      </w:r>
      <w:r w:rsidR="005A6D11">
        <w:t>.</w:t>
      </w:r>
    </w:p>
  </w:footnote>
  <w:footnote w:id="34">
    <w:p w:rsidR="0012642F" w:rsidRDefault="0012642F" w:rsidP="0020565A">
      <w:pPr>
        <w:pStyle w:val="Tekstprzypisudolnego"/>
      </w:pPr>
      <w:r>
        <w:rPr>
          <w:rStyle w:val="Odwoanieprzypisudolnego"/>
        </w:rPr>
        <w:footnoteRef/>
      </w:r>
      <w:r>
        <w:t xml:space="preserve"> </w:t>
      </w:r>
      <w:r w:rsidRPr="00D76742">
        <w:rPr>
          <w:i/>
        </w:rPr>
        <w:t>Zarządzanie projektami małymi i dużymi</w:t>
      </w:r>
      <w:r w:rsidRPr="00D76742">
        <w:t>, Harvard Business, Wyd. MT Biznes, Warszawa. 2006</w:t>
      </w:r>
      <w:r>
        <w:t>, s. 22</w:t>
      </w:r>
      <w:r w:rsidR="005A6D11">
        <w:t>.</w:t>
      </w:r>
    </w:p>
  </w:footnote>
  <w:footnote w:id="35">
    <w:p w:rsidR="0012642F" w:rsidRDefault="0012642F" w:rsidP="0020565A">
      <w:pPr>
        <w:pStyle w:val="Tekstprzypisudolnego"/>
      </w:pPr>
      <w:r>
        <w:rPr>
          <w:rStyle w:val="Odwoanieprzypisudolnego"/>
        </w:rPr>
        <w:footnoteRef/>
      </w:r>
      <w:r>
        <w:t xml:space="preserve"> </w:t>
      </w:r>
      <w:r w:rsidRPr="00CC0D1E">
        <w:t xml:space="preserve">R. </w:t>
      </w:r>
      <w:r>
        <w:t>W</w:t>
      </w:r>
      <w:r w:rsidRPr="00CC0D1E">
        <w:t xml:space="preserve">ysocki, </w:t>
      </w:r>
      <w:r w:rsidRPr="00CC0D1E">
        <w:rPr>
          <w:i/>
        </w:rPr>
        <w:t>Efektywne zarządzanie projektami: Tradycyjne, zwinne, ekstremalne</w:t>
      </w:r>
      <w:r w:rsidRPr="00CC0D1E">
        <w:t xml:space="preserve">, Wydanie VI, </w:t>
      </w:r>
      <w:proofErr w:type="spellStart"/>
      <w:r w:rsidRPr="00CC0D1E">
        <w:t>Onepress</w:t>
      </w:r>
      <w:proofErr w:type="spellEnd"/>
      <w:r w:rsidRPr="00CC0D1E">
        <w:t xml:space="preserve">, Gliwice(2013), </w:t>
      </w:r>
      <w:r>
        <w:t>s. 84</w:t>
      </w:r>
      <w:r w:rsidR="005A6D11">
        <w:t>.</w:t>
      </w:r>
    </w:p>
  </w:footnote>
  <w:footnote w:id="36">
    <w:p w:rsidR="0012642F" w:rsidRDefault="0012642F">
      <w:pPr>
        <w:pStyle w:val="Tekstprzypisudolnego"/>
      </w:pPr>
      <w:r>
        <w:rPr>
          <w:rStyle w:val="Odwoanieprzypisudolnego"/>
        </w:rPr>
        <w:footnoteRef/>
      </w:r>
      <w:r>
        <w:t xml:space="preserve"> </w:t>
      </w:r>
      <w:r w:rsidRPr="000D054C">
        <w:t xml:space="preserve">M. Trocki, B. </w:t>
      </w:r>
      <w:proofErr w:type="spellStart"/>
      <w:r w:rsidRPr="000D054C">
        <w:t>Grucza</w:t>
      </w:r>
      <w:proofErr w:type="spellEnd"/>
      <w:r w:rsidRPr="000D054C">
        <w:t xml:space="preserve">, K. Ogonek, </w:t>
      </w:r>
      <w:r w:rsidRPr="000D054C">
        <w:rPr>
          <w:i/>
        </w:rPr>
        <w:t>Zarządzanie projektami</w:t>
      </w:r>
      <w:r w:rsidRPr="000D054C">
        <w:t>, PWE, Warszawa 2003, s. 32</w:t>
      </w:r>
      <w:r w:rsidR="005A6D11">
        <w:t>.</w:t>
      </w:r>
    </w:p>
  </w:footnote>
  <w:footnote w:id="37">
    <w:p w:rsidR="0012642F" w:rsidRDefault="0012642F">
      <w:pPr>
        <w:pStyle w:val="Tekstprzypisudolnego"/>
      </w:pPr>
      <w:r>
        <w:rPr>
          <w:rStyle w:val="Odwoanieprzypisudolnego"/>
        </w:rPr>
        <w:footnoteRef/>
      </w:r>
      <w:r>
        <w:t xml:space="preserve"> </w:t>
      </w:r>
      <w:r w:rsidRPr="007213E6">
        <w:t xml:space="preserve">P. </w:t>
      </w:r>
      <w:proofErr w:type="spellStart"/>
      <w:r w:rsidRPr="007213E6">
        <w:t>Charette</w:t>
      </w:r>
      <w:proofErr w:type="spellEnd"/>
      <w:r w:rsidRPr="007213E6">
        <w:t xml:space="preserve">, A. Mitchell, S. Mazur, E. </w:t>
      </w:r>
      <w:proofErr w:type="spellStart"/>
      <w:r w:rsidRPr="007213E6">
        <w:t>McSweeney</w:t>
      </w:r>
      <w:proofErr w:type="spellEnd"/>
      <w:r>
        <w:t xml:space="preserve">, </w:t>
      </w:r>
      <w:r w:rsidRPr="007213E6">
        <w:t xml:space="preserve"> </w:t>
      </w:r>
      <w:r w:rsidRPr="007213E6">
        <w:rPr>
          <w:i/>
        </w:rPr>
        <w:t>Zarządzanie projektem</w:t>
      </w:r>
      <w:r w:rsidRPr="007213E6">
        <w:t>, Małopolska Szkoła Administracji Publicznej Akademii Ekonomicznej w Krakowie</w:t>
      </w:r>
      <w:r>
        <w:t>, Kraków 2004, s. 7</w:t>
      </w:r>
      <w:r w:rsidR="005A6D11">
        <w:t>.</w:t>
      </w:r>
    </w:p>
  </w:footnote>
  <w:footnote w:id="38">
    <w:p w:rsidR="0012642F" w:rsidRDefault="0012642F" w:rsidP="002A6173">
      <w:pPr>
        <w:pStyle w:val="Tekstprzypisudolnego"/>
      </w:pPr>
      <w:r>
        <w:rPr>
          <w:rStyle w:val="Odwoanieprzypisudolnego"/>
        </w:rPr>
        <w:footnoteRef/>
      </w:r>
      <w:r>
        <w:t xml:space="preserve"> </w:t>
      </w:r>
      <w:r w:rsidRPr="00084B40">
        <w:t xml:space="preserve">R. Jones, </w:t>
      </w:r>
      <w:r w:rsidRPr="00084B40">
        <w:rPr>
          <w:i/>
        </w:rPr>
        <w:t>Zarządzanie projektami. Sztuka przetrwania</w:t>
      </w:r>
      <w:r w:rsidRPr="00084B40">
        <w:t>, MT</w:t>
      </w:r>
      <w:r>
        <w:t xml:space="preserve"> Biznes, Warszawa 2007, s. 77, </w:t>
      </w:r>
      <w:r w:rsidRPr="00084B40">
        <w:t>79.</w:t>
      </w:r>
    </w:p>
  </w:footnote>
  <w:footnote w:id="39">
    <w:p w:rsidR="0012642F" w:rsidRDefault="0012642F" w:rsidP="007E787B">
      <w:pPr>
        <w:pStyle w:val="Tekstprzypisudolnego"/>
      </w:pPr>
      <w:r>
        <w:rPr>
          <w:rStyle w:val="Odwoanieprzypisudolnego"/>
        </w:rPr>
        <w:footnoteRef/>
      </w:r>
      <w:r>
        <w:t xml:space="preserve"> </w:t>
      </w:r>
      <w:r w:rsidRPr="00E77648">
        <w:t>W</w:t>
      </w:r>
      <w:r>
        <w:t>.</w:t>
      </w:r>
      <w:r w:rsidRPr="00E77648">
        <w:t xml:space="preserve"> Walczak</w:t>
      </w:r>
      <w:r>
        <w:t xml:space="preserve">, </w:t>
      </w:r>
      <w:r w:rsidRPr="007E787B">
        <w:rPr>
          <w:i/>
        </w:rPr>
        <w:t>Orientacja na cele w zarządzaniu projektami</w:t>
      </w:r>
      <w:r>
        <w:t>,</w:t>
      </w:r>
      <w:r w:rsidRPr="00E77648">
        <w:t xml:space="preserve"> Master of Business Administration</w:t>
      </w:r>
      <w:r>
        <w:t xml:space="preserve"> 4/2009</w:t>
      </w:r>
      <w:r w:rsidRPr="00E77648">
        <w:t xml:space="preserve">, </w:t>
      </w:r>
      <w:r w:rsidRPr="007E787B">
        <w:t>Sp</w:t>
      </w:r>
      <w:r w:rsidRPr="007E787B">
        <w:t>o</w:t>
      </w:r>
      <w:r w:rsidRPr="007E787B">
        <w:t>łeczna Wyższa Szkoła Przedsiębiorczości i Zarządzania</w:t>
      </w:r>
      <w:r>
        <w:t xml:space="preserve">, Łódź </w:t>
      </w:r>
      <w:r w:rsidRPr="00E77648">
        <w:t>2009</w:t>
      </w:r>
      <w:r>
        <w:t>, s. 50</w:t>
      </w:r>
      <w:r w:rsidR="005A6D11">
        <w:t>.</w:t>
      </w:r>
    </w:p>
  </w:footnote>
  <w:footnote w:id="40">
    <w:p w:rsidR="0012642F" w:rsidRDefault="0012642F">
      <w:pPr>
        <w:pStyle w:val="Tekstprzypisudolnego"/>
      </w:pPr>
      <w:r>
        <w:rPr>
          <w:rStyle w:val="Odwoanieprzypisudolnego"/>
        </w:rPr>
        <w:footnoteRef/>
      </w:r>
      <w:r>
        <w:t xml:space="preserve"> </w:t>
      </w:r>
      <w:r w:rsidRPr="002A6173">
        <w:t xml:space="preserve">R. </w:t>
      </w:r>
      <w:r>
        <w:t>Walczak</w:t>
      </w:r>
      <w:r w:rsidRPr="002A6173">
        <w:t xml:space="preserve">, </w:t>
      </w:r>
      <w:r w:rsidRPr="002A6173">
        <w:rPr>
          <w:i/>
        </w:rPr>
        <w:t>Podstawy zarządzania projektami metody i przykłady</w:t>
      </w:r>
      <w:r w:rsidRPr="002A6173">
        <w:t xml:space="preserve">, </w:t>
      </w:r>
      <w:proofErr w:type="spellStart"/>
      <w:r w:rsidRPr="002A6173">
        <w:t>Difin</w:t>
      </w:r>
      <w:proofErr w:type="spellEnd"/>
      <w:r w:rsidRPr="002A6173">
        <w:t>, Warszawa</w:t>
      </w:r>
      <w:r>
        <w:t xml:space="preserve"> 2014, s. 110</w:t>
      </w:r>
      <w:r w:rsidR="005A6D11">
        <w:t>.</w:t>
      </w:r>
    </w:p>
  </w:footnote>
  <w:footnote w:id="41">
    <w:p w:rsidR="0012642F" w:rsidRDefault="0012642F">
      <w:pPr>
        <w:pStyle w:val="Tekstprzypisudolnego"/>
      </w:pPr>
      <w:r>
        <w:rPr>
          <w:rStyle w:val="Odwoanieprzypisudolnego"/>
        </w:rPr>
        <w:footnoteRef/>
      </w:r>
      <w:r>
        <w:t xml:space="preserve"> Janasz K, J.</w:t>
      </w:r>
      <w:r w:rsidRPr="00962B7B">
        <w:t xml:space="preserve"> </w:t>
      </w:r>
      <w:r>
        <w:t>Wiśniewska</w:t>
      </w:r>
      <w:r w:rsidRPr="002A6173">
        <w:t xml:space="preserve">, </w:t>
      </w:r>
      <w:r w:rsidRPr="00962B7B">
        <w:rPr>
          <w:i/>
        </w:rPr>
        <w:t>Efektywne zarządzanie projektami</w:t>
      </w:r>
      <w:r w:rsidRPr="002A6173">
        <w:t xml:space="preserve">, </w:t>
      </w:r>
      <w:proofErr w:type="spellStart"/>
      <w:r w:rsidRPr="002A6173">
        <w:t>Difin</w:t>
      </w:r>
      <w:proofErr w:type="spellEnd"/>
      <w:r w:rsidRPr="002A6173">
        <w:t>, Warszawa</w:t>
      </w:r>
      <w:r>
        <w:t xml:space="preserve"> 2014, s. 55</w:t>
      </w:r>
      <w:r w:rsidR="005A6D11">
        <w:t>.</w:t>
      </w:r>
    </w:p>
  </w:footnote>
  <w:footnote w:id="42">
    <w:p w:rsidR="0012642F" w:rsidRDefault="0012642F" w:rsidP="004C5ECA">
      <w:pPr>
        <w:pStyle w:val="Tekstprzypisudolnego"/>
      </w:pPr>
      <w:r>
        <w:rPr>
          <w:rStyle w:val="Odwoanieprzypisudolnego"/>
        </w:rPr>
        <w:footnoteRef/>
      </w:r>
      <w:r>
        <w:t xml:space="preserve"> K. Sawicki, </w:t>
      </w:r>
      <w:r w:rsidRPr="004C5ECA">
        <w:rPr>
          <w:i/>
        </w:rPr>
        <w:t>Polityka bilansowa jako narzędzie zarządzania firmą</w:t>
      </w:r>
      <w:r>
        <w:t>, Polityka bilansowa i analiza finansowa. Nowoczesne instrumenty zarządzania firmą, Wrocław 2001, s. 10.</w:t>
      </w:r>
    </w:p>
  </w:footnote>
  <w:footnote w:id="43">
    <w:p w:rsidR="0012642F" w:rsidRDefault="0012642F" w:rsidP="006B3D10">
      <w:pPr>
        <w:pStyle w:val="Tekstprzypisudolnego"/>
      </w:pPr>
      <w:r>
        <w:rPr>
          <w:rStyle w:val="Odwoanieprzypisudolnego"/>
        </w:rPr>
        <w:footnoteRef/>
      </w:r>
      <w:r>
        <w:t xml:space="preserve"> R.E.</w:t>
      </w:r>
      <w:r w:rsidRPr="006B3D10">
        <w:t xml:space="preserve"> </w:t>
      </w:r>
      <w:r>
        <w:t xml:space="preserve">Freeman, </w:t>
      </w:r>
      <w:r w:rsidRPr="006B3D10">
        <w:rPr>
          <w:i/>
        </w:rPr>
        <w:t xml:space="preserve">Strategic Management: A </w:t>
      </w:r>
      <w:proofErr w:type="spellStart"/>
      <w:r w:rsidRPr="006B3D10">
        <w:rPr>
          <w:i/>
        </w:rPr>
        <w:t>Stakeholder</w:t>
      </w:r>
      <w:proofErr w:type="spellEnd"/>
      <w:r w:rsidRPr="006B3D10">
        <w:rPr>
          <w:i/>
        </w:rPr>
        <w:t xml:space="preserve"> </w:t>
      </w:r>
      <w:proofErr w:type="spellStart"/>
      <w:r w:rsidRPr="006B3D10">
        <w:rPr>
          <w:i/>
        </w:rPr>
        <w:t>Approach</w:t>
      </w:r>
      <w:proofErr w:type="spellEnd"/>
      <w:r>
        <w:t xml:space="preserve">, </w:t>
      </w:r>
      <w:proofErr w:type="spellStart"/>
      <w:r>
        <w:t>Pitman</w:t>
      </w:r>
      <w:proofErr w:type="spellEnd"/>
      <w:r>
        <w:t xml:space="preserve"> Publishing Inc., Boston 1984, </w:t>
      </w:r>
    </w:p>
  </w:footnote>
  <w:footnote w:id="44">
    <w:p w:rsidR="0012642F" w:rsidRDefault="0012642F">
      <w:pPr>
        <w:pStyle w:val="Tekstprzypisudolnego"/>
      </w:pPr>
      <w:r>
        <w:rPr>
          <w:rStyle w:val="Odwoanieprzypisudolnego"/>
        </w:rPr>
        <w:footnoteRef/>
      </w:r>
      <w:r>
        <w:t xml:space="preserve"> </w:t>
      </w:r>
      <w:r w:rsidRPr="006B3D10">
        <w:t xml:space="preserve">K. </w:t>
      </w:r>
      <w:proofErr w:type="spellStart"/>
      <w:r>
        <w:t>Obłój</w:t>
      </w:r>
      <w:proofErr w:type="spellEnd"/>
      <w:r w:rsidRPr="006B3D10">
        <w:t xml:space="preserve">, </w:t>
      </w:r>
      <w:r w:rsidRPr="006B3D10">
        <w:rPr>
          <w:i/>
        </w:rPr>
        <w:t>Strategia organizacji</w:t>
      </w:r>
      <w:r>
        <w:t>, PWE, Warszawa 2007, s. 64</w:t>
      </w:r>
      <w:r w:rsidR="005A6D11">
        <w:t>.</w:t>
      </w:r>
    </w:p>
  </w:footnote>
  <w:footnote w:id="45">
    <w:p w:rsidR="0012642F" w:rsidRPr="0099027A" w:rsidRDefault="0012642F" w:rsidP="00640F14">
      <w:pPr>
        <w:pStyle w:val="Tekstprzypisudolnego"/>
        <w:rPr>
          <w:lang w:val="en-US"/>
        </w:rPr>
      </w:pPr>
      <w:r>
        <w:rPr>
          <w:rStyle w:val="Odwoanieprzypisudolnego"/>
        </w:rPr>
        <w:footnoteRef/>
      </w:r>
      <w:r w:rsidRPr="0099027A">
        <w:rPr>
          <w:lang w:val="en-US"/>
        </w:rPr>
        <w:t xml:space="preserve"> G.M. Hill, </w:t>
      </w:r>
      <w:r w:rsidRPr="0099027A">
        <w:rPr>
          <w:i/>
          <w:lang w:val="en-US"/>
        </w:rPr>
        <w:t>The complete project management office handbook</w:t>
      </w:r>
      <w:r w:rsidRPr="0099027A">
        <w:rPr>
          <w:lang w:val="en-US"/>
        </w:rPr>
        <w:t>, Auerbach Publication Taylor &amp; Francis</w:t>
      </w:r>
    </w:p>
    <w:p w:rsidR="0012642F" w:rsidRPr="0099027A" w:rsidRDefault="0012642F" w:rsidP="00640F14">
      <w:pPr>
        <w:pStyle w:val="Tekstprzypisudolnego"/>
        <w:rPr>
          <w:lang w:val="en-US"/>
        </w:rPr>
      </w:pPr>
      <w:r w:rsidRPr="0099027A">
        <w:rPr>
          <w:lang w:val="en-US"/>
        </w:rPr>
        <w:t>Group, New York 2008, s. 210</w:t>
      </w:r>
      <w:r w:rsidR="005A6D11">
        <w:rPr>
          <w:lang w:val="en-US"/>
        </w:rPr>
        <w:t>.</w:t>
      </w:r>
    </w:p>
  </w:footnote>
  <w:footnote w:id="46">
    <w:p w:rsidR="0012642F" w:rsidRPr="0099027A" w:rsidRDefault="0012642F" w:rsidP="00D742AB">
      <w:pPr>
        <w:pStyle w:val="Tekstprzypisudolnego"/>
        <w:rPr>
          <w:lang w:val="en-US"/>
        </w:rPr>
      </w:pPr>
      <w:r>
        <w:rPr>
          <w:rStyle w:val="Odwoanieprzypisudolnego"/>
        </w:rPr>
        <w:footnoteRef/>
      </w:r>
      <w:r w:rsidRPr="0099027A">
        <w:rPr>
          <w:lang w:val="en-US"/>
        </w:rPr>
        <w:t xml:space="preserve"> E. Verzuch, </w:t>
      </w:r>
      <w:r w:rsidRPr="0099027A">
        <w:rPr>
          <w:i/>
          <w:lang w:val="en-US"/>
        </w:rPr>
        <w:t>The fast forward MBA in project management</w:t>
      </w:r>
      <w:r w:rsidRPr="0099027A">
        <w:rPr>
          <w:lang w:val="en-US"/>
        </w:rPr>
        <w:t xml:space="preserve">. </w:t>
      </w:r>
      <w:r w:rsidRPr="0099027A">
        <w:rPr>
          <w:i/>
          <w:lang w:val="en-US"/>
        </w:rPr>
        <w:t>Third edition</w:t>
      </w:r>
      <w:r w:rsidRPr="0099027A">
        <w:rPr>
          <w:lang w:val="en-US"/>
        </w:rPr>
        <w:t>, John Wiley &amp; Sons, New Jersey 2008, s 39</w:t>
      </w:r>
      <w:r w:rsidR="005A6D11">
        <w:rPr>
          <w:lang w:val="en-US"/>
        </w:rPr>
        <w:t>.</w:t>
      </w:r>
    </w:p>
  </w:footnote>
  <w:footnote w:id="47">
    <w:p w:rsidR="0012642F" w:rsidRPr="0099027A" w:rsidRDefault="0012642F" w:rsidP="00C73610">
      <w:pPr>
        <w:pStyle w:val="Tekstprzypisudolnego"/>
        <w:rPr>
          <w:lang w:val="en-US"/>
        </w:rPr>
      </w:pPr>
      <w:r>
        <w:rPr>
          <w:rStyle w:val="Odwoanieprzypisudolnego"/>
        </w:rPr>
        <w:footnoteRef/>
      </w:r>
      <w:r w:rsidRPr="0099027A">
        <w:rPr>
          <w:lang w:val="en-US"/>
        </w:rPr>
        <w:t xml:space="preserve"> D. Lock, </w:t>
      </w:r>
      <w:r w:rsidRPr="0099027A">
        <w:rPr>
          <w:i/>
          <w:lang w:val="en-US"/>
        </w:rPr>
        <w:t>Project Management, Gower Publishing Limited</w:t>
      </w:r>
      <w:r w:rsidRPr="0099027A">
        <w:rPr>
          <w:lang w:val="en-US"/>
        </w:rPr>
        <w:t>, Hampshire 2007, s. 26-27</w:t>
      </w:r>
      <w:r w:rsidR="005A6D11">
        <w:rPr>
          <w:lang w:val="en-US"/>
        </w:rPr>
        <w:t>.</w:t>
      </w:r>
    </w:p>
  </w:footnote>
  <w:footnote w:id="48">
    <w:p w:rsidR="0012642F" w:rsidRPr="0099027A" w:rsidRDefault="0012642F" w:rsidP="00C73610">
      <w:pPr>
        <w:pStyle w:val="Tekstprzypisudolnego"/>
        <w:rPr>
          <w:lang w:val="en-US"/>
        </w:rPr>
      </w:pPr>
      <w:r>
        <w:rPr>
          <w:rStyle w:val="Odwoanieprzypisudolnego"/>
        </w:rPr>
        <w:footnoteRef/>
      </w:r>
      <w:r w:rsidRPr="0099027A">
        <w:rPr>
          <w:lang w:val="en-US"/>
        </w:rPr>
        <w:t xml:space="preserve"> G. Heerkens, </w:t>
      </w:r>
      <w:r w:rsidRPr="0099027A">
        <w:rPr>
          <w:i/>
          <w:lang w:val="en-US"/>
        </w:rPr>
        <w:t>Project management</w:t>
      </w:r>
      <w:r w:rsidRPr="0099027A">
        <w:rPr>
          <w:lang w:val="en-US"/>
        </w:rPr>
        <w:t>, McGraw-Hill Companies Inc., New York 2002, s. 188-194</w:t>
      </w:r>
      <w:r w:rsidR="005A6D11">
        <w:rPr>
          <w:lang w:val="en-US"/>
        </w:rPr>
        <w:t>.</w:t>
      </w:r>
    </w:p>
  </w:footnote>
  <w:footnote w:id="49">
    <w:p w:rsidR="0012642F" w:rsidRPr="0099027A" w:rsidRDefault="0012642F">
      <w:pPr>
        <w:pStyle w:val="Tekstprzypisudolnego"/>
        <w:rPr>
          <w:lang w:val="en-US"/>
        </w:rPr>
      </w:pPr>
      <w:r>
        <w:rPr>
          <w:rStyle w:val="Odwoanieprzypisudolnego"/>
        </w:rPr>
        <w:footnoteRef/>
      </w:r>
      <w:r w:rsidRPr="0099027A">
        <w:rPr>
          <w:lang w:val="en-US"/>
        </w:rPr>
        <w:t xml:space="preserve"> R.L. Kliem, </w:t>
      </w:r>
      <w:r w:rsidRPr="0099027A">
        <w:rPr>
          <w:i/>
          <w:lang w:val="en-US"/>
        </w:rPr>
        <w:t>Leading high performance projec</w:t>
      </w:r>
      <w:r w:rsidRPr="0099027A">
        <w:rPr>
          <w:lang w:val="en-US"/>
        </w:rPr>
        <w:t>t, J. Ross Publishing Inc., Boca Raton 2004, s. 58-60</w:t>
      </w:r>
      <w:r w:rsidR="005A6D11">
        <w:rPr>
          <w:lang w:val="en-US"/>
        </w:rPr>
        <w:t>.</w:t>
      </w:r>
    </w:p>
  </w:footnote>
  <w:footnote w:id="50">
    <w:p w:rsidR="0012642F" w:rsidRDefault="0012642F" w:rsidP="00A30402">
      <w:pPr>
        <w:pStyle w:val="Tekstprzypisudolnego"/>
      </w:pPr>
      <w:r>
        <w:rPr>
          <w:rStyle w:val="Odwoanieprzypisudolnego"/>
        </w:rPr>
        <w:footnoteRef/>
      </w:r>
      <w:r>
        <w:t xml:space="preserve"> I. Pisz , I.</w:t>
      </w:r>
      <w:r w:rsidRPr="00B60D87">
        <w:t xml:space="preserve"> </w:t>
      </w:r>
      <w:proofErr w:type="spellStart"/>
      <w:r w:rsidRPr="00B60D87">
        <w:t>Łapunka</w:t>
      </w:r>
      <w:proofErr w:type="spellEnd"/>
      <w:r>
        <w:t xml:space="preserve">, </w:t>
      </w:r>
      <w:r w:rsidRPr="00B60D87">
        <w:rPr>
          <w:i/>
        </w:rPr>
        <w:t>Istota i znaczenie zarządzania relacjami z interesariuszami projektu</w:t>
      </w:r>
      <w:r>
        <w:t xml:space="preserve">, </w:t>
      </w:r>
      <w:r w:rsidRPr="00B60D87">
        <w:t>Projekty lokalne i regionalne - interesariusze projektu</w:t>
      </w:r>
      <w:r>
        <w:t xml:space="preserve">, </w:t>
      </w:r>
      <w:r w:rsidRPr="00B60D87">
        <w:t>Uniwersytet Ekonomiczny w Katowicach</w:t>
      </w:r>
      <w:r>
        <w:t>, Katowice 2017, s. 304-306</w:t>
      </w:r>
      <w:r w:rsidR="005A6D11">
        <w:t>.</w:t>
      </w:r>
    </w:p>
  </w:footnote>
  <w:footnote w:id="51">
    <w:p w:rsidR="0012642F" w:rsidRDefault="0012642F" w:rsidP="00A82B59">
      <w:pPr>
        <w:pStyle w:val="Tekstprzypisudolnego"/>
      </w:pPr>
      <w:r>
        <w:rPr>
          <w:rStyle w:val="Odwoanieprzypisudolnego"/>
        </w:rPr>
        <w:footnoteRef/>
      </w:r>
      <w:r>
        <w:t xml:space="preserve"> </w:t>
      </w:r>
      <w:r w:rsidRPr="00E61244">
        <w:t xml:space="preserve">D. Lock, </w:t>
      </w:r>
      <w:r w:rsidRPr="00E61244">
        <w:rPr>
          <w:i/>
        </w:rPr>
        <w:t>Podstawy zarządzania projektami</w:t>
      </w:r>
      <w:r w:rsidRPr="00E61244">
        <w:t>, PWE, Warszawa 2009, s. 68-72.</w:t>
      </w:r>
    </w:p>
  </w:footnote>
  <w:footnote w:id="52">
    <w:p w:rsidR="0012642F" w:rsidRDefault="0012642F" w:rsidP="00A82B59">
      <w:pPr>
        <w:pStyle w:val="Tekstprzypisudolnego"/>
      </w:pPr>
      <w:r>
        <w:rPr>
          <w:rStyle w:val="Odwoanieprzypisudolnego"/>
        </w:rPr>
        <w:footnoteRef/>
      </w:r>
      <w:r>
        <w:t xml:space="preserve"> </w:t>
      </w:r>
      <w:proofErr w:type="spellStart"/>
      <w:r w:rsidRPr="00E07401">
        <w:t>J.A.F</w:t>
      </w:r>
      <w:proofErr w:type="spellEnd"/>
      <w:r w:rsidRPr="00E07401">
        <w:t xml:space="preserve">. </w:t>
      </w:r>
      <w:proofErr w:type="spellStart"/>
      <w:r w:rsidRPr="00E07401">
        <w:t>Stoner</w:t>
      </w:r>
      <w:proofErr w:type="spellEnd"/>
      <w:r w:rsidRPr="00E07401">
        <w:t xml:space="preserve">, </w:t>
      </w:r>
      <w:proofErr w:type="spellStart"/>
      <w:r w:rsidRPr="00E07401">
        <w:t>R.E</w:t>
      </w:r>
      <w:proofErr w:type="spellEnd"/>
      <w:r w:rsidRPr="00E07401">
        <w:t xml:space="preserve">. Freeman, </w:t>
      </w:r>
      <w:proofErr w:type="spellStart"/>
      <w:r w:rsidRPr="00E07401">
        <w:t>D.R</w:t>
      </w:r>
      <w:proofErr w:type="spellEnd"/>
      <w:r w:rsidRPr="00E07401">
        <w:t xml:space="preserve">. Jr Gilbert, </w:t>
      </w:r>
      <w:r w:rsidRPr="00E07401">
        <w:rPr>
          <w:i/>
        </w:rPr>
        <w:t>Kierowanie</w:t>
      </w:r>
      <w:r w:rsidRPr="00E07401">
        <w:t>, PWE</w:t>
      </w:r>
      <w:r>
        <w:t>,</w:t>
      </w:r>
      <w:r w:rsidRPr="00E07401">
        <w:t xml:space="preserve"> Warszawa 1997</w:t>
      </w:r>
      <w:r>
        <w:t>, s 259</w:t>
      </w:r>
      <w:r w:rsidR="005A6D11">
        <w:t>.</w:t>
      </w:r>
    </w:p>
  </w:footnote>
  <w:footnote w:id="53">
    <w:p w:rsidR="0012642F" w:rsidRDefault="0012642F" w:rsidP="00A82B59">
      <w:pPr>
        <w:pStyle w:val="Tekstprzypisudolnego"/>
      </w:pPr>
      <w:r>
        <w:rPr>
          <w:rStyle w:val="Odwoanieprzypisudolnego"/>
        </w:rPr>
        <w:footnoteRef/>
      </w:r>
      <w:r>
        <w:t xml:space="preserve"> </w:t>
      </w:r>
      <w:proofErr w:type="spellStart"/>
      <w:r w:rsidRPr="00E07401">
        <w:t>J.A.F</w:t>
      </w:r>
      <w:proofErr w:type="spellEnd"/>
      <w:r w:rsidRPr="00E07401">
        <w:t xml:space="preserve">. </w:t>
      </w:r>
      <w:proofErr w:type="spellStart"/>
      <w:r w:rsidRPr="00E07401">
        <w:t>Stoner</w:t>
      </w:r>
      <w:proofErr w:type="spellEnd"/>
      <w:r w:rsidRPr="00E07401">
        <w:t xml:space="preserve">, </w:t>
      </w:r>
      <w:proofErr w:type="spellStart"/>
      <w:r w:rsidRPr="00E07401">
        <w:t>R.E</w:t>
      </w:r>
      <w:proofErr w:type="spellEnd"/>
      <w:r w:rsidRPr="00E07401">
        <w:t xml:space="preserve">. Freeman, </w:t>
      </w:r>
      <w:proofErr w:type="spellStart"/>
      <w:r w:rsidRPr="00E07401">
        <w:t>D.R</w:t>
      </w:r>
      <w:proofErr w:type="spellEnd"/>
      <w:r w:rsidRPr="00E07401">
        <w:t xml:space="preserve">. Jr Gilbert, </w:t>
      </w:r>
      <w:r w:rsidRPr="00E07401">
        <w:rPr>
          <w:i/>
        </w:rPr>
        <w:t>Kierowanie</w:t>
      </w:r>
      <w:r w:rsidRPr="00E07401">
        <w:t>, PWE</w:t>
      </w:r>
      <w:r>
        <w:t>,</w:t>
      </w:r>
      <w:r w:rsidRPr="00E07401">
        <w:t xml:space="preserve"> Warszawa 1997</w:t>
      </w:r>
      <w:r>
        <w:t>, s 266-268</w:t>
      </w:r>
      <w:r w:rsidR="005A6D11">
        <w:t>.</w:t>
      </w:r>
    </w:p>
  </w:footnote>
  <w:footnote w:id="54">
    <w:p w:rsidR="0012642F" w:rsidRDefault="0012642F" w:rsidP="00A82B59">
      <w:pPr>
        <w:pStyle w:val="Tekstprzypisudolnego"/>
      </w:pPr>
      <w:r>
        <w:rPr>
          <w:rStyle w:val="Odwoanieprzypisudolnego"/>
        </w:rPr>
        <w:footnoteRef/>
      </w:r>
      <w:r>
        <w:t xml:space="preserve"> M. Pawlak,</w:t>
      </w:r>
      <w:r w:rsidRPr="002C12AE">
        <w:t xml:space="preserve"> </w:t>
      </w:r>
      <w:r w:rsidRPr="002C12AE">
        <w:rPr>
          <w:i/>
        </w:rPr>
        <w:t>Macierzowa struktura organizacyjna i jej wykorzystanie w zarządzaniu projektami</w:t>
      </w:r>
      <w:r>
        <w:t>,</w:t>
      </w:r>
      <w:r w:rsidRPr="002C12AE">
        <w:t xml:space="preserve"> Roczniki N</w:t>
      </w:r>
      <w:r w:rsidRPr="002C12AE">
        <w:t>a</w:t>
      </w:r>
      <w:r w:rsidRPr="002C12AE">
        <w:t xml:space="preserve">uk Społecznych KUL, 3 Ekonomia i Zarządzanie. Towarzystwo Naukowe </w:t>
      </w:r>
      <w:r>
        <w:t xml:space="preserve">KUL  tom  XXXIII, Lublin 2005, </w:t>
      </w:r>
      <w:r w:rsidRPr="002C12AE">
        <w:t xml:space="preserve">s. </w:t>
      </w:r>
      <w:r>
        <w:t>118</w:t>
      </w:r>
      <w:r w:rsidRPr="002C12AE">
        <w:t>-</w:t>
      </w:r>
      <w:r>
        <w:t>120</w:t>
      </w:r>
      <w:r w:rsidR="005A6D11">
        <w:t>.</w:t>
      </w:r>
    </w:p>
  </w:footnote>
  <w:footnote w:id="55">
    <w:p w:rsidR="0012642F" w:rsidRPr="00EC4B3D" w:rsidRDefault="0012642F" w:rsidP="00A82B59">
      <w:pPr>
        <w:pStyle w:val="Tekstprzypisudolnego"/>
      </w:pPr>
      <w:r>
        <w:rPr>
          <w:rStyle w:val="Odwoanieprzypisudolnego"/>
        </w:rPr>
        <w:footnoteRef/>
      </w:r>
      <w:r>
        <w:t xml:space="preserve"> </w:t>
      </w:r>
      <w:r w:rsidRPr="00A3274C">
        <w:rPr>
          <w:i/>
        </w:rPr>
        <w:t>Polskie Wytyczne Kompetencji IPMA® wersja 3.0</w:t>
      </w:r>
      <w:r w:rsidRPr="00A3274C">
        <w:t>, Stowarzyszenie Project Management Polska, Warszawa</w:t>
      </w:r>
      <w:r>
        <w:t xml:space="preserve"> 2009</w:t>
      </w:r>
      <w:r w:rsidRPr="00A3274C">
        <w:t xml:space="preserve">, s. </w:t>
      </w:r>
      <w:r>
        <w:t>54</w:t>
      </w:r>
      <w:r w:rsidR="005A6D11">
        <w:rPr>
          <w:i/>
        </w:rPr>
        <w:t>.</w:t>
      </w:r>
    </w:p>
  </w:footnote>
  <w:footnote w:id="56">
    <w:p w:rsidR="0012642F" w:rsidRDefault="0012642F">
      <w:pPr>
        <w:pStyle w:val="Tekstprzypisudolnego"/>
      </w:pPr>
      <w:r>
        <w:rPr>
          <w:rStyle w:val="Odwoanieprzypisudolnego"/>
        </w:rPr>
        <w:footnoteRef/>
      </w:r>
      <w:r>
        <w:t xml:space="preserve"> </w:t>
      </w:r>
      <w:r w:rsidRPr="002D6FAF">
        <w:t>https://wawak.pl/pl/content/jaka-jest-rola-sponsora-projektu</w:t>
      </w:r>
    </w:p>
  </w:footnote>
  <w:footnote w:id="57">
    <w:p w:rsidR="0012642F" w:rsidRDefault="0012642F">
      <w:pPr>
        <w:pStyle w:val="Tekstprzypisudolnego"/>
      </w:pPr>
      <w:r>
        <w:rPr>
          <w:rStyle w:val="Odwoanieprzypisudolnego"/>
        </w:rPr>
        <w:footnoteRef/>
      </w:r>
      <w:r>
        <w:t xml:space="preserve"> </w:t>
      </w:r>
      <w:r w:rsidRPr="002D6FAF">
        <w:t xml:space="preserve">M. </w:t>
      </w:r>
      <w:r>
        <w:t>Trocki,</w:t>
      </w:r>
      <w:r w:rsidRPr="002D6FAF">
        <w:t xml:space="preserve"> </w:t>
      </w:r>
      <w:r w:rsidRPr="002D6FAF">
        <w:rPr>
          <w:i/>
        </w:rPr>
        <w:t>Nowoczesne zarządzanie projektami</w:t>
      </w:r>
      <w:r w:rsidRPr="002D6FAF">
        <w:t xml:space="preserve">, </w:t>
      </w:r>
      <w:r>
        <w:t>Polskie Wydawnictwo Ekonomiczne, Warszawa 2012, s. 122-123</w:t>
      </w:r>
      <w:r w:rsidR="005A6D11">
        <w:t>.</w:t>
      </w:r>
    </w:p>
  </w:footnote>
  <w:footnote w:id="58">
    <w:p w:rsidR="0012642F" w:rsidRDefault="0012642F">
      <w:pPr>
        <w:pStyle w:val="Tekstprzypisudolnego"/>
      </w:pPr>
      <w:r>
        <w:rPr>
          <w:rStyle w:val="Odwoanieprzypisudolnego"/>
        </w:rPr>
        <w:footnoteRef/>
      </w:r>
      <w:r>
        <w:t xml:space="preserve"> </w:t>
      </w:r>
      <w:r w:rsidRPr="002D6FAF">
        <w:t xml:space="preserve">M. </w:t>
      </w:r>
      <w:r>
        <w:t>Trocki,</w:t>
      </w:r>
      <w:r w:rsidRPr="002D6FAF">
        <w:t xml:space="preserve"> </w:t>
      </w:r>
      <w:r w:rsidRPr="002D6FAF">
        <w:rPr>
          <w:i/>
        </w:rPr>
        <w:t>Nowoczesne zarządzanie projektami</w:t>
      </w:r>
      <w:r w:rsidRPr="002D6FAF">
        <w:t xml:space="preserve">, </w:t>
      </w:r>
      <w:r>
        <w:t>Polskie Wydawnictwo Ekonomiczne, Warszawa 2012, s. 120-121</w:t>
      </w:r>
      <w:r w:rsidR="005A6D11">
        <w:t>.</w:t>
      </w:r>
    </w:p>
  </w:footnote>
  <w:footnote w:id="59">
    <w:p w:rsidR="0012642F" w:rsidRDefault="0012642F">
      <w:pPr>
        <w:pStyle w:val="Tekstprzypisudolnego"/>
      </w:pPr>
      <w:r>
        <w:rPr>
          <w:rStyle w:val="Odwoanieprzypisudolnego"/>
        </w:rPr>
        <w:footnoteRef/>
      </w:r>
      <w:r>
        <w:t xml:space="preserve"> </w:t>
      </w:r>
      <w:r w:rsidRPr="00312310">
        <w:t xml:space="preserve">H. </w:t>
      </w:r>
      <w:proofErr w:type="spellStart"/>
      <w:r w:rsidRPr="00312310">
        <w:t>Fayol</w:t>
      </w:r>
      <w:proofErr w:type="spellEnd"/>
      <w:r>
        <w:t xml:space="preserve">, </w:t>
      </w:r>
      <w:r w:rsidRPr="00312310">
        <w:rPr>
          <w:i/>
        </w:rPr>
        <w:t>Administracja przemysłowa i ogólna</w:t>
      </w:r>
      <w:r w:rsidRPr="00312310">
        <w:t xml:space="preserve">, Księgarnia Wł. </w:t>
      </w:r>
      <w:proofErr w:type="spellStart"/>
      <w:r w:rsidRPr="00312310">
        <w:t>Wilak</w:t>
      </w:r>
      <w:proofErr w:type="spellEnd"/>
      <w:r w:rsidRPr="00312310">
        <w:t>, Poznań</w:t>
      </w:r>
      <w:r>
        <w:t xml:space="preserve"> 1947, s. 34-36</w:t>
      </w:r>
      <w:r w:rsidR="005A6D11">
        <w:t>.</w:t>
      </w:r>
    </w:p>
  </w:footnote>
  <w:footnote w:id="60">
    <w:p w:rsidR="0012642F" w:rsidRDefault="0012642F">
      <w:pPr>
        <w:pStyle w:val="Tekstprzypisudolnego"/>
      </w:pPr>
      <w:r>
        <w:rPr>
          <w:rStyle w:val="Odwoanieprzypisudolnego"/>
        </w:rPr>
        <w:footnoteRef/>
      </w:r>
      <w:r>
        <w:t xml:space="preserve"> </w:t>
      </w:r>
      <w:r w:rsidRPr="00776540">
        <w:t xml:space="preserve">M. Sołtysik, M. </w:t>
      </w:r>
      <w:r>
        <w:t>Wesołowska</w:t>
      </w:r>
      <w:r w:rsidRPr="00776540">
        <w:t xml:space="preserve">, </w:t>
      </w:r>
      <w:r w:rsidRPr="00063374">
        <w:rPr>
          <w:i/>
        </w:rPr>
        <w:t>Współczesne trendy w zarządzaniu</w:t>
      </w:r>
      <w:r w:rsidRPr="00776540">
        <w:t xml:space="preserve">, </w:t>
      </w:r>
      <w:proofErr w:type="spellStart"/>
      <w:r w:rsidRPr="00776540">
        <w:t>MFiles</w:t>
      </w:r>
      <w:proofErr w:type="spellEnd"/>
      <w:r w:rsidRPr="00776540">
        <w:t>, Kraków</w:t>
      </w:r>
      <w:r>
        <w:t xml:space="preserve"> 2016, s. 84</w:t>
      </w:r>
      <w:r w:rsidR="005A6D11">
        <w:t>.</w:t>
      </w:r>
    </w:p>
  </w:footnote>
  <w:footnote w:id="61">
    <w:p w:rsidR="0012642F" w:rsidRDefault="0012642F">
      <w:pPr>
        <w:pStyle w:val="Tekstprzypisudolnego"/>
      </w:pPr>
      <w:r>
        <w:rPr>
          <w:rStyle w:val="Odwoanieprzypisudolnego"/>
        </w:rPr>
        <w:footnoteRef/>
      </w:r>
      <w:r>
        <w:t xml:space="preserve"> M.</w:t>
      </w:r>
      <w:r w:rsidRPr="00B00B2F">
        <w:t xml:space="preserve"> Chrapko, </w:t>
      </w:r>
      <w:r w:rsidRPr="00B00B2F">
        <w:rPr>
          <w:i/>
        </w:rPr>
        <w:t>CMMI - Doskonalenie procesów w organizacji</w:t>
      </w:r>
      <w:r w:rsidRPr="00B00B2F">
        <w:t>, Wydawnictwo Naukowe PWN, Warszawa 2010</w:t>
      </w:r>
      <w:r>
        <w:t>, s. 109-131</w:t>
      </w:r>
      <w:r w:rsidR="005A6D11">
        <w:t>.</w:t>
      </w:r>
    </w:p>
  </w:footnote>
  <w:footnote w:id="62">
    <w:p w:rsidR="0012642F" w:rsidRDefault="0012642F">
      <w:pPr>
        <w:pStyle w:val="Tekstprzypisudolnego"/>
      </w:pPr>
      <w:r>
        <w:rPr>
          <w:rStyle w:val="Odwoanieprzypisudolnego"/>
        </w:rPr>
        <w:footnoteRef/>
      </w:r>
      <w:r>
        <w:t xml:space="preserve"> </w:t>
      </w:r>
      <w:r w:rsidRPr="0000375C">
        <w:t>J</w:t>
      </w:r>
      <w:r>
        <w:t>. Popławska-Mszyca</w:t>
      </w:r>
      <w:r w:rsidRPr="0000375C">
        <w:t xml:space="preserve">, </w:t>
      </w:r>
      <w:r w:rsidRPr="0000375C">
        <w:rPr>
          <w:i/>
        </w:rPr>
        <w:t>Badania Operacyjne w planowaniu projektów</w:t>
      </w:r>
      <w:r w:rsidRPr="0000375C">
        <w:t>, Wydawnictwo Akademii Ekonomicznej, Katowice 2009</w:t>
      </w:r>
      <w:r>
        <w:t>, s. 118</w:t>
      </w:r>
      <w:r w:rsidR="005A6D11">
        <w:t>.</w:t>
      </w:r>
    </w:p>
  </w:footnote>
  <w:footnote w:id="63">
    <w:p w:rsidR="0012642F" w:rsidRDefault="0012642F" w:rsidP="00B00B2F">
      <w:pPr>
        <w:pStyle w:val="Tekstprzypisudolnego"/>
      </w:pPr>
      <w:r>
        <w:rPr>
          <w:rStyle w:val="Odwoanieprzypisudolnego"/>
        </w:rPr>
        <w:footnoteRef/>
      </w:r>
      <w:r>
        <w:t xml:space="preserve"> </w:t>
      </w:r>
      <w:r w:rsidRPr="0000375C">
        <w:t>J</w:t>
      </w:r>
      <w:r>
        <w:t>. Popławska-Mszyca</w:t>
      </w:r>
      <w:r w:rsidRPr="0000375C">
        <w:t xml:space="preserve">, </w:t>
      </w:r>
      <w:r w:rsidRPr="0000375C">
        <w:rPr>
          <w:i/>
        </w:rPr>
        <w:t>Badania Operacyjne w planowaniu projektów</w:t>
      </w:r>
      <w:r w:rsidRPr="0000375C">
        <w:t>, Wydawnictwo Akademii Ekonomicznej, Katowice 2009</w:t>
      </w:r>
      <w:r>
        <w:t>, s. 72</w:t>
      </w:r>
      <w:r w:rsidR="005A6D11">
        <w:t>.</w:t>
      </w:r>
    </w:p>
    <w:p w:rsidR="0012642F" w:rsidRDefault="0012642F">
      <w:pPr>
        <w:pStyle w:val="Tekstprzypisudolnego"/>
      </w:pPr>
    </w:p>
  </w:footnote>
  <w:footnote w:id="64">
    <w:p w:rsidR="0012642F" w:rsidRDefault="0012642F">
      <w:pPr>
        <w:pStyle w:val="Tekstprzypisudolnego"/>
      </w:pPr>
      <w:r>
        <w:rPr>
          <w:rStyle w:val="Odwoanieprzypisudolnego"/>
        </w:rPr>
        <w:footnoteRef/>
      </w:r>
      <w:r>
        <w:t xml:space="preserve"> </w:t>
      </w:r>
      <w:r w:rsidRPr="00B00B2F">
        <w:t>B</w:t>
      </w:r>
      <w:r>
        <w:t>.</w:t>
      </w:r>
      <w:r w:rsidRPr="00B00B2F">
        <w:t xml:space="preserve"> Niedbała, M</w:t>
      </w:r>
      <w:r>
        <w:t>.</w:t>
      </w:r>
      <w:r w:rsidRPr="00B00B2F">
        <w:t xml:space="preserve"> Sierpińska, </w:t>
      </w:r>
      <w:r w:rsidRPr="00B00B2F">
        <w:rPr>
          <w:i/>
        </w:rPr>
        <w:t>Controlling operacyjny w przedsiębiorstwie. Centra odpowiedzialności w teorii i praktyce</w:t>
      </w:r>
      <w:r w:rsidRPr="00B00B2F">
        <w:t>, Wydawnictwo Naukowe PWN, Warszawa 2003,</w:t>
      </w:r>
      <w:r>
        <w:t xml:space="preserve"> s. 274</w:t>
      </w:r>
      <w:r w:rsidR="005A6D11">
        <w:t>.</w:t>
      </w:r>
    </w:p>
  </w:footnote>
  <w:footnote w:id="65">
    <w:p w:rsidR="0012642F" w:rsidRDefault="0012642F">
      <w:pPr>
        <w:pStyle w:val="Tekstprzypisudolnego"/>
      </w:pPr>
      <w:r>
        <w:rPr>
          <w:rStyle w:val="Odwoanieprzypisudolnego"/>
        </w:rPr>
        <w:footnoteRef/>
      </w:r>
      <w:r>
        <w:t xml:space="preserve"> R.</w:t>
      </w:r>
      <w:r w:rsidRPr="00063374">
        <w:t xml:space="preserve"> Szczepanik, </w:t>
      </w:r>
      <w:r w:rsidRPr="00063374">
        <w:rPr>
          <w:i/>
        </w:rPr>
        <w:t>17 śmiertelnych błędów szefa</w:t>
      </w:r>
      <w:r w:rsidRPr="00063374">
        <w:t xml:space="preserve"> , Helion, Gliwice 2010</w:t>
      </w:r>
      <w:r>
        <w:t>, s. 247</w:t>
      </w:r>
      <w:r w:rsidR="005A6D11">
        <w:t>.</w:t>
      </w:r>
    </w:p>
  </w:footnote>
  <w:footnote w:id="66">
    <w:p w:rsidR="0012642F" w:rsidRDefault="0012642F">
      <w:pPr>
        <w:pStyle w:val="Tekstprzypisudolnego"/>
      </w:pPr>
      <w:r>
        <w:rPr>
          <w:rStyle w:val="Odwoanieprzypisudolnego"/>
        </w:rPr>
        <w:footnoteRef/>
      </w:r>
      <w:r>
        <w:t xml:space="preserve"> N.</w:t>
      </w:r>
      <w:r w:rsidRPr="00B00B2F">
        <w:t xml:space="preserve"> Peeling, </w:t>
      </w:r>
      <w:r w:rsidRPr="00B00B2F">
        <w:rPr>
          <w:i/>
        </w:rPr>
        <w:t>Błyskotliwy menedżer. Co dobry menedżer wie, robi i mówi</w:t>
      </w:r>
      <w:r w:rsidRPr="00B00B2F">
        <w:t>, Polskie Wydawnictwo Ekonomiczne, Warszawa 2010</w:t>
      </w:r>
      <w:r>
        <w:t>, s. 182</w:t>
      </w:r>
      <w:r w:rsidR="005A6D11">
        <w:t>.</w:t>
      </w:r>
    </w:p>
  </w:footnote>
  <w:footnote w:id="67">
    <w:p w:rsidR="0012642F" w:rsidRDefault="0012642F">
      <w:pPr>
        <w:pStyle w:val="Tekstprzypisudolnego"/>
      </w:pPr>
      <w:r>
        <w:rPr>
          <w:rStyle w:val="Odwoanieprzypisudolnego"/>
        </w:rPr>
        <w:footnoteRef/>
      </w:r>
      <w:r>
        <w:t xml:space="preserve"> </w:t>
      </w:r>
      <w:r w:rsidRPr="00E73746">
        <w:t>K</w:t>
      </w:r>
      <w:r>
        <w:t xml:space="preserve">. </w:t>
      </w:r>
      <w:r w:rsidRPr="00E73746">
        <w:t>Janasz, J</w:t>
      </w:r>
      <w:r>
        <w:t>.</w:t>
      </w:r>
      <w:r w:rsidRPr="00E73746">
        <w:t xml:space="preserve"> Wiśniewska, </w:t>
      </w:r>
      <w:r w:rsidRPr="00E73746">
        <w:rPr>
          <w:i/>
        </w:rPr>
        <w:t>Innowacje i jakość w zarządzaniu organizacjami</w:t>
      </w:r>
      <w:r w:rsidRPr="00E73746">
        <w:t xml:space="preserve">, </w:t>
      </w:r>
      <w:proofErr w:type="spellStart"/>
      <w:r w:rsidRPr="00E73746">
        <w:t>CeDeWu</w:t>
      </w:r>
      <w:proofErr w:type="spellEnd"/>
      <w:r w:rsidRPr="00E73746">
        <w:t>, Warszawa 2013</w:t>
      </w:r>
      <w:r>
        <w:t>, s. 134</w:t>
      </w:r>
      <w:r w:rsidR="005A6D11">
        <w:t>.</w:t>
      </w:r>
    </w:p>
  </w:footnote>
  <w:footnote w:id="68">
    <w:p w:rsidR="0012642F" w:rsidRDefault="0012642F">
      <w:pPr>
        <w:pStyle w:val="Tekstprzypisudolnego"/>
      </w:pPr>
      <w:r>
        <w:rPr>
          <w:rStyle w:val="Odwoanieprzypisudolnego"/>
        </w:rPr>
        <w:footnoteRef/>
      </w:r>
      <w:r>
        <w:t xml:space="preserve"> M. </w:t>
      </w:r>
      <w:r w:rsidRPr="00E73746">
        <w:t xml:space="preserve">Trocki, </w:t>
      </w:r>
      <w:r w:rsidRPr="00E73746">
        <w:rPr>
          <w:i/>
        </w:rPr>
        <w:t>Zarządzanie Projektami</w:t>
      </w:r>
      <w:r w:rsidRPr="00E73746">
        <w:t>, Polskie Wydawnictwo Ekonomiczne, Warszawa 2003</w:t>
      </w:r>
      <w:r>
        <w:t>, s. 69</w:t>
      </w:r>
      <w:r w:rsidR="005A6D11">
        <w:t>.</w:t>
      </w:r>
    </w:p>
  </w:footnote>
  <w:footnote w:id="69">
    <w:p w:rsidR="0012642F" w:rsidRDefault="0012642F">
      <w:pPr>
        <w:pStyle w:val="Tekstprzypisudolnego"/>
      </w:pPr>
      <w:r>
        <w:rPr>
          <w:rStyle w:val="Odwoanieprzypisudolnego"/>
        </w:rPr>
        <w:footnoteRef/>
      </w:r>
      <w:r>
        <w:t xml:space="preserve"> M.</w:t>
      </w:r>
      <w:r w:rsidRPr="00E73746">
        <w:t xml:space="preserve"> Trocki, </w:t>
      </w:r>
      <w:r w:rsidRPr="00E73746">
        <w:rPr>
          <w:i/>
        </w:rPr>
        <w:t>Nowoczesne zarządzanie projektami</w:t>
      </w:r>
      <w:r w:rsidRPr="00E73746">
        <w:t>, Polskie Wydawnictwo Ekonomiczne, Warszawa 2012</w:t>
      </w:r>
      <w:r>
        <w:t>, s. 255</w:t>
      </w:r>
      <w:r w:rsidR="005A6D11">
        <w:t>.</w:t>
      </w:r>
    </w:p>
  </w:footnote>
  <w:footnote w:id="70">
    <w:p w:rsidR="0012642F" w:rsidRPr="00E84E52" w:rsidRDefault="0012642F" w:rsidP="008C3C6A">
      <w:pPr>
        <w:pStyle w:val="Tekstprzypisudolnego"/>
        <w:rPr>
          <w:lang w:val="en-US"/>
        </w:rPr>
      </w:pPr>
      <w:r>
        <w:rPr>
          <w:rStyle w:val="Odwoanieprzypisudolnego"/>
        </w:rPr>
        <w:footnoteRef/>
      </w:r>
      <w:r w:rsidRPr="00E84E52">
        <w:rPr>
          <w:lang w:val="en-US"/>
        </w:rPr>
        <w:t xml:space="preserve"> </w:t>
      </w:r>
      <w:r w:rsidRPr="00E84E52">
        <w:rPr>
          <w:i/>
          <w:lang w:val="en-US"/>
        </w:rPr>
        <w:t>Statement of Work (SOW) Writing Guide</w:t>
      </w:r>
      <w:r w:rsidRPr="00E84E52">
        <w:rPr>
          <w:lang w:val="en-US"/>
        </w:rPr>
        <w:t>, DAS Procurement Services, Version 2, Oregon State Government,  2018, s. 3-10</w:t>
      </w:r>
      <w:r w:rsidR="005A6D11">
        <w:rPr>
          <w:lang w:val="en-US"/>
        </w:rPr>
        <w:t>.</w:t>
      </w:r>
    </w:p>
  </w:footnote>
  <w:footnote w:id="71">
    <w:p w:rsidR="0012642F" w:rsidRPr="00E84E52" w:rsidRDefault="0012642F">
      <w:pPr>
        <w:pStyle w:val="Tekstprzypisudolnego"/>
        <w:rPr>
          <w:lang w:val="en-US"/>
        </w:rPr>
      </w:pPr>
      <w:r>
        <w:rPr>
          <w:rStyle w:val="Odwoanieprzypisudolnego"/>
        </w:rPr>
        <w:footnoteRef/>
      </w:r>
      <w:r w:rsidRPr="00E84E52">
        <w:rPr>
          <w:lang w:val="en-US"/>
        </w:rPr>
        <w:t xml:space="preserve"> J. Nicholas, H. Steyn, </w:t>
      </w:r>
      <w:r w:rsidRPr="00E84E52">
        <w:rPr>
          <w:i/>
          <w:lang w:val="en-US"/>
        </w:rPr>
        <w:t>Project Management for Business, Engineering, and Technology: Principles and Pra</w:t>
      </w:r>
      <w:r w:rsidRPr="00E84E52">
        <w:rPr>
          <w:i/>
          <w:lang w:val="en-US"/>
        </w:rPr>
        <w:t>c</w:t>
      </w:r>
      <w:r w:rsidRPr="00E84E52">
        <w:rPr>
          <w:i/>
          <w:lang w:val="en-US"/>
        </w:rPr>
        <w:t>tice, 3rd edition</w:t>
      </w:r>
      <w:r w:rsidRPr="00E84E52">
        <w:rPr>
          <w:lang w:val="en-US"/>
        </w:rPr>
        <w:t>, Burlington, 2008, s. 162</w:t>
      </w:r>
      <w:r w:rsidR="005A6D11">
        <w:rPr>
          <w:lang w:val="en-US"/>
        </w:rPr>
        <w:t>.</w:t>
      </w:r>
    </w:p>
  </w:footnote>
  <w:footnote w:id="72">
    <w:p w:rsidR="0012642F" w:rsidRDefault="0012642F">
      <w:pPr>
        <w:pStyle w:val="Tekstprzypisudolnego"/>
      </w:pPr>
      <w:r>
        <w:rPr>
          <w:rStyle w:val="Odwoanieprzypisudolnego"/>
        </w:rPr>
        <w:footnoteRef/>
      </w:r>
      <w:r>
        <w:t xml:space="preserve"> M.</w:t>
      </w:r>
      <w:r w:rsidRPr="00C1218F">
        <w:t xml:space="preserve"> </w:t>
      </w:r>
      <w:proofErr w:type="spellStart"/>
      <w:r>
        <w:t>Szymaczek</w:t>
      </w:r>
      <w:proofErr w:type="spellEnd"/>
      <w:r>
        <w:t xml:space="preserve">, A. </w:t>
      </w:r>
      <w:proofErr w:type="spellStart"/>
      <w:r>
        <w:t>Smektalski</w:t>
      </w:r>
      <w:proofErr w:type="spellEnd"/>
      <w:r>
        <w:t xml:space="preserve">. </w:t>
      </w:r>
      <w:r w:rsidRPr="00C1218F">
        <w:rPr>
          <w:i/>
        </w:rPr>
        <w:t xml:space="preserve">Zarządzanie projektem przez Business Case </w:t>
      </w:r>
      <w:r>
        <w:t xml:space="preserve">w: </w:t>
      </w:r>
      <w:r w:rsidRPr="00C1218F">
        <w:rPr>
          <w:i/>
        </w:rPr>
        <w:t>Controlling i Rachunkowość Zarządcza</w:t>
      </w:r>
      <w:r>
        <w:t>,</w:t>
      </w:r>
      <w:r w:rsidRPr="00C1218F">
        <w:rPr>
          <w:i/>
        </w:rPr>
        <w:t xml:space="preserve"> </w:t>
      </w:r>
      <w:r>
        <w:t>8/2008. INFOR 2008, data dostępu: 21.12.2019</w:t>
      </w:r>
      <w:r w:rsidR="005A6D11">
        <w:t>.</w:t>
      </w:r>
    </w:p>
  </w:footnote>
  <w:footnote w:id="73">
    <w:p w:rsidR="0012642F" w:rsidRDefault="0012642F">
      <w:pPr>
        <w:pStyle w:val="Tekstprzypisudolnego"/>
      </w:pPr>
      <w:r>
        <w:rPr>
          <w:rStyle w:val="Odwoanieprzypisudolnego"/>
        </w:rPr>
        <w:footnoteRef/>
      </w:r>
      <w:r>
        <w:t xml:space="preserve"> </w:t>
      </w:r>
      <w:r w:rsidRPr="00135F5E">
        <w:t>S</w:t>
      </w:r>
      <w:r>
        <w:t xml:space="preserve">. </w:t>
      </w:r>
      <w:proofErr w:type="spellStart"/>
      <w:r>
        <w:t>P</w:t>
      </w:r>
      <w:r w:rsidRPr="00135F5E">
        <w:t>ortny</w:t>
      </w:r>
      <w:proofErr w:type="spellEnd"/>
      <w:r>
        <w:t>,</w:t>
      </w:r>
      <w:r w:rsidRPr="00135F5E">
        <w:t xml:space="preserve"> </w:t>
      </w:r>
      <w:r w:rsidRPr="00135F5E">
        <w:rPr>
          <w:i/>
        </w:rPr>
        <w:t>Zarządzanie projektami dla bystrzaków</w:t>
      </w:r>
      <w:r w:rsidRPr="00135F5E">
        <w:t>, Helion, Gliwice</w:t>
      </w:r>
      <w:r>
        <w:t xml:space="preserve"> 2013, s. 251</w:t>
      </w:r>
      <w:r w:rsidR="005A6D11">
        <w:t>.</w:t>
      </w:r>
    </w:p>
  </w:footnote>
  <w:footnote w:id="74">
    <w:p w:rsidR="0012642F" w:rsidRDefault="0012642F" w:rsidP="00135F5E">
      <w:pPr>
        <w:pStyle w:val="Tekstprzypisudolnego"/>
      </w:pPr>
      <w:r>
        <w:rPr>
          <w:rStyle w:val="Odwoanieprzypisudolnego"/>
        </w:rPr>
        <w:footnoteRef/>
      </w:r>
      <w:r>
        <w:t xml:space="preserve"> M. Trocki, </w:t>
      </w:r>
      <w:r w:rsidRPr="00135F5E">
        <w:rPr>
          <w:i/>
        </w:rPr>
        <w:t>Kompleksowa ocena projektów</w:t>
      </w:r>
      <w:r>
        <w:rPr>
          <w:i/>
        </w:rPr>
        <w:t xml:space="preserve"> </w:t>
      </w:r>
      <w:r>
        <w:t>w:</w:t>
      </w:r>
      <w:r w:rsidRPr="00135F5E">
        <w:rPr>
          <w:i/>
        </w:rPr>
        <w:t xml:space="preserve"> Studia i prace Kolegium Zarządzania I finansów, Zeszyt nauk</w:t>
      </w:r>
      <w:r w:rsidRPr="00135F5E">
        <w:rPr>
          <w:i/>
        </w:rPr>
        <w:t>o</w:t>
      </w:r>
      <w:r w:rsidRPr="00135F5E">
        <w:rPr>
          <w:i/>
        </w:rPr>
        <w:t>wy 113</w:t>
      </w:r>
      <w:r>
        <w:t xml:space="preserve">, </w:t>
      </w:r>
      <w:r w:rsidRPr="00135F5E">
        <w:t xml:space="preserve">Szkoła Główna Handlowa w Warszawie, </w:t>
      </w:r>
      <w:r>
        <w:t xml:space="preserve">Warszawa </w:t>
      </w:r>
      <w:r w:rsidRPr="00135F5E">
        <w:t>2012</w:t>
      </w:r>
      <w:r>
        <w:t>, s. 7-23</w:t>
      </w:r>
      <w:r w:rsidR="005A6D11">
        <w:t>.</w:t>
      </w:r>
    </w:p>
  </w:footnote>
  <w:footnote w:id="75">
    <w:p w:rsidR="0012642F" w:rsidRDefault="0012642F">
      <w:pPr>
        <w:pStyle w:val="Tekstprzypisudolnego"/>
      </w:pPr>
      <w:r>
        <w:rPr>
          <w:rStyle w:val="Odwoanieprzypisudolnego"/>
        </w:rPr>
        <w:footnoteRef/>
      </w:r>
      <w:r>
        <w:t xml:space="preserve"> </w:t>
      </w:r>
      <w:r w:rsidRPr="00897FA2">
        <w:t>A</w:t>
      </w:r>
      <w:r>
        <w:t>.</w:t>
      </w:r>
      <w:r w:rsidRPr="00897FA2">
        <w:t xml:space="preserve"> Kaczorowska, </w:t>
      </w:r>
      <w:r w:rsidRPr="00897FA2">
        <w:rPr>
          <w:i/>
        </w:rPr>
        <w:t>Ocena pojedynczych projektów oraz realizowanych w środowisku wieloprojektowym</w:t>
      </w:r>
      <w:r w:rsidRPr="00897FA2">
        <w:t>, Un</w:t>
      </w:r>
      <w:r w:rsidRPr="00897FA2">
        <w:t>i</w:t>
      </w:r>
      <w:r w:rsidRPr="00897FA2">
        <w:t>wersytet Łódzki</w:t>
      </w:r>
      <w:r>
        <w:t>, Łódź 2016, s. 820</w:t>
      </w:r>
      <w:r w:rsidR="005A6D11">
        <w:t>.</w:t>
      </w:r>
    </w:p>
  </w:footnote>
  <w:footnote w:id="76">
    <w:p w:rsidR="0012642F" w:rsidRPr="00E84E52" w:rsidRDefault="0012642F">
      <w:pPr>
        <w:pStyle w:val="Tekstprzypisudolnego"/>
        <w:rPr>
          <w:lang w:val="en-US"/>
        </w:rPr>
      </w:pPr>
      <w:r>
        <w:rPr>
          <w:rStyle w:val="Odwoanieprzypisudolnego"/>
        </w:rPr>
        <w:footnoteRef/>
      </w:r>
      <w:r w:rsidRPr="00E84E52">
        <w:rPr>
          <w:lang w:val="en-US"/>
        </w:rPr>
        <w:t xml:space="preserve"> Project Management Institute, </w:t>
      </w:r>
      <w:r w:rsidRPr="00E84E52">
        <w:rPr>
          <w:i/>
          <w:lang w:val="en-US"/>
        </w:rPr>
        <w:t>A guide to Project Management Body of Knowledge,</w:t>
      </w:r>
      <w:r w:rsidRPr="00E84E52">
        <w:rPr>
          <w:lang w:val="en-US"/>
        </w:rPr>
        <w:t xml:space="preserve"> </w:t>
      </w:r>
      <w:r w:rsidRPr="00E84E52">
        <w:rPr>
          <w:i/>
          <w:lang w:val="en-US"/>
        </w:rPr>
        <w:t>Fourth Edition</w:t>
      </w:r>
      <w:r w:rsidRPr="00E84E52">
        <w:rPr>
          <w:lang w:val="en-US"/>
        </w:rPr>
        <w:t>, wyd. polskie, Warszawa 2009, s. 62-69</w:t>
      </w:r>
      <w:r w:rsidR="005A6D11">
        <w:rPr>
          <w:lang w:val="en-US"/>
        </w:rPr>
        <w:t>.</w:t>
      </w:r>
    </w:p>
  </w:footnote>
  <w:footnote w:id="77">
    <w:p w:rsidR="0012642F" w:rsidRDefault="0012642F">
      <w:pPr>
        <w:pStyle w:val="Tekstprzypisudolnego"/>
      </w:pPr>
      <w:r>
        <w:rPr>
          <w:rStyle w:val="Odwoanieprzypisudolnego"/>
        </w:rPr>
        <w:footnoteRef/>
      </w:r>
      <w:r>
        <w:t xml:space="preserve"> </w:t>
      </w:r>
      <w:r w:rsidRPr="00E72DA2">
        <w:t>P</w:t>
      </w:r>
      <w:r>
        <w:t>.</w:t>
      </w:r>
      <w:r w:rsidRPr="00E72DA2">
        <w:t xml:space="preserve"> Pietras, M.</w:t>
      </w:r>
      <w:r>
        <w:t xml:space="preserve"> </w:t>
      </w:r>
      <w:r w:rsidRPr="00E72DA2">
        <w:t>Szmit</w:t>
      </w:r>
      <w:r>
        <w:t>,</w:t>
      </w:r>
      <w:r w:rsidRPr="00E72DA2">
        <w:t xml:space="preserve"> </w:t>
      </w:r>
      <w:r w:rsidRPr="00E72DA2">
        <w:rPr>
          <w:i/>
        </w:rPr>
        <w:t>Zarządzanie Projektami. Wybrane metody i techniki</w:t>
      </w:r>
      <w:r w:rsidRPr="00E72DA2">
        <w:t xml:space="preserve">, Oficyna </w:t>
      </w:r>
      <w:r>
        <w:t>Księgarsko-Wydawnicza Horyzont</w:t>
      </w:r>
      <w:r w:rsidRPr="00E72DA2">
        <w:t>, Łódź 2003, s.</w:t>
      </w:r>
      <w:r>
        <w:t xml:space="preserve"> 71</w:t>
      </w:r>
      <w:r w:rsidR="005A6D11">
        <w:t>.</w:t>
      </w:r>
    </w:p>
  </w:footnote>
  <w:footnote w:id="78">
    <w:p w:rsidR="0012642F" w:rsidRDefault="0012642F">
      <w:pPr>
        <w:pStyle w:val="Tekstprzypisudolnego"/>
      </w:pPr>
      <w:r>
        <w:rPr>
          <w:rStyle w:val="Odwoanieprzypisudolnego"/>
        </w:rPr>
        <w:footnoteRef/>
      </w:r>
      <w:r>
        <w:t xml:space="preserve"> </w:t>
      </w:r>
      <w:r w:rsidRPr="00A667B1">
        <w:t>J.</w:t>
      </w:r>
      <w:r>
        <w:t xml:space="preserve"> </w:t>
      </w:r>
      <w:r w:rsidRPr="00A667B1">
        <w:t>Philips</w:t>
      </w:r>
      <w:r>
        <w:t>,</w:t>
      </w:r>
      <w:r w:rsidRPr="00A667B1">
        <w:t xml:space="preserve"> </w:t>
      </w:r>
      <w:r w:rsidRPr="00A667B1">
        <w:rPr>
          <w:i/>
        </w:rPr>
        <w:t>Zarządzanie projektami IT</w:t>
      </w:r>
      <w:r>
        <w:t>,</w:t>
      </w:r>
      <w:r w:rsidRPr="00A667B1">
        <w:t xml:space="preserve"> </w:t>
      </w:r>
      <w:r>
        <w:t>Helion,</w:t>
      </w:r>
      <w:r w:rsidRPr="00A667B1">
        <w:t xml:space="preserve"> </w:t>
      </w:r>
      <w:r>
        <w:t>Gliwice</w:t>
      </w:r>
      <w:r w:rsidRPr="00A667B1">
        <w:t xml:space="preserve"> 2011</w:t>
      </w:r>
      <w:r>
        <w:t>, s. 72</w:t>
      </w:r>
      <w:r w:rsidR="005A6D11">
        <w:t>.</w:t>
      </w:r>
    </w:p>
  </w:footnote>
  <w:footnote w:id="79">
    <w:p w:rsidR="0012642F" w:rsidRPr="00E84E52" w:rsidRDefault="0012642F">
      <w:pPr>
        <w:pStyle w:val="Tekstprzypisudolnego"/>
        <w:rPr>
          <w:lang w:val="en-US"/>
        </w:rPr>
      </w:pPr>
      <w:r>
        <w:rPr>
          <w:rStyle w:val="Odwoanieprzypisudolnego"/>
        </w:rPr>
        <w:footnoteRef/>
      </w:r>
      <w:r w:rsidRPr="00E84E52">
        <w:rPr>
          <w:lang w:val="en-US"/>
        </w:rPr>
        <w:t xml:space="preserve"> R. K. Wysocki, </w:t>
      </w:r>
      <w:r w:rsidRPr="00E84E52">
        <w:rPr>
          <w:i/>
          <w:lang w:val="en-US"/>
        </w:rPr>
        <w:t>Effective Project Management: Traditional. Agile, Extreme</w:t>
      </w:r>
      <w:r w:rsidRPr="00E84E52">
        <w:rPr>
          <w:lang w:val="en-US"/>
        </w:rPr>
        <w:t xml:space="preserve">, Wiley Publishing </w:t>
      </w:r>
      <w:proofErr w:type="spellStart"/>
      <w:r w:rsidRPr="00E84E52">
        <w:rPr>
          <w:lang w:val="en-US"/>
        </w:rPr>
        <w:t>Inc</w:t>
      </w:r>
      <w:proofErr w:type="spellEnd"/>
      <w:r w:rsidRPr="00E84E52">
        <w:rPr>
          <w:lang w:val="en-US"/>
        </w:rPr>
        <w:t>, Indianap</w:t>
      </w:r>
      <w:r w:rsidRPr="00E84E52">
        <w:rPr>
          <w:lang w:val="en-US"/>
        </w:rPr>
        <w:t>o</w:t>
      </w:r>
      <w:r w:rsidRPr="00E84E52">
        <w:rPr>
          <w:lang w:val="en-US"/>
        </w:rPr>
        <w:t xml:space="preserve">lis 2009, </w:t>
      </w:r>
      <w:proofErr w:type="spellStart"/>
      <w:r w:rsidRPr="00E84E52">
        <w:rPr>
          <w:lang w:val="en-US"/>
        </w:rPr>
        <w:t>s.73</w:t>
      </w:r>
      <w:proofErr w:type="spellEnd"/>
      <w:r w:rsidR="005A6D11">
        <w:rPr>
          <w:lang w:val="en-US"/>
        </w:rPr>
        <w:t>.</w:t>
      </w:r>
    </w:p>
  </w:footnote>
  <w:footnote w:id="80">
    <w:p w:rsidR="0012642F" w:rsidRDefault="0012642F">
      <w:pPr>
        <w:pStyle w:val="Tekstprzypisudolnego"/>
      </w:pPr>
      <w:r>
        <w:rPr>
          <w:rStyle w:val="Odwoanieprzypisudolnego"/>
        </w:rPr>
        <w:footnoteRef/>
      </w:r>
      <w:r>
        <w:t xml:space="preserve"> </w:t>
      </w:r>
      <w:r w:rsidRPr="002C3F66">
        <w:t>R.</w:t>
      </w:r>
      <w:r>
        <w:t xml:space="preserve"> </w:t>
      </w:r>
      <w:r w:rsidRPr="002C3F66">
        <w:t xml:space="preserve">Wysocki, </w:t>
      </w:r>
      <w:r w:rsidRPr="002C3F66">
        <w:rPr>
          <w:i/>
        </w:rPr>
        <w:t>Efektywne zarządzanie projektami</w:t>
      </w:r>
      <w:r w:rsidRPr="002C3F66">
        <w:t>, Helion, Gliwice</w:t>
      </w:r>
      <w:r>
        <w:t xml:space="preserve"> 2013</w:t>
      </w:r>
      <w:r w:rsidRPr="002C3F66">
        <w:t>, s. 218-232</w:t>
      </w:r>
      <w:r w:rsidR="005A6D11">
        <w:t>.</w:t>
      </w:r>
    </w:p>
  </w:footnote>
  <w:footnote w:id="81">
    <w:p w:rsidR="0012642F" w:rsidRDefault="0012642F">
      <w:pPr>
        <w:pStyle w:val="Tekstprzypisudolnego"/>
      </w:pPr>
      <w:r>
        <w:rPr>
          <w:rStyle w:val="Odwoanieprzypisudolnego"/>
        </w:rPr>
        <w:footnoteRef/>
      </w:r>
      <w:r>
        <w:t xml:space="preserve"> </w:t>
      </w:r>
      <w:r w:rsidRPr="002C3F66">
        <w:t>D.</w:t>
      </w:r>
      <w:r>
        <w:t xml:space="preserve"> </w:t>
      </w:r>
      <w:r w:rsidRPr="002C3F66">
        <w:t>Lock, Podstawy zarządzania projektami, Polskie Wydawnictwo Ekonomiczne, Warszawa</w:t>
      </w:r>
      <w:r>
        <w:t xml:space="preserve"> 2009</w:t>
      </w:r>
      <w:r w:rsidRPr="002C3F66">
        <w:t>, s. 86-87</w:t>
      </w:r>
      <w:r w:rsidR="005A6D11">
        <w:t>.</w:t>
      </w:r>
    </w:p>
  </w:footnote>
  <w:footnote w:id="82">
    <w:p w:rsidR="0012642F" w:rsidRDefault="0012642F">
      <w:pPr>
        <w:pStyle w:val="Tekstprzypisudolnego"/>
      </w:pPr>
      <w:r>
        <w:rPr>
          <w:rStyle w:val="Odwoanieprzypisudolnego"/>
        </w:rPr>
        <w:footnoteRef/>
      </w:r>
      <w:r>
        <w:t xml:space="preserve"> </w:t>
      </w:r>
      <w:r w:rsidRPr="002C3F66">
        <w:t>R.</w:t>
      </w:r>
      <w:r>
        <w:t xml:space="preserve"> </w:t>
      </w:r>
      <w:r w:rsidRPr="002C3F66">
        <w:t>Jones, Zarządzanie projektami, Warszawa</w:t>
      </w:r>
      <w:r>
        <w:t xml:space="preserve"> 2007</w:t>
      </w:r>
      <w:r w:rsidRPr="002C3F66">
        <w:t>, s. 111</w:t>
      </w:r>
      <w:r w:rsidR="005A6D11">
        <w:t>.</w:t>
      </w:r>
    </w:p>
  </w:footnote>
  <w:footnote w:id="83">
    <w:p w:rsidR="0012642F" w:rsidRDefault="0012642F">
      <w:pPr>
        <w:pStyle w:val="Tekstprzypisudolnego"/>
      </w:pPr>
      <w:r>
        <w:rPr>
          <w:rStyle w:val="Odwoanieprzypisudolnego"/>
        </w:rPr>
        <w:footnoteRef/>
      </w:r>
      <w:r>
        <w:t xml:space="preserve"> A. </w:t>
      </w:r>
      <w:r w:rsidRPr="002C3F66">
        <w:t xml:space="preserve">Zajączkowska, </w:t>
      </w:r>
      <w:r w:rsidRPr="002C3F66">
        <w:rPr>
          <w:i/>
        </w:rPr>
        <w:t>Koordynator projektu unijnego - instruktaż skutecznego zarządzania projektami unijnymi z suplementem ele</w:t>
      </w:r>
      <w:r>
        <w:rPr>
          <w:i/>
        </w:rPr>
        <w:t>ktronicznym do monitoringu zadań</w:t>
      </w:r>
      <w:r w:rsidRPr="002C3F66">
        <w:t>, Ośrodek Doradztwa i Doskonalenia Kadr, Gdańsk 2010,</w:t>
      </w:r>
      <w:r>
        <w:t xml:space="preserve"> s. 101</w:t>
      </w:r>
      <w:r w:rsidR="005A6D11">
        <w:t>.</w:t>
      </w:r>
    </w:p>
  </w:footnote>
  <w:footnote w:id="84">
    <w:p w:rsidR="0012642F" w:rsidRDefault="0012642F" w:rsidP="00BC1420">
      <w:pPr>
        <w:pStyle w:val="Tekstprzypisudolnego"/>
      </w:pPr>
      <w:r>
        <w:rPr>
          <w:rStyle w:val="Odwoanieprzypisudolnego"/>
        </w:rPr>
        <w:footnoteRef/>
      </w:r>
      <w:r>
        <w:t xml:space="preserve"> </w:t>
      </w:r>
      <w:r w:rsidRPr="00BC1420">
        <w:t>M.</w:t>
      </w:r>
      <w:r>
        <w:t xml:space="preserve"> Trocki,</w:t>
      </w:r>
      <w:r w:rsidRPr="00BC1420">
        <w:t xml:space="preserve"> </w:t>
      </w:r>
      <w:r w:rsidRPr="00BC1420">
        <w:rPr>
          <w:i/>
        </w:rPr>
        <w:t>Metody i standardy zarządzania projektami</w:t>
      </w:r>
      <w:r w:rsidRPr="00BC1420">
        <w:t>, Polskie Wydawnictwo Ekonomiczne, Warszawa</w:t>
      </w:r>
      <w:r>
        <w:t xml:space="preserve"> 2017, s. 117</w:t>
      </w:r>
      <w:r w:rsidR="005A6D11">
        <w:t>.</w:t>
      </w:r>
    </w:p>
  </w:footnote>
  <w:footnote w:id="85">
    <w:p w:rsidR="0012642F" w:rsidRDefault="0012642F" w:rsidP="00CB787B">
      <w:pPr>
        <w:pStyle w:val="Tekstprzypisudolnego"/>
      </w:pPr>
      <w:r>
        <w:rPr>
          <w:rStyle w:val="Odwoanieprzypisudolnego"/>
        </w:rPr>
        <w:footnoteRef/>
      </w:r>
      <w:r>
        <w:t xml:space="preserve"> J. </w:t>
      </w:r>
      <w:proofErr w:type="spellStart"/>
      <w:r>
        <w:t>Kulejewski</w:t>
      </w:r>
      <w:proofErr w:type="spellEnd"/>
      <w:r>
        <w:t xml:space="preserve">, </w:t>
      </w:r>
      <w:r w:rsidRPr="00CB787B">
        <w:rPr>
          <w:i/>
        </w:rPr>
        <w:t xml:space="preserve">Zarządzanie projektem według </w:t>
      </w:r>
      <w:proofErr w:type="spellStart"/>
      <w:r>
        <w:rPr>
          <w:i/>
        </w:rPr>
        <w:t>PMBoK</w:t>
      </w:r>
      <w:proofErr w:type="spellEnd"/>
      <w:r>
        <w:rPr>
          <w:i/>
        </w:rPr>
        <w:t xml:space="preserve"> (cz.</w:t>
      </w:r>
      <w:r w:rsidRPr="00CB787B">
        <w:rPr>
          <w:i/>
        </w:rPr>
        <w:t xml:space="preserve"> 1)</w:t>
      </w:r>
      <w:r>
        <w:t xml:space="preserve"> w: </w:t>
      </w:r>
      <w:r w:rsidRPr="00CB787B">
        <w:rPr>
          <w:i/>
        </w:rPr>
        <w:t>Przegląd budowlany 4/2009</w:t>
      </w:r>
      <w:r>
        <w:t>, Politechnika Warszawska, Warszawa 2009, s. 52</w:t>
      </w:r>
      <w:r w:rsidR="005A6D11">
        <w:t>.</w:t>
      </w:r>
    </w:p>
  </w:footnote>
  <w:footnote w:id="86">
    <w:p w:rsidR="0012642F" w:rsidRDefault="0012642F" w:rsidP="00254F8C">
      <w:pPr>
        <w:pStyle w:val="Tekstprzypisudolnego"/>
      </w:pPr>
      <w:r>
        <w:rPr>
          <w:rStyle w:val="Odwoanieprzypisudolnego"/>
        </w:rPr>
        <w:footnoteRef/>
      </w:r>
      <w:r>
        <w:t xml:space="preserve"> T.</w:t>
      </w:r>
      <w:r w:rsidRPr="00254F8C">
        <w:t xml:space="preserve"> Kopczyński</w:t>
      </w:r>
      <w:r>
        <w:t>, Z</w:t>
      </w:r>
      <w:r w:rsidRPr="00254F8C">
        <w:rPr>
          <w:i/>
        </w:rPr>
        <w:t>winne zarządzanie projektami jako elastyczne narzędzie strategii konkurowania poprzez innowację</w:t>
      </w:r>
      <w:r>
        <w:t xml:space="preserve">, </w:t>
      </w:r>
      <w:r w:rsidRPr="00254F8C">
        <w:t>Uniwersytet Ekonomiczny w Poznaniu,</w:t>
      </w:r>
      <w:r>
        <w:t xml:space="preserve"> Poznań 2014, s. 77</w:t>
      </w:r>
      <w:r w:rsidR="005A6D11">
        <w:t>.</w:t>
      </w:r>
    </w:p>
  </w:footnote>
  <w:footnote w:id="87">
    <w:p w:rsidR="0012642F" w:rsidRDefault="0012642F">
      <w:pPr>
        <w:pStyle w:val="Tekstprzypisudolnego"/>
      </w:pPr>
      <w:r>
        <w:rPr>
          <w:rStyle w:val="Odwoanieprzypisudolnego"/>
        </w:rPr>
        <w:footnoteRef/>
      </w:r>
      <w:r>
        <w:t xml:space="preserve"> </w:t>
      </w:r>
      <w:r w:rsidRPr="00FF72E1">
        <w:t>R.</w:t>
      </w:r>
      <w:r>
        <w:t xml:space="preserve"> </w:t>
      </w:r>
      <w:r w:rsidRPr="00FF72E1">
        <w:t>Kozłowski</w:t>
      </w:r>
      <w:r>
        <w:t xml:space="preserve">, </w:t>
      </w:r>
      <w:r w:rsidRPr="00FF72E1">
        <w:rPr>
          <w:i/>
        </w:rPr>
        <w:t>Wykorzystanie zaawansowanych technologii w zarządzaniu projektami</w:t>
      </w:r>
      <w:r w:rsidRPr="00FF72E1">
        <w:t>, Wydawnictwo Uniwe</w:t>
      </w:r>
      <w:r w:rsidRPr="00FF72E1">
        <w:t>r</w:t>
      </w:r>
      <w:r w:rsidRPr="00FF72E1">
        <w:t>sytetu Łódzkiego, Łódź</w:t>
      </w:r>
      <w:r>
        <w:t xml:space="preserve"> 2010, s. 18-20</w:t>
      </w:r>
      <w:r w:rsidR="005A6D11">
        <w:t>.</w:t>
      </w:r>
    </w:p>
  </w:footnote>
  <w:footnote w:id="88">
    <w:p w:rsidR="0012642F" w:rsidRDefault="0012642F">
      <w:pPr>
        <w:pStyle w:val="Tekstprzypisudolnego"/>
      </w:pPr>
      <w:r>
        <w:rPr>
          <w:rStyle w:val="Odwoanieprzypisudolnego"/>
        </w:rPr>
        <w:footnoteRef/>
      </w:r>
      <w:r>
        <w:t xml:space="preserve"> </w:t>
      </w:r>
      <w:r w:rsidRPr="00FF72E1">
        <w:t>S.</w:t>
      </w:r>
      <w:r>
        <w:t xml:space="preserve"> </w:t>
      </w:r>
      <w:proofErr w:type="spellStart"/>
      <w:r w:rsidRPr="00FF72E1">
        <w:t>L</w:t>
      </w:r>
      <w:r>
        <w:t>a</w:t>
      </w:r>
      <w:r w:rsidRPr="00FF72E1">
        <w:t>chiewicz</w:t>
      </w:r>
      <w:proofErr w:type="spellEnd"/>
      <w:r w:rsidRPr="00FF72E1">
        <w:t>, M.</w:t>
      </w:r>
      <w:r>
        <w:t xml:space="preserve"> </w:t>
      </w:r>
      <w:proofErr w:type="spellStart"/>
      <w:r w:rsidRPr="00FF72E1">
        <w:t>Matejuna</w:t>
      </w:r>
      <w:proofErr w:type="spellEnd"/>
      <w:r w:rsidRPr="00FF72E1">
        <w:t xml:space="preserve">, </w:t>
      </w:r>
      <w:r w:rsidRPr="00F2773F">
        <w:rPr>
          <w:i/>
        </w:rPr>
        <w:t>Problemy współczesnej praktyki zarządzania</w:t>
      </w:r>
      <w:r w:rsidRPr="00FF72E1">
        <w:t xml:space="preserve">. </w:t>
      </w:r>
      <w:r w:rsidRPr="00F2773F">
        <w:rPr>
          <w:i/>
        </w:rPr>
        <w:t>Tom I,</w:t>
      </w:r>
      <w:r w:rsidRPr="00FF72E1">
        <w:t xml:space="preserve"> Łódź</w:t>
      </w:r>
      <w:r>
        <w:t xml:space="preserve"> 2007, s. 148, 151</w:t>
      </w:r>
      <w:r w:rsidR="005A6D11">
        <w:t>.</w:t>
      </w:r>
    </w:p>
  </w:footnote>
  <w:footnote w:id="89">
    <w:p w:rsidR="0012642F" w:rsidRDefault="0012642F">
      <w:pPr>
        <w:pStyle w:val="Tekstprzypisudolnego"/>
      </w:pPr>
      <w:r>
        <w:rPr>
          <w:rStyle w:val="Odwoanieprzypisudolnego"/>
        </w:rPr>
        <w:footnoteRef/>
      </w:r>
      <w:r>
        <w:t xml:space="preserve"> </w:t>
      </w:r>
      <w:r w:rsidRPr="00F2773F">
        <w:t>M.</w:t>
      </w:r>
      <w:r>
        <w:t xml:space="preserve"> </w:t>
      </w:r>
      <w:r w:rsidRPr="00F2773F">
        <w:t>Chrapko</w:t>
      </w:r>
      <w:r>
        <w:t>,</w:t>
      </w:r>
      <w:r w:rsidRPr="00F2773F">
        <w:t xml:space="preserve"> </w:t>
      </w:r>
      <w:proofErr w:type="spellStart"/>
      <w:r w:rsidRPr="00F2773F">
        <w:rPr>
          <w:i/>
        </w:rPr>
        <w:t>Scrum</w:t>
      </w:r>
      <w:proofErr w:type="spellEnd"/>
      <w:r w:rsidRPr="00F2773F">
        <w:rPr>
          <w:i/>
        </w:rPr>
        <w:t>. O zwinnym zarządzaniu projektami</w:t>
      </w:r>
      <w:r w:rsidRPr="00F2773F">
        <w:t>, Wydawnictwo HELION</w:t>
      </w:r>
      <w:r>
        <w:t>, 2012, s. 26-27</w:t>
      </w:r>
      <w:r w:rsidR="005A6D11">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42F" w:rsidRDefault="0012642F" w:rsidP="00DE2A01">
    <w:pPr>
      <w:pStyle w:val="Nagwek"/>
      <w:ind w:firstLine="0"/>
      <w:jc w:val="center"/>
    </w:pPr>
    <w:r>
      <w:object w:dxaOrig="12204" w:dyaOrig="3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1pt;height:59.25pt" o:ole="">
          <v:imagedata r:id="rId1" o:title=""/>
        </v:shape>
        <o:OLEObject Type="Embed" ProgID="CorelDRAW.Graphic.9" ShapeID="_x0000_i1025" DrawAspect="Content" ObjectID="_1664979507" r:id="rId2"/>
      </w:object>
    </w:r>
    <w:r>
      <w:t xml:space="preserve">  </w:t>
    </w:r>
    <w:r>
      <w:rPr>
        <w:noProof/>
        <w:lang w:eastAsia="pl-PL"/>
      </w:rPr>
      <w:drawing>
        <wp:inline distT="0" distB="0" distL="0" distR="0" wp14:anchorId="45D0F4E0" wp14:editId="7C4F04F2">
          <wp:extent cx="1709531" cy="615431"/>
          <wp:effectExtent l="0" t="0" r="508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z1000.jpg"/>
                  <pic:cNvPicPr/>
                </pic:nvPicPr>
                <pic:blipFill>
                  <a:blip r:embed="rId3">
                    <a:extLst>
                      <a:ext uri="{28A0092B-C50C-407E-A947-70E740481C1C}">
                        <a14:useLocalDpi xmlns:a14="http://schemas.microsoft.com/office/drawing/2010/main" val="0"/>
                      </a:ext>
                    </a:extLst>
                  </a:blip>
                  <a:stretch>
                    <a:fillRect/>
                  </a:stretch>
                </pic:blipFill>
                <pic:spPr>
                  <a:xfrm>
                    <a:off x="0" y="0"/>
                    <a:ext cx="1711019" cy="61596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27E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1A112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FB70C9"/>
    <w:multiLevelType w:val="hybridMultilevel"/>
    <w:tmpl w:val="29726B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F1F5A36"/>
    <w:multiLevelType w:val="hybridMultilevel"/>
    <w:tmpl w:val="3EE68A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128A5E86"/>
    <w:multiLevelType w:val="hybridMultilevel"/>
    <w:tmpl w:val="7C706890"/>
    <w:lvl w:ilvl="0" w:tplc="01A0911C">
      <w:start w:val="1"/>
      <w:numFmt w:val="decimal"/>
      <w:pStyle w:val="Tabela-nrnawias"/>
      <w:lvlText w:val="%1)"/>
      <w:lvlJc w:val="right"/>
      <w:pPr>
        <w:ind w:left="53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1C0C1E"/>
    <w:multiLevelType w:val="hybridMultilevel"/>
    <w:tmpl w:val="8730BC0E"/>
    <w:lvl w:ilvl="0" w:tplc="D35C2FA8">
      <w:start w:val="1"/>
      <w:numFmt w:val="bullet"/>
      <w:pStyle w:val="Tabela-wyliczenie"/>
      <w:lvlText w:val="–"/>
      <w:lvlJc w:val="right"/>
      <w:pPr>
        <w:ind w:left="53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F65105B"/>
    <w:multiLevelType w:val="hybridMultilevel"/>
    <w:tmpl w:val="715EBA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3867A36"/>
    <w:multiLevelType w:val="hybridMultilevel"/>
    <w:tmpl w:val="B6DCA934"/>
    <w:lvl w:ilvl="0" w:tplc="93ACC360">
      <w:start w:val="1"/>
      <w:numFmt w:val="decimal"/>
      <w:pStyle w:val="Nrkropka"/>
      <w:lvlText w:val="%1."/>
      <w:lvlJc w:val="right"/>
      <w:pPr>
        <w:ind w:left="644"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nsid w:val="2DC46E66"/>
    <w:multiLevelType w:val="hybridMultilevel"/>
    <w:tmpl w:val="F86CDE24"/>
    <w:lvl w:ilvl="0" w:tplc="D88E7F62">
      <w:start w:val="1"/>
      <w:numFmt w:val="decimal"/>
      <w:pStyle w:val="Tabela-nrkropka"/>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31E606EC"/>
    <w:multiLevelType w:val="hybridMultilevel"/>
    <w:tmpl w:val="8BBAE6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A8F4DEE"/>
    <w:multiLevelType w:val="hybridMultilevel"/>
    <w:tmpl w:val="E7544332"/>
    <w:lvl w:ilvl="0" w:tplc="A97227C8">
      <w:start w:val="1"/>
      <w:numFmt w:val="bullet"/>
      <w:pStyle w:val="Wypunktowanie"/>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D441AB5"/>
    <w:multiLevelType w:val="hybridMultilevel"/>
    <w:tmpl w:val="909885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F25642"/>
    <w:multiLevelType w:val="hybridMultilevel"/>
    <w:tmpl w:val="F790F6D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4D1152CC"/>
    <w:multiLevelType w:val="hybridMultilevel"/>
    <w:tmpl w:val="42343D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E6F4BC4"/>
    <w:multiLevelType w:val="hybridMultilevel"/>
    <w:tmpl w:val="DB0E6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E926AC6"/>
    <w:multiLevelType w:val="multilevel"/>
    <w:tmpl w:val="94FE4FA8"/>
    <w:styleLink w:val="Pktmulti"/>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1776" w:hanging="360"/>
      </w:pPr>
      <w:rPr>
        <w:rFonts w:ascii="Symbol" w:hAnsi="Symbol" w:hint="default"/>
        <w:color w:val="auto"/>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nsid w:val="5831245E"/>
    <w:multiLevelType w:val="multilevel"/>
    <w:tmpl w:val="363C1E8A"/>
    <w:lvl w:ilvl="0">
      <w:start w:val="1"/>
      <w:numFmt w:val="decimal"/>
      <w:lvlText w:val="%1."/>
      <w:lvlJc w:val="left"/>
      <w:pPr>
        <w:ind w:left="1429" w:hanging="360"/>
      </w:p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7">
    <w:nsid w:val="63712E66"/>
    <w:multiLevelType w:val="hybridMultilevel"/>
    <w:tmpl w:val="77FA4D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4780CF6"/>
    <w:multiLevelType w:val="hybridMultilevel"/>
    <w:tmpl w:val="BFF257B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663D0869"/>
    <w:multiLevelType w:val="hybridMultilevel"/>
    <w:tmpl w:val="CA744C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9DA1C1E"/>
    <w:multiLevelType w:val="hybridMultilevel"/>
    <w:tmpl w:val="D76E1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07C1B17"/>
    <w:multiLevelType w:val="hybridMultilevel"/>
    <w:tmpl w:val="E620F83E"/>
    <w:lvl w:ilvl="0" w:tplc="B5CE33A0">
      <w:start w:val="1"/>
      <w:numFmt w:val="decimal"/>
      <w:pStyle w:val="Nrnawias"/>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nsid w:val="7A270507"/>
    <w:multiLevelType w:val="hybridMultilevel"/>
    <w:tmpl w:val="0E60EE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7"/>
  </w:num>
  <w:num w:numId="2">
    <w:abstractNumId w:val="21"/>
  </w:num>
  <w:num w:numId="3">
    <w:abstractNumId w:val="15"/>
  </w:num>
  <w:num w:numId="4">
    <w:abstractNumId w:val="10"/>
  </w:num>
  <w:num w:numId="5">
    <w:abstractNumId w:val="8"/>
  </w:num>
  <w:num w:numId="6">
    <w:abstractNumId w:val="4"/>
  </w:num>
  <w:num w:numId="7">
    <w:abstractNumId w:val="5"/>
  </w:num>
  <w:num w:numId="8">
    <w:abstractNumId w:val="9"/>
  </w:num>
  <w:num w:numId="9">
    <w:abstractNumId w:val="6"/>
  </w:num>
  <w:num w:numId="10">
    <w:abstractNumId w:val="19"/>
  </w:num>
  <w:num w:numId="11">
    <w:abstractNumId w:val="17"/>
  </w:num>
  <w:num w:numId="12">
    <w:abstractNumId w:val="13"/>
  </w:num>
  <w:num w:numId="13">
    <w:abstractNumId w:val="14"/>
  </w:num>
  <w:num w:numId="14">
    <w:abstractNumId w:val="2"/>
  </w:num>
  <w:num w:numId="15">
    <w:abstractNumId w:val="20"/>
  </w:num>
  <w:num w:numId="16">
    <w:abstractNumId w:val="22"/>
  </w:num>
  <w:num w:numId="17">
    <w:abstractNumId w:val="3"/>
  </w:num>
  <w:num w:numId="18">
    <w:abstractNumId w:val="11"/>
  </w:num>
  <w:num w:numId="19">
    <w:abstractNumId w:val="18"/>
  </w:num>
  <w:num w:numId="20">
    <w:abstractNumId w:val="12"/>
  </w:num>
  <w:num w:numId="21">
    <w:abstractNumId w:val="1"/>
  </w:num>
  <w:num w:numId="22">
    <w:abstractNumId w:val="16"/>
  </w:num>
  <w:num w:numId="23">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A3A"/>
    <w:rsid w:val="0000375C"/>
    <w:rsid w:val="00004032"/>
    <w:rsid w:val="000072FF"/>
    <w:rsid w:val="00011C6F"/>
    <w:rsid w:val="00013A99"/>
    <w:rsid w:val="00020214"/>
    <w:rsid w:val="0002591B"/>
    <w:rsid w:val="00030D8F"/>
    <w:rsid w:val="00035583"/>
    <w:rsid w:val="0004652F"/>
    <w:rsid w:val="00051A6D"/>
    <w:rsid w:val="00054A67"/>
    <w:rsid w:val="00057021"/>
    <w:rsid w:val="00063374"/>
    <w:rsid w:val="00064203"/>
    <w:rsid w:val="000657C8"/>
    <w:rsid w:val="00070AFB"/>
    <w:rsid w:val="0008005B"/>
    <w:rsid w:val="00080F6E"/>
    <w:rsid w:val="0008480D"/>
    <w:rsid w:val="00084B40"/>
    <w:rsid w:val="00086A00"/>
    <w:rsid w:val="00090450"/>
    <w:rsid w:val="00097229"/>
    <w:rsid w:val="000A148B"/>
    <w:rsid w:val="000B459E"/>
    <w:rsid w:val="000B6E0E"/>
    <w:rsid w:val="000C189A"/>
    <w:rsid w:val="000C3146"/>
    <w:rsid w:val="000D054C"/>
    <w:rsid w:val="000D5DF8"/>
    <w:rsid w:val="000D688B"/>
    <w:rsid w:val="000F2909"/>
    <w:rsid w:val="000F367A"/>
    <w:rsid w:val="000F5E3D"/>
    <w:rsid w:val="000F70E8"/>
    <w:rsid w:val="000F7E6B"/>
    <w:rsid w:val="00101B17"/>
    <w:rsid w:val="00106875"/>
    <w:rsid w:val="0010700B"/>
    <w:rsid w:val="0011401D"/>
    <w:rsid w:val="001145E6"/>
    <w:rsid w:val="00117F07"/>
    <w:rsid w:val="00120B4A"/>
    <w:rsid w:val="00125DDE"/>
    <w:rsid w:val="0012642F"/>
    <w:rsid w:val="00127693"/>
    <w:rsid w:val="001307CB"/>
    <w:rsid w:val="00132242"/>
    <w:rsid w:val="00132461"/>
    <w:rsid w:val="00135F5E"/>
    <w:rsid w:val="001457B3"/>
    <w:rsid w:val="001504A7"/>
    <w:rsid w:val="00153EBD"/>
    <w:rsid w:val="00167345"/>
    <w:rsid w:val="00173F45"/>
    <w:rsid w:val="00175F57"/>
    <w:rsid w:val="001766A2"/>
    <w:rsid w:val="00177C40"/>
    <w:rsid w:val="0018239F"/>
    <w:rsid w:val="00185D15"/>
    <w:rsid w:val="00187112"/>
    <w:rsid w:val="00194C63"/>
    <w:rsid w:val="001955D1"/>
    <w:rsid w:val="001A753A"/>
    <w:rsid w:val="001B2B46"/>
    <w:rsid w:val="001C7174"/>
    <w:rsid w:val="001D1C76"/>
    <w:rsid w:val="001E04F4"/>
    <w:rsid w:val="001E6D29"/>
    <w:rsid w:val="001E7EA2"/>
    <w:rsid w:val="001F22F2"/>
    <w:rsid w:val="001F6158"/>
    <w:rsid w:val="001F63FC"/>
    <w:rsid w:val="002048AB"/>
    <w:rsid w:val="002053A6"/>
    <w:rsid w:val="00205454"/>
    <w:rsid w:val="0020565A"/>
    <w:rsid w:val="00207BCB"/>
    <w:rsid w:val="002159F5"/>
    <w:rsid w:val="00217CB7"/>
    <w:rsid w:val="0022123C"/>
    <w:rsid w:val="00222D41"/>
    <w:rsid w:val="00233B0A"/>
    <w:rsid w:val="00233C7D"/>
    <w:rsid w:val="002355AA"/>
    <w:rsid w:val="00241F4E"/>
    <w:rsid w:val="002425D5"/>
    <w:rsid w:val="00252D09"/>
    <w:rsid w:val="002545DA"/>
    <w:rsid w:val="00254F8C"/>
    <w:rsid w:val="00257269"/>
    <w:rsid w:val="00262410"/>
    <w:rsid w:val="00263F91"/>
    <w:rsid w:val="00265A87"/>
    <w:rsid w:val="00280F5C"/>
    <w:rsid w:val="0029178F"/>
    <w:rsid w:val="00297D90"/>
    <w:rsid w:val="002A6173"/>
    <w:rsid w:val="002A645E"/>
    <w:rsid w:val="002A6B86"/>
    <w:rsid w:val="002B2F29"/>
    <w:rsid w:val="002B58C2"/>
    <w:rsid w:val="002C12AE"/>
    <w:rsid w:val="002C1E62"/>
    <w:rsid w:val="002C3F66"/>
    <w:rsid w:val="002C5464"/>
    <w:rsid w:val="002D4C8B"/>
    <w:rsid w:val="002D6ECA"/>
    <w:rsid w:val="002D6FAF"/>
    <w:rsid w:val="002D7A1C"/>
    <w:rsid w:val="002E5F38"/>
    <w:rsid w:val="002E72F4"/>
    <w:rsid w:val="002E7C37"/>
    <w:rsid w:val="002F042F"/>
    <w:rsid w:val="00300634"/>
    <w:rsid w:val="0030330A"/>
    <w:rsid w:val="0030475A"/>
    <w:rsid w:val="00312310"/>
    <w:rsid w:val="003135FF"/>
    <w:rsid w:val="00335D2D"/>
    <w:rsid w:val="0034127F"/>
    <w:rsid w:val="00341C38"/>
    <w:rsid w:val="003423BA"/>
    <w:rsid w:val="00342C3A"/>
    <w:rsid w:val="00346D26"/>
    <w:rsid w:val="003549F7"/>
    <w:rsid w:val="00355468"/>
    <w:rsid w:val="003607BB"/>
    <w:rsid w:val="0037396C"/>
    <w:rsid w:val="003760E2"/>
    <w:rsid w:val="003800E1"/>
    <w:rsid w:val="00392D7A"/>
    <w:rsid w:val="0039418F"/>
    <w:rsid w:val="003A1241"/>
    <w:rsid w:val="003B5DA9"/>
    <w:rsid w:val="003C2C17"/>
    <w:rsid w:val="003C3B1E"/>
    <w:rsid w:val="003D3DFF"/>
    <w:rsid w:val="003D46A4"/>
    <w:rsid w:val="003D537B"/>
    <w:rsid w:val="003E3DF6"/>
    <w:rsid w:val="003E7D4D"/>
    <w:rsid w:val="004108FE"/>
    <w:rsid w:val="004164B4"/>
    <w:rsid w:val="00416A4F"/>
    <w:rsid w:val="00427498"/>
    <w:rsid w:val="0043064E"/>
    <w:rsid w:val="00437D68"/>
    <w:rsid w:val="00444077"/>
    <w:rsid w:val="00467072"/>
    <w:rsid w:val="00471A3C"/>
    <w:rsid w:val="00471EEF"/>
    <w:rsid w:val="004750FA"/>
    <w:rsid w:val="00476D4B"/>
    <w:rsid w:val="004848C0"/>
    <w:rsid w:val="00490648"/>
    <w:rsid w:val="00491B1E"/>
    <w:rsid w:val="00492447"/>
    <w:rsid w:val="0049573F"/>
    <w:rsid w:val="004A1F96"/>
    <w:rsid w:val="004A50F1"/>
    <w:rsid w:val="004B06F2"/>
    <w:rsid w:val="004B6A53"/>
    <w:rsid w:val="004B71B7"/>
    <w:rsid w:val="004C523F"/>
    <w:rsid w:val="004C5269"/>
    <w:rsid w:val="004C5ECA"/>
    <w:rsid w:val="004C5F9A"/>
    <w:rsid w:val="004D2704"/>
    <w:rsid w:val="004D62F3"/>
    <w:rsid w:val="004D7FDC"/>
    <w:rsid w:val="004E7D25"/>
    <w:rsid w:val="004F068F"/>
    <w:rsid w:val="004F7F1F"/>
    <w:rsid w:val="00501E00"/>
    <w:rsid w:val="00502942"/>
    <w:rsid w:val="00504C18"/>
    <w:rsid w:val="0051296B"/>
    <w:rsid w:val="00520261"/>
    <w:rsid w:val="00521D21"/>
    <w:rsid w:val="00524D72"/>
    <w:rsid w:val="0052690A"/>
    <w:rsid w:val="00526C8E"/>
    <w:rsid w:val="0053335D"/>
    <w:rsid w:val="0053751B"/>
    <w:rsid w:val="00541E35"/>
    <w:rsid w:val="005607CB"/>
    <w:rsid w:val="00560DC0"/>
    <w:rsid w:val="00565154"/>
    <w:rsid w:val="00572E1E"/>
    <w:rsid w:val="0057555C"/>
    <w:rsid w:val="00577E0D"/>
    <w:rsid w:val="00580A52"/>
    <w:rsid w:val="00583A35"/>
    <w:rsid w:val="00586FA3"/>
    <w:rsid w:val="00590EEB"/>
    <w:rsid w:val="00595F91"/>
    <w:rsid w:val="005A1E11"/>
    <w:rsid w:val="005A6385"/>
    <w:rsid w:val="005A6D11"/>
    <w:rsid w:val="005B0A3A"/>
    <w:rsid w:val="005B0E4D"/>
    <w:rsid w:val="005B6C0F"/>
    <w:rsid w:val="005B7BB7"/>
    <w:rsid w:val="005C25D0"/>
    <w:rsid w:val="005D4F1E"/>
    <w:rsid w:val="005D6F0C"/>
    <w:rsid w:val="005E5F32"/>
    <w:rsid w:val="005E61B7"/>
    <w:rsid w:val="005F0355"/>
    <w:rsid w:val="005F0976"/>
    <w:rsid w:val="005F5010"/>
    <w:rsid w:val="00602EC8"/>
    <w:rsid w:val="00605D60"/>
    <w:rsid w:val="00613532"/>
    <w:rsid w:val="0061760F"/>
    <w:rsid w:val="00622BF0"/>
    <w:rsid w:val="00630FCD"/>
    <w:rsid w:val="0063370D"/>
    <w:rsid w:val="00640F14"/>
    <w:rsid w:val="00643672"/>
    <w:rsid w:val="00650834"/>
    <w:rsid w:val="00650F77"/>
    <w:rsid w:val="006655A7"/>
    <w:rsid w:val="00665D42"/>
    <w:rsid w:val="0066786B"/>
    <w:rsid w:val="006679CD"/>
    <w:rsid w:val="0067114F"/>
    <w:rsid w:val="00676635"/>
    <w:rsid w:val="0068176F"/>
    <w:rsid w:val="00682148"/>
    <w:rsid w:val="006865F5"/>
    <w:rsid w:val="00690AF5"/>
    <w:rsid w:val="00691717"/>
    <w:rsid w:val="006975F5"/>
    <w:rsid w:val="006A6EA3"/>
    <w:rsid w:val="006A7749"/>
    <w:rsid w:val="006B3A18"/>
    <w:rsid w:val="006B3D10"/>
    <w:rsid w:val="006B3D94"/>
    <w:rsid w:val="006B6FD7"/>
    <w:rsid w:val="006B7F57"/>
    <w:rsid w:val="006D78D6"/>
    <w:rsid w:val="006E237A"/>
    <w:rsid w:val="006F39CC"/>
    <w:rsid w:val="006F3D8E"/>
    <w:rsid w:val="00711746"/>
    <w:rsid w:val="00713054"/>
    <w:rsid w:val="00714C58"/>
    <w:rsid w:val="00715158"/>
    <w:rsid w:val="00716E93"/>
    <w:rsid w:val="00717BC4"/>
    <w:rsid w:val="007213E6"/>
    <w:rsid w:val="00725858"/>
    <w:rsid w:val="00725C6B"/>
    <w:rsid w:val="00725CDA"/>
    <w:rsid w:val="00726BAA"/>
    <w:rsid w:val="00734353"/>
    <w:rsid w:val="00735861"/>
    <w:rsid w:val="00735A2A"/>
    <w:rsid w:val="00744828"/>
    <w:rsid w:val="007505C6"/>
    <w:rsid w:val="007632A4"/>
    <w:rsid w:val="00763E9A"/>
    <w:rsid w:val="00770830"/>
    <w:rsid w:val="00774101"/>
    <w:rsid w:val="0077411D"/>
    <w:rsid w:val="0077416E"/>
    <w:rsid w:val="00776540"/>
    <w:rsid w:val="00783088"/>
    <w:rsid w:val="00785AAB"/>
    <w:rsid w:val="00793E34"/>
    <w:rsid w:val="007948FF"/>
    <w:rsid w:val="00794E88"/>
    <w:rsid w:val="0079728E"/>
    <w:rsid w:val="007A551F"/>
    <w:rsid w:val="007A6FDC"/>
    <w:rsid w:val="007B10EC"/>
    <w:rsid w:val="007B4043"/>
    <w:rsid w:val="007B6DD3"/>
    <w:rsid w:val="007C31E1"/>
    <w:rsid w:val="007D2C7D"/>
    <w:rsid w:val="007D3DB0"/>
    <w:rsid w:val="007D59C1"/>
    <w:rsid w:val="007D6223"/>
    <w:rsid w:val="007D7F49"/>
    <w:rsid w:val="007E12EE"/>
    <w:rsid w:val="007E4951"/>
    <w:rsid w:val="007E6BF8"/>
    <w:rsid w:val="007E787B"/>
    <w:rsid w:val="008039F3"/>
    <w:rsid w:val="00806CA3"/>
    <w:rsid w:val="0082108C"/>
    <w:rsid w:val="008264A3"/>
    <w:rsid w:val="00840879"/>
    <w:rsid w:val="008435A1"/>
    <w:rsid w:val="008451EF"/>
    <w:rsid w:val="0086289E"/>
    <w:rsid w:val="00865D88"/>
    <w:rsid w:val="00866EF0"/>
    <w:rsid w:val="00876CBC"/>
    <w:rsid w:val="00877E58"/>
    <w:rsid w:val="00883784"/>
    <w:rsid w:val="008903FD"/>
    <w:rsid w:val="00890574"/>
    <w:rsid w:val="00894945"/>
    <w:rsid w:val="00894E01"/>
    <w:rsid w:val="00897FA2"/>
    <w:rsid w:val="008A7E0F"/>
    <w:rsid w:val="008B451E"/>
    <w:rsid w:val="008C3C6A"/>
    <w:rsid w:val="008D2A5C"/>
    <w:rsid w:val="008D70B0"/>
    <w:rsid w:val="008E22CB"/>
    <w:rsid w:val="008F30EC"/>
    <w:rsid w:val="008F3F1A"/>
    <w:rsid w:val="009023D0"/>
    <w:rsid w:val="00903918"/>
    <w:rsid w:val="009058D6"/>
    <w:rsid w:val="00906DA5"/>
    <w:rsid w:val="00917388"/>
    <w:rsid w:val="00922787"/>
    <w:rsid w:val="00925334"/>
    <w:rsid w:val="00926E0C"/>
    <w:rsid w:val="00930D4F"/>
    <w:rsid w:val="0093124C"/>
    <w:rsid w:val="00935E2D"/>
    <w:rsid w:val="00940EAB"/>
    <w:rsid w:val="009473D3"/>
    <w:rsid w:val="00956430"/>
    <w:rsid w:val="00962523"/>
    <w:rsid w:val="00962B7B"/>
    <w:rsid w:val="009640E2"/>
    <w:rsid w:val="00967688"/>
    <w:rsid w:val="00967C76"/>
    <w:rsid w:val="00971D20"/>
    <w:rsid w:val="0097254A"/>
    <w:rsid w:val="00973365"/>
    <w:rsid w:val="00975F14"/>
    <w:rsid w:val="00981207"/>
    <w:rsid w:val="00982387"/>
    <w:rsid w:val="00983A29"/>
    <w:rsid w:val="0099027A"/>
    <w:rsid w:val="0099344A"/>
    <w:rsid w:val="0099566A"/>
    <w:rsid w:val="00996D96"/>
    <w:rsid w:val="00997B88"/>
    <w:rsid w:val="009A2D05"/>
    <w:rsid w:val="009A2FB2"/>
    <w:rsid w:val="009C1344"/>
    <w:rsid w:val="009C3841"/>
    <w:rsid w:val="009D120D"/>
    <w:rsid w:val="009D12D1"/>
    <w:rsid w:val="009D4F33"/>
    <w:rsid w:val="009D5016"/>
    <w:rsid w:val="009E19AA"/>
    <w:rsid w:val="009F2ECB"/>
    <w:rsid w:val="00A01B0A"/>
    <w:rsid w:val="00A02B77"/>
    <w:rsid w:val="00A10F0F"/>
    <w:rsid w:val="00A260A1"/>
    <w:rsid w:val="00A27823"/>
    <w:rsid w:val="00A30402"/>
    <w:rsid w:val="00A324C1"/>
    <w:rsid w:val="00A3274C"/>
    <w:rsid w:val="00A34CDA"/>
    <w:rsid w:val="00A351EA"/>
    <w:rsid w:val="00A46A4B"/>
    <w:rsid w:val="00A47E08"/>
    <w:rsid w:val="00A51BE1"/>
    <w:rsid w:val="00A53DB4"/>
    <w:rsid w:val="00A55FE4"/>
    <w:rsid w:val="00A65909"/>
    <w:rsid w:val="00A667B1"/>
    <w:rsid w:val="00A67652"/>
    <w:rsid w:val="00A740DD"/>
    <w:rsid w:val="00A741C5"/>
    <w:rsid w:val="00A82B59"/>
    <w:rsid w:val="00A87F9C"/>
    <w:rsid w:val="00A94A69"/>
    <w:rsid w:val="00A97DEC"/>
    <w:rsid w:val="00AA0797"/>
    <w:rsid w:val="00AB52E7"/>
    <w:rsid w:val="00AC4150"/>
    <w:rsid w:val="00AC5E6F"/>
    <w:rsid w:val="00AD2547"/>
    <w:rsid w:val="00AE1F44"/>
    <w:rsid w:val="00AE36FF"/>
    <w:rsid w:val="00AF2B44"/>
    <w:rsid w:val="00AF546B"/>
    <w:rsid w:val="00AF6593"/>
    <w:rsid w:val="00B00B2F"/>
    <w:rsid w:val="00B13C53"/>
    <w:rsid w:val="00B202D1"/>
    <w:rsid w:val="00B24DD2"/>
    <w:rsid w:val="00B25272"/>
    <w:rsid w:val="00B53C5C"/>
    <w:rsid w:val="00B5467B"/>
    <w:rsid w:val="00B57D07"/>
    <w:rsid w:val="00B60D87"/>
    <w:rsid w:val="00B67D23"/>
    <w:rsid w:val="00B70A1B"/>
    <w:rsid w:val="00B97531"/>
    <w:rsid w:val="00BA25C0"/>
    <w:rsid w:val="00BA2B09"/>
    <w:rsid w:val="00BA5825"/>
    <w:rsid w:val="00BA7CBE"/>
    <w:rsid w:val="00BB7539"/>
    <w:rsid w:val="00BC0C6A"/>
    <w:rsid w:val="00BC1420"/>
    <w:rsid w:val="00BC40AE"/>
    <w:rsid w:val="00BC473E"/>
    <w:rsid w:val="00BC5649"/>
    <w:rsid w:val="00BD4AF7"/>
    <w:rsid w:val="00BD53CA"/>
    <w:rsid w:val="00BE6128"/>
    <w:rsid w:val="00BF57E5"/>
    <w:rsid w:val="00BF6396"/>
    <w:rsid w:val="00C06536"/>
    <w:rsid w:val="00C0678D"/>
    <w:rsid w:val="00C07010"/>
    <w:rsid w:val="00C1218F"/>
    <w:rsid w:val="00C13B6D"/>
    <w:rsid w:val="00C21A07"/>
    <w:rsid w:val="00C35C8A"/>
    <w:rsid w:val="00C35E53"/>
    <w:rsid w:val="00C41E0A"/>
    <w:rsid w:val="00C47ACF"/>
    <w:rsid w:val="00C47C77"/>
    <w:rsid w:val="00C50267"/>
    <w:rsid w:val="00C5081C"/>
    <w:rsid w:val="00C627A7"/>
    <w:rsid w:val="00C73275"/>
    <w:rsid w:val="00C73610"/>
    <w:rsid w:val="00C73B9D"/>
    <w:rsid w:val="00C75893"/>
    <w:rsid w:val="00C9204F"/>
    <w:rsid w:val="00CA2D19"/>
    <w:rsid w:val="00CB0793"/>
    <w:rsid w:val="00CB173B"/>
    <w:rsid w:val="00CB787B"/>
    <w:rsid w:val="00CC0D1E"/>
    <w:rsid w:val="00CC3A4B"/>
    <w:rsid w:val="00CC6F7A"/>
    <w:rsid w:val="00CD2E65"/>
    <w:rsid w:val="00CD2FC8"/>
    <w:rsid w:val="00CE5F74"/>
    <w:rsid w:val="00CE6038"/>
    <w:rsid w:val="00CE7FA9"/>
    <w:rsid w:val="00CF1866"/>
    <w:rsid w:val="00CF3109"/>
    <w:rsid w:val="00CF79CF"/>
    <w:rsid w:val="00D02FE1"/>
    <w:rsid w:val="00D042D3"/>
    <w:rsid w:val="00D21B78"/>
    <w:rsid w:val="00D21EEC"/>
    <w:rsid w:val="00D27A9C"/>
    <w:rsid w:val="00D32DCE"/>
    <w:rsid w:val="00D34419"/>
    <w:rsid w:val="00D46B6D"/>
    <w:rsid w:val="00D57FCE"/>
    <w:rsid w:val="00D67893"/>
    <w:rsid w:val="00D73578"/>
    <w:rsid w:val="00D73B55"/>
    <w:rsid w:val="00D742AB"/>
    <w:rsid w:val="00D76742"/>
    <w:rsid w:val="00D779B3"/>
    <w:rsid w:val="00D8164F"/>
    <w:rsid w:val="00D8199C"/>
    <w:rsid w:val="00D856F9"/>
    <w:rsid w:val="00D90126"/>
    <w:rsid w:val="00DA00A1"/>
    <w:rsid w:val="00DA0154"/>
    <w:rsid w:val="00DA0E6C"/>
    <w:rsid w:val="00DA78BB"/>
    <w:rsid w:val="00DB0143"/>
    <w:rsid w:val="00DB49CA"/>
    <w:rsid w:val="00DC0A92"/>
    <w:rsid w:val="00DD402B"/>
    <w:rsid w:val="00DD4294"/>
    <w:rsid w:val="00DD5CB4"/>
    <w:rsid w:val="00DE01C9"/>
    <w:rsid w:val="00DE2A01"/>
    <w:rsid w:val="00DE3123"/>
    <w:rsid w:val="00DE59E7"/>
    <w:rsid w:val="00DF0FE3"/>
    <w:rsid w:val="00E00670"/>
    <w:rsid w:val="00E02ECD"/>
    <w:rsid w:val="00E0680E"/>
    <w:rsid w:val="00E07401"/>
    <w:rsid w:val="00E12669"/>
    <w:rsid w:val="00E15355"/>
    <w:rsid w:val="00E17EF9"/>
    <w:rsid w:val="00E20F48"/>
    <w:rsid w:val="00E242FB"/>
    <w:rsid w:val="00E3611A"/>
    <w:rsid w:val="00E36A25"/>
    <w:rsid w:val="00E42B0D"/>
    <w:rsid w:val="00E4735D"/>
    <w:rsid w:val="00E50E64"/>
    <w:rsid w:val="00E55ABA"/>
    <w:rsid w:val="00E56C24"/>
    <w:rsid w:val="00E61244"/>
    <w:rsid w:val="00E62E5E"/>
    <w:rsid w:val="00E65E0F"/>
    <w:rsid w:val="00E7242C"/>
    <w:rsid w:val="00E72655"/>
    <w:rsid w:val="00E72DA2"/>
    <w:rsid w:val="00E73746"/>
    <w:rsid w:val="00E7522B"/>
    <w:rsid w:val="00E77648"/>
    <w:rsid w:val="00E83761"/>
    <w:rsid w:val="00E84E52"/>
    <w:rsid w:val="00E86A41"/>
    <w:rsid w:val="00E90682"/>
    <w:rsid w:val="00E93180"/>
    <w:rsid w:val="00EA7B57"/>
    <w:rsid w:val="00EB4ABE"/>
    <w:rsid w:val="00EB55EE"/>
    <w:rsid w:val="00EC176C"/>
    <w:rsid w:val="00EC207A"/>
    <w:rsid w:val="00EC3E37"/>
    <w:rsid w:val="00EC4B3D"/>
    <w:rsid w:val="00EE01F7"/>
    <w:rsid w:val="00EF5CD1"/>
    <w:rsid w:val="00EF6555"/>
    <w:rsid w:val="00F10A5D"/>
    <w:rsid w:val="00F12E3D"/>
    <w:rsid w:val="00F1483B"/>
    <w:rsid w:val="00F26AD3"/>
    <w:rsid w:val="00F2773F"/>
    <w:rsid w:val="00F30493"/>
    <w:rsid w:val="00F32219"/>
    <w:rsid w:val="00F3264D"/>
    <w:rsid w:val="00F347A2"/>
    <w:rsid w:val="00F34C7B"/>
    <w:rsid w:val="00F40CFD"/>
    <w:rsid w:val="00F41FDF"/>
    <w:rsid w:val="00F4319E"/>
    <w:rsid w:val="00F44A09"/>
    <w:rsid w:val="00F474C2"/>
    <w:rsid w:val="00F50B20"/>
    <w:rsid w:val="00F53DB4"/>
    <w:rsid w:val="00F55661"/>
    <w:rsid w:val="00F56075"/>
    <w:rsid w:val="00F605AA"/>
    <w:rsid w:val="00F60AF2"/>
    <w:rsid w:val="00F61622"/>
    <w:rsid w:val="00F6556A"/>
    <w:rsid w:val="00F709A0"/>
    <w:rsid w:val="00F7137C"/>
    <w:rsid w:val="00F71DC0"/>
    <w:rsid w:val="00F7292A"/>
    <w:rsid w:val="00F82C36"/>
    <w:rsid w:val="00F845F4"/>
    <w:rsid w:val="00F90CC2"/>
    <w:rsid w:val="00F91F50"/>
    <w:rsid w:val="00FA2F15"/>
    <w:rsid w:val="00FA63C9"/>
    <w:rsid w:val="00FA6DAC"/>
    <w:rsid w:val="00FB0C83"/>
    <w:rsid w:val="00FB47BC"/>
    <w:rsid w:val="00FC5D93"/>
    <w:rsid w:val="00FC7891"/>
    <w:rsid w:val="00FD154F"/>
    <w:rsid w:val="00FD6E95"/>
    <w:rsid w:val="00FE29BA"/>
    <w:rsid w:val="00FE2C7C"/>
    <w:rsid w:val="00FE4EE3"/>
    <w:rsid w:val="00FE5368"/>
    <w:rsid w:val="00FF06CC"/>
    <w:rsid w:val="00FF3583"/>
    <w:rsid w:val="00FF3A20"/>
    <w:rsid w:val="00FF3C10"/>
    <w:rsid w:val="00FF72E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able of authorities" w:unhideWhenUsed="0"/>
    <w:lsdException w:name="List" w:unhideWhenUsed="0"/>
    <w:lsdException w:name="List Bullet" w:unhideWhenUsed="0"/>
    <w:lsdException w:name="Title" w:semiHidden="0" w:uiPriority="10" w:unhideWhenUsed="0"/>
    <w:lsdException w:name="Default Paragraph Font" w:uiPriority="1"/>
    <w:lsdException w:name="List Continue 2" w:unhideWhenUsed="0"/>
    <w:lsdException w:name="List Continue 3" w:unhideWhenUsed="0"/>
    <w:lsdException w:name="List Continue 4" w:unhideWhenUsed="0"/>
    <w:lsdException w:name="List Continue 5" w:unhideWhenUsed="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uiPriority="31" w:unhideWhenUsed="0"/>
    <w:lsdException w:name="Intense Reference" w:uiPriority="32" w:unhideWhenUsed="0"/>
    <w:lsdException w:name="Book Title" w:uiPriority="33" w:unhideWhenUsed="0"/>
    <w:lsdException w:name="Bibliography" w:uiPriority="37" w:qFormat="1"/>
    <w:lsdException w:name="TOC Heading" w:uiPriority="39" w:unhideWhenUsed="0" w:qFormat="1"/>
  </w:latentStyles>
  <w:style w:type="paragraph" w:default="1" w:styleId="Normalny">
    <w:name w:val="Normal"/>
    <w:qFormat/>
    <w:rsid w:val="00577E0D"/>
    <w:pPr>
      <w:spacing w:after="0" w:line="360" w:lineRule="auto"/>
      <w:ind w:firstLine="709"/>
      <w:jc w:val="both"/>
    </w:pPr>
    <w:rPr>
      <w:rFonts w:ascii="Times New Roman" w:hAnsi="Times New Roman"/>
      <w:sz w:val="24"/>
    </w:rPr>
  </w:style>
  <w:style w:type="paragraph" w:styleId="Nagwek1">
    <w:name w:val="heading 1"/>
    <w:basedOn w:val="Normalny"/>
    <w:next w:val="Nagwek2"/>
    <w:link w:val="Nagwek1Znak"/>
    <w:uiPriority w:val="9"/>
    <w:qFormat/>
    <w:rsid w:val="00577E0D"/>
    <w:pPr>
      <w:keepNext/>
      <w:keepLines/>
      <w:pageBreakBefore/>
      <w:suppressAutoHyphens/>
      <w:spacing w:before="240" w:after="240"/>
      <w:ind w:firstLine="0"/>
      <w:jc w:val="center"/>
      <w:outlineLvl w:val="0"/>
    </w:pPr>
    <w:rPr>
      <w:rFonts w:eastAsiaTheme="majorEastAsia" w:cstheme="majorBidi"/>
      <w:b/>
      <w:bCs/>
      <w:sz w:val="32"/>
      <w:szCs w:val="28"/>
    </w:rPr>
  </w:style>
  <w:style w:type="paragraph" w:styleId="Nagwek2">
    <w:name w:val="heading 2"/>
    <w:basedOn w:val="Normalny"/>
    <w:next w:val="Normalny"/>
    <w:link w:val="Nagwek2Znak"/>
    <w:uiPriority w:val="9"/>
    <w:qFormat/>
    <w:rsid w:val="00521D21"/>
    <w:pPr>
      <w:keepNext/>
      <w:keepLines/>
      <w:suppressAutoHyphens/>
      <w:spacing w:before="200"/>
      <w:jc w:val="left"/>
      <w:outlineLvl w:val="1"/>
    </w:pPr>
    <w:rPr>
      <w:rFonts w:eastAsiaTheme="majorEastAsia" w:cstheme="majorBidi"/>
      <w:b/>
      <w:bCs/>
      <w:szCs w:val="26"/>
    </w:rPr>
  </w:style>
  <w:style w:type="paragraph" w:styleId="Nagwek3">
    <w:name w:val="heading 3"/>
    <w:basedOn w:val="Normalny"/>
    <w:next w:val="Normalny"/>
    <w:link w:val="Nagwek3Znak"/>
    <w:uiPriority w:val="9"/>
    <w:qFormat/>
    <w:rsid w:val="008F3F1A"/>
    <w:pPr>
      <w:keepNext/>
      <w:keepLines/>
      <w:spacing w:before="200"/>
      <w:ind w:firstLine="0"/>
      <w:jc w:val="center"/>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4F068F"/>
    <w:pPr>
      <w:tabs>
        <w:tab w:val="center" w:pos="4536"/>
        <w:tab w:val="right" w:pos="9072"/>
      </w:tabs>
    </w:pPr>
  </w:style>
  <w:style w:type="character" w:customStyle="1" w:styleId="NagwekZnak">
    <w:name w:val="Nagłówek Znak"/>
    <w:basedOn w:val="Domylnaczcionkaakapitu"/>
    <w:link w:val="Nagwek"/>
    <w:uiPriority w:val="99"/>
    <w:rsid w:val="006679CD"/>
    <w:rPr>
      <w:rFonts w:ascii="Times New Roman" w:hAnsi="Times New Roman"/>
    </w:rPr>
  </w:style>
  <w:style w:type="paragraph" w:styleId="Stopka">
    <w:name w:val="footer"/>
    <w:basedOn w:val="Normalny"/>
    <w:link w:val="StopkaZnak"/>
    <w:uiPriority w:val="99"/>
    <w:rsid w:val="00926E0C"/>
    <w:pPr>
      <w:tabs>
        <w:tab w:val="center" w:pos="4536"/>
        <w:tab w:val="right" w:pos="9072"/>
      </w:tabs>
      <w:jc w:val="right"/>
    </w:pPr>
  </w:style>
  <w:style w:type="character" w:customStyle="1" w:styleId="StopkaZnak">
    <w:name w:val="Stopka Znak"/>
    <w:basedOn w:val="Domylnaczcionkaakapitu"/>
    <w:link w:val="Stopka"/>
    <w:uiPriority w:val="99"/>
    <w:rsid w:val="00926E0C"/>
    <w:rPr>
      <w:rFonts w:ascii="Times New Roman" w:hAnsi="Times New Roman"/>
    </w:rPr>
  </w:style>
  <w:style w:type="paragraph" w:styleId="Tekstdymka">
    <w:name w:val="Balloon Text"/>
    <w:basedOn w:val="Normalny"/>
    <w:link w:val="TekstdymkaZnak"/>
    <w:uiPriority w:val="99"/>
    <w:semiHidden/>
    <w:rsid w:val="004F068F"/>
    <w:rPr>
      <w:rFonts w:ascii="Tahoma" w:hAnsi="Tahoma" w:cs="Tahoma"/>
      <w:sz w:val="16"/>
      <w:szCs w:val="16"/>
    </w:rPr>
  </w:style>
  <w:style w:type="character" w:customStyle="1" w:styleId="TekstdymkaZnak">
    <w:name w:val="Tekst dymka Znak"/>
    <w:basedOn w:val="Domylnaczcionkaakapitu"/>
    <w:link w:val="Tekstdymka"/>
    <w:uiPriority w:val="99"/>
    <w:semiHidden/>
    <w:rsid w:val="006679CD"/>
    <w:rPr>
      <w:rFonts w:ascii="Tahoma" w:hAnsi="Tahoma" w:cs="Tahoma"/>
      <w:sz w:val="16"/>
      <w:szCs w:val="16"/>
    </w:rPr>
  </w:style>
  <w:style w:type="character" w:customStyle="1" w:styleId="Nagwek1Znak">
    <w:name w:val="Nagłówek 1 Znak"/>
    <w:basedOn w:val="Domylnaczcionkaakapitu"/>
    <w:link w:val="Nagwek1"/>
    <w:uiPriority w:val="9"/>
    <w:rsid w:val="00577E0D"/>
    <w:rPr>
      <w:rFonts w:ascii="Times New Roman" w:eastAsiaTheme="majorEastAsia" w:hAnsi="Times New Roman" w:cstheme="majorBidi"/>
      <w:b/>
      <w:bCs/>
      <w:sz w:val="32"/>
      <w:szCs w:val="28"/>
    </w:rPr>
  </w:style>
  <w:style w:type="character" w:customStyle="1" w:styleId="Nagwek2Znak">
    <w:name w:val="Nagłówek 2 Znak"/>
    <w:basedOn w:val="Domylnaczcionkaakapitu"/>
    <w:link w:val="Nagwek2"/>
    <w:uiPriority w:val="9"/>
    <w:rsid w:val="006679CD"/>
    <w:rPr>
      <w:rFonts w:ascii="Times New Roman" w:eastAsiaTheme="majorEastAsia" w:hAnsi="Times New Roman" w:cstheme="majorBidi"/>
      <w:b/>
      <w:bCs/>
      <w:szCs w:val="26"/>
    </w:rPr>
  </w:style>
  <w:style w:type="paragraph" w:customStyle="1" w:styleId="Autor">
    <w:name w:val="Autor"/>
    <w:basedOn w:val="Normalny"/>
    <w:next w:val="Nagwek1"/>
    <w:link w:val="AutorZnak"/>
    <w:qFormat/>
    <w:rsid w:val="00577E0D"/>
    <w:pPr>
      <w:ind w:firstLine="0"/>
      <w:jc w:val="center"/>
    </w:pPr>
    <w:rPr>
      <w:b/>
      <w:sz w:val="28"/>
    </w:rPr>
  </w:style>
  <w:style w:type="paragraph" w:customStyle="1" w:styleId="Wypunktowanie">
    <w:name w:val="Wypunktowanie"/>
    <w:basedOn w:val="Normalny"/>
    <w:link w:val="WypunktowanieZnak"/>
    <w:qFormat/>
    <w:rsid w:val="00521D21"/>
    <w:pPr>
      <w:numPr>
        <w:numId w:val="4"/>
      </w:numPr>
      <w:ind w:left="0" w:firstLine="397"/>
    </w:pPr>
  </w:style>
  <w:style w:type="character" w:customStyle="1" w:styleId="AutorZnak">
    <w:name w:val="Autor Znak"/>
    <w:basedOn w:val="Domylnaczcionkaakapitu"/>
    <w:link w:val="Autor"/>
    <w:rsid w:val="00577E0D"/>
    <w:rPr>
      <w:rFonts w:ascii="Times New Roman" w:hAnsi="Times New Roman"/>
      <w:b/>
      <w:sz w:val="28"/>
    </w:rPr>
  </w:style>
  <w:style w:type="paragraph" w:customStyle="1" w:styleId="Nrkropka">
    <w:name w:val="Nr_kropka"/>
    <w:basedOn w:val="Normalny"/>
    <w:link w:val="NrkropkaZnak"/>
    <w:qFormat/>
    <w:rsid w:val="00E62E5E"/>
    <w:pPr>
      <w:numPr>
        <w:numId w:val="1"/>
      </w:numPr>
      <w:tabs>
        <w:tab w:val="left" w:pos="397"/>
      </w:tabs>
      <w:ind w:left="0" w:firstLine="510"/>
    </w:pPr>
  </w:style>
  <w:style w:type="character" w:customStyle="1" w:styleId="WypunktowanieZnak">
    <w:name w:val="Wypunktowanie Znak"/>
    <w:basedOn w:val="Domylnaczcionkaakapitu"/>
    <w:link w:val="Wypunktowanie"/>
    <w:rsid w:val="006679CD"/>
    <w:rPr>
      <w:rFonts w:ascii="Times New Roman" w:hAnsi="Times New Roman"/>
      <w:sz w:val="24"/>
    </w:rPr>
  </w:style>
  <w:style w:type="paragraph" w:customStyle="1" w:styleId="Nrnawias">
    <w:name w:val="Nr_nawias"/>
    <w:basedOn w:val="Nrkropka"/>
    <w:link w:val="NrnawiasZnak"/>
    <w:qFormat/>
    <w:rsid w:val="005D6F0C"/>
    <w:pPr>
      <w:numPr>
        <w:numId w:val="2"/>
      </w:numPr>
      <w:ind w:left="0" w:firstLine="397"/>
    </w:pPr>
  </w:style>
  <w:style w:type="character" w:customStyle="1" w:styleId="NrkropkaZnak">
    <w:name w:val="Nr_kropka Znak"/>
    <w:basedOn w:val="Domylnaczcionkaakapitu"/>
    <w:link w:val="Nrkropka"/>
    <w:rsid w:val="006679CD"/>
    <w:rPr>
      <w:rFonts w:ascii="Times New Roman" w:hAnsi="Times New Roman"/>
      <w:sz w:val="24"/>
    </w:rPr>
  </w:style>
  <w:style w:type="numbering" w:customStyle="1" w:styleId="Pktmulti">
    <w:name w:val="Pkt_multi"/>
    <w:uiPriority w:val="99"/>
    <w:rsid w:val="00A741C5"/>
    <w:pPr>
      <w:numPr>
        <w:numId w:val="3"/>
      </w:numPr>
    </w:pPr>
  </w:style>
  <w:style w:type="character" w:customStyle="1" w:styleId="NrnawiasZnak">
    <w:name w:val="Nr_nawias Znak"/>
    <w:basedOn w:val="NrkropkaZnak"/>
    <w:link w:val="Nrnawias"/>
    <w:rsid w:val="006679CD"/>
    <w:rPr>
      <w:rFonts w:ascii="Times New Roman" w:hAnsi="Times New Roman"/>
      <w:sz w:val="24"/>
    </w:rPr>
  </w:style>
  <w:style w:type="paragraph" w:customStyle="1" w:styleId="Tretabeli">
    <w:name w:val="Treść tabeli"/>
    <w:basedOn w:val="Normalny"/>
    <w:link w:val="TretabeliZnak"/>
    <w:qFormat/>
    <w:rsid w:val="002355AA"/>
    <w:pPr>
      <w:spacing w:line="240" w:lineRule="auto"/>
      <w:ind w:firstLine="0"/>
    </w:pPr>
    <w:rPr>
      <w:sz w:val="20"/>
    </w:rPr>
  </w:style>
  <w:style w:type="paragraph" w:customStyle="1" w:styleId="rdo">
    <w:name w:val="Źródło"/>
    <w:basedOn w:val="Tretabeli"/>
    <w:next w:val="Normalny"/>
    <w:link w:val="rdoZnak"/>
    <w:qFormat/>
    <w:rsid w:val="00241F4E"/>
    <w:pPr>
      <w:spacing w:after="240"/>
    </w:pPr>
    <w:rPr>
      <w:sz w:val="22"/>
    </w:rPr>
  </w:style>
  <w:style w:type="character" w:customStyle="1" w:styleId="TretabeliZnak">
    <w:name w:val="Treść tabeli Znak"/>
    <w:basedOn w:val="Domylnaczcionkaakapitu"/>
    <w:link w:val="Tretabeli"/>
    <w:rsid w:val="002355AA"/>
    <w:rPr>
      <w:rFonts w:ascii="Times New Roman" w:hAnsi="Times New Roman"/>
      <w:sz w:val="20"/>
    </w:rPr>
  </w:style>
  <w:style w:type="paragraph" w:customStyle="1" w:styleId="Nrtabeli">
    <w:name w:val="Nr_tabeli"/>
    <w:basedOn w:val="Normalny"/>
    <w:next w:val="rdo"/>
    <w:link w:val="NrtabeliZnak"/>
    <w:qFormat/>
    <w:rsid w:val="00521D21"/>
    <w:pPr>
      <w:tabs>
        <w:tab w:val="left" w:pos="1134"/>
      </w:tabs>
      <w:spacing w:before="240"/>
      <w:ind w:firstLine="0"/>
    </w:pPr>
    <w:rPr>
      <w:b/>
    </w:rPr>
  </w:style>
  <w:style w:type="character" w:customStyle="1" w:styleId="rdoZnak">
    <w:name w:val="Źródło Znak"/>
    <w:basedOn w:val="TretabeliZnak"/>
    <w:link w:val="rdo"/>
    <w:rsid w:val="00241F4E"/>
    <w:rPr>
      <w:rFonts w:ascii="Times New Roman" w:hAnsi="Times New Roman"/>
      <w:sz w:val="20"/>
    </w:rPr>
  </w:style>
  <w:style w:type="paragraph" w:customStyle="1" w:styleId="Nrrys">
    <w:name w:val="Nr_rys"/>
    <w:basedOn w:val="Normalny"/>
    <w:next w:val="rdo"/>
    <w:link w:val="NrrysZnak"/>
    <w:qFormat/>
    <w:rsid w:val="00521D21"/>
    <w:pPr>
      <w:ind w:firstLine="0"/>
    </w:pPr>
  </w:style>
  <w:style w:type="character" w:customStyle="1" w:styleId="NrtabeliZnak">
    <w:name w:val="Nr_tabeli Znak"/>
    <w:basedOn w:val="rdoZnak"/>
    <w:link w:val="Nrtabeli"/>
    <w:rsid w:val="006679CD"/>
    <w:rPr>
      <w:rFonts w:ascii="Times New Roman" w:hAnsi="Times New Roman"/>
      <w:b/>
      <w:sz w:val="20"/>
    </w:rPr>
  </w:style>
  <w:style w:type="paragraph" w:customStyle="1" w:styleId="Wzr">
    <w:name w:val="Wzór"/>
    <w:basedOn w:val="Normalny"/>
    <w:link w:val="WzrZnak"/>
    <w:qFormat/>
    <w:rsid w:val="00572E1E"/>
    <w:pPr>
      <w:tabs>
        <w:tab w:val="center" w:pos="4536"/>
        <w:tab w:val="right" w:pos="9072"/>
      </w:tabs>
      <w:ind w:left="284" w:firstLine="0"/>
    </w:pPr>
  </w:style>
  <w:style w:type="character" w:customStyle="1" w:styleId="NrrysZnak">
    <w:name w:val="Nr_rys Znak"/>
    <w:basedOn w:val="NrtabeliZnak"/>
    <w:link w:val="Nrrys"/>
    <w:rsid w:val="006679CD"/>
    <w:rPr>
      <w:rFonts w:ascii="Times New Roman" w:hAnsi="Times New Roman"/>
      <w:b w:val="0"/>
      <w:sz w:val="20"/>
    </w:rPr>
  </w:style>
  <w:style w:type="character" w:customStyle="1" w:styleId="Nagwek3Znak">
    <w:name w:val="Nagłówek 3 Znak"/>
    <w:basedOn w:val="Domylnaczcionkaakapitu"/>
    <w:link w:val="Nagwek3"/>
    <w:uiPriority w:val="9"/>
    <w:rsid w:val="006679CD"/>
    <w:rPr>
      <w:rFonts w:ascii="Times New Roman" w:eastAsiaTheme="majorEastAsia" w:hAnsi="Times New Roman" w:cstheme="majorBidi"/>
      <w:b/>
      <w:bCs/>
    </w:rPr>
  </w:style>
  <w:style w:type="character" w:customStyle="1" w:styleId="WzrZnak">
    <w:name w:val="Wzór Znak"/>
    <w:basedOn w:val="Domylnaczcionkaakapitu"/>
    <w:link w:val="Wzr"/>
    <w:rsid w:val="00572E1E"/>
    <w:rPr>
      <w:rFonts w:ascii="Times New Roman" w:hAnsi="Times New Roman"/>
      <w:sz w:val="24"/>
    </w:rPr>
  </w:style>
  <w:style w:type="character" w:customStyle="1" w:styleId="Znakiprzypiswdolnych">
    <w:name w:val="Znaki przypisów dolnych"/>
    <w:semiHidden/>
    <w:rsid w:val="00521D21"/>
    <w:rPr>
      <w:vertAlign w:val="superscript"/>
    </w:rPr>
  </w:style>
  <w:style w:type="character" w:styleId="Odwoanieprzypisudolnego">
    <w:name w:val="footnote reference"/>
    <w:aliases w:val="Odwołanie przypisu,Odwołanie przypisu1,Odwołanie przypisu2,Odwołanie przypisu11"/>
    <w:uiPriority w:val="99"/>
    <w:semiHidden/>
    <w:rsid w:val="00521D21"/>
    <w:rPr>
      <w:vertAlign w:val="superscript"/>
    </w:rPr>
  </w:style>
  <w:style w:type="paragraph" w:styleId="Tekstprzypisudolnego">
    <w:name w:val="footnote text"/>
    <w:basedOn w:val="Normalny"/>
    <w:link w:val="TekstprzypisudolnegoZnak"/>
    <w:uiPriority w:val="99"/>
    <w:qFormat/>
    <w:rsid w:val="00926E0C"/>
    <w:pPr>
      <w:suppressLineNumbers/>
      <w:tabs>
        <w:tab w:val="left" w:pos="170"/>
      </w:tabs>
      <w:spacing w:line="100" w:lineRule="atLeast"/>
      <w:ind w:left="170" w:hanging="170"/>
    </w:pPr>
    <w:rPr>
      <w:sz w:val="20"/>
      <w:szCs w:val="20"/>
    </w:rPr>
  </w:style>
  <w:style w:type="character" w:customStyle="1" w:styleId="TekstprzypisudolnegoZnak">
    <w:name w:val="Tekst przypisu dolnego Znak"/>
    <w:basedOn w:val="Domylnaczcionkaakapitu"/>
    <w:link w:val="Tekstprzypisudolnego"/>
    <w:uiPriority w:val="99"/>
    <w:rsid w:val="00926E0C"/>
    <w:rPr>
      <w:rFonts w:ascii="Times New Roman" w:hAnsi="Times New Roman"/>
      <w:sz w:val="20"/>
      <w:szCs w:val="20"/>
    </w:rPr>
  </w:style>
  <w:style w:type="paragraph" w:customStyle="1" w:styleId="Zawartotabeli">
    <w:name w:val="Zawartość tabeli"/>
    <w:basedOn w:val="Normalny"/>
    <w:semiHidden/>
    <w:rsid w:val="00521D21"/>
    <w:pPr>
      <w:suppressLineNumbers/>
    </w:pPr>
  </w:style>
  <w:style w:type="paragraph" w:customStyle="1" w:styleId="rdo17">
    <w:name w:val="Źródło17"/>
    <w:basedOn w:val="Tretabeli"/>
    <w:next w:val="Normalny"/>
    <w:semiHidden/>
    <w:rsid w:val="002F042F"/>
    <w:pPr>
      <w:spacing w:after="240"/>
    </w:pPr>
    <w:rPr>
      <w:sz w:val="24"/>
    </w:rPr>
  </w:style>
  <w:style w:type="paragraph" w:styleId="Akapitzlist">
    <w:name w:val="List Paragraph"/>
    <w:basedOn w:val="Normalny"/>
    <w:semiHidden/>
    <w:rsid w:val="000C189A"/>
    <w:pPr>
      <w:ind w:left="720"/>
      <w:contextualSpacing/>
    </w:pPr>
  </w:style>
  <w:style w:type="table" w:styleId="Tabela-Siatka">
    <w:name w:val="Table Grid"/>
    <w:basedOn w:val="Standardowy"/>
    <w:uiPriority w:val="59"/>
    <w:rsid w:val="008F3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gwektabeli">
    <w:name w:val="Nagłówek tabeli"/>
    <w:basedOn w:val="Tretabeli"/>
    <w:qFormat/>
    <w:rsid w:val="00241F4E"/>
    <w:pPr>
      <w:jc w:val="center"/>
    </w:pPr>
    <w:rPr>
      <w:b/>
    </w:rPr>
  </w:style>
  <w:style w:type="paragraph" w:styleId="Bibliografia">
    <w:name w:val="Bibliography"/>
    <w:basedOn w:val="Normalny"/>
    <w:next w:val="Normalny"/>
    <w:uiPriority w:val="37"/>
    <w:qFormat/>
    <w:rsid w:val="008F3F1A"/>
    <w:pPr>
      <w:ind w:left="284" w:hanging="284"/>
    </w:pPr>
  </w:style>
  <w:style w:type="paragraph" w:customStyle="1" w:styleId="Rysunek">
    <w:name w:val="Rysunek"/>
    <w:basedOn w:val="Normalny"/>
    <w:next w:val="Nrrys"/>
    <w:qFormat/>
    <w:rsid w:val="007C31E1"/>
    <w:pPr>
      <w:spacing w:before="240"/>
      <w:ind w:firstLine="0"/>
      <w:jc w:val="center"/>
    </w:pPr>
  </w:style>
  <w:style w:type="paragraph" w:customStyle="1" w:styleId="Tabela-nrkropka">
    <w:name w:val="Tabela-nr_kropka"/>
    <w:basedOn w:val="Tretabeli"/>
    <w:qFormat/>
    <w:rsid w:val="00241F4E"/>
    <w:pPr>
      <w:numPr>
        <w:numId w:val="5"/>
      </w:numPr>
      <w:tabs>
        <w:tab w:val="left" w:pos="227"/>
      </w:tabs>
      <w:ind w:left="227" w:hanging="57"/>
      <w:jc w:val="left"/>
    </w:pPr>
  </w:style>
  <w:style w:type="paragraph" w:customStyle="1" w:styleId="Tabela-nrnawias">
    <w:name w:val="Tabela-nr_nawias"/>
    <w:basedOn w:val="Tretabeli"/>
    <w:qFormat/>
    <w:rsid w:val="008451EF"/>
    <w:pPr>
      <w:numPr>
        <w:numId w:val="6"/>
      </w:numPr>
      <w:tabs>
        <w:tab w:val="left" w:pos="227"/>
      </w:tabs>
      <w:ind w:left="227" w:hanging="57"/>
      <w:jc w:val="left"/>
    </w:pPr>
  </w:style>
  <w:style w:type="paragraph" w:customStyle="1" w:styleId="Tabela-wyliczenie">
    <w:name w:val="Tabela-wyliczenie"/>
    <w:basedOn w:val="Tretabeli"/>
    <w:qFormat/>
    <w:rsid w:val="008451EF"/>
    <w:pPr>
      <w:numPr>
        <w:numId w:val="7"/>
      </w:numPr>
      <w:tabs>
        <w:tab w:val="left" w:pos="113"/>
      </w:tabs>
      <w:ind w:left="114" w:hanging="57"/>
      <w:jc w:val="left"/>
    </w:pPr>
  </w:style>
  <w:style w:type="character" w:styleId="Hipercze">
    <w:name w:val="Hyperlink"/>
    <w:basedOn w:val="Domylnaczcionkaakapitu"/>
    <w:uiPriority w:val="99"/>
    <w:rsid w:val="00175F57"/>
    <w:rPr>
      <w:color w:val="0000FF" w:themeColor="hyperlink"/>
      <w:u w:val="single"/>
    </w:rPr>
  </w:style>
  <w:style w:type="character" w:styleId="UyteHipercze">
    <w:name w:val="FollowedHyperlink"/>
    <w:basedOn w:val="Domylnaczcionkaakapitu"/>
    <w:uiPriority w:val="99"/>
    <w:semiHidden/>
    <w:rsid w:val="00926E0C"/>
    <w:rPr>
      <w:color w:val="800080" w:themeColor="followedHyperlink"/>
      <w:u w:val="single"/>
    </w:rPr>
  </w:style>
  <w:style w:type="paragraph" w:styleId="Tytu">
    <w:name w:val="Title"/>
    <w:basedOn w:val="Normalny"/>
    <w:next w:val="Normalny"/>
    <w:link w:val="TytuZnak"/>
    <w:uiPriority w:val="10"/>
    <w:semiHidden/>
    <w:rsid w:val="00E56C24"/>
    <w:pPr>
      <w:suppressAutoHyphens/>
      <w:spacing w:line="240" w:lineRule="auto"/>
      <w:ind w:firstLine="0"/>
      <w:contextualSpacing/>
      <w:jc w:val="center"/>
    </w:pPr>
    <w:rPr>
      <w:rFonts w:eastAsiaTheme="majorEastAsia" w:cstheme="majorBidi"/>
      <w:caps/>
      <w:spacing w:val="5"/>
      <w:kern w:val="28"/>
      <w:sz w:val="36"/>
      <w:szCs w:val="52"/>
    </w:rPr>
  </w:style>
  <w:style w:type="character" w:customStyle="1" w:styleId="TytuZnak">
    <w:name w:val="Tytuł Znak"/>
    <w:basedOn w:val="Domylnaczcionkaakapitu"/>
    <w:link w:val="Tytu"/>
    <w:uiPriority w:val="10"/>
    <w:semiHidden/>
    <w:rsid w:val="00E56C24"/>
    <w:rPr>
      <w:rFonts w:ascii="Times New Roman" w:eastAsiaTheme="majorEastAsia" w:hAnsi="Times New Roman" w:cstheme="majorBidi"/>
      <w:caps/>
      <w:spacing w:val="5"/>
      <w:kern w:val="28"/>
      <w:sz w:val="36"/>
      <w:szCs w:val="52"/>
    </w:rPr>
  </w:style>
  <w:style w:type="paragraph" w:styleId="Spistreci1">
    <w:name w:val="toc 1"/>
    <w:basedOn w:val="Normalny"/>
    <w:next w:val="Normalny"/>
    <w:autoRedefine/>
    <w:uiPriority w:val="39"/>
    <w:rsid w:val="00602EC8"/>
    <w:pPr>
      <w:tabs>
        <w:tab w:val="right" w:leader="dot" w:pos="9060"/>
      </w:tabs>
      <w:suppressAutoHyphens/>
      <w:spacing w:before="240" w:line="240" w:lineRule="auto"/>
      <w:ind w:firstLine="0"/>
      <w:jc w:val="left"/>
    </w:pPr>
    <w:rPr>
      <w:b/>
      <w:noProof/>
    </w:rPr>
  </w:style>
  <w:style w:type="paragraph" w:styleId="Spistreci2">
    <w:name w:val="toc 2"/>
    <w:basedOn w:val="Normalny"/>
    <w:next w:val="Normalny"/>
    <w:autoRedefine/>
    <w:uiPriority w:val="39"/>
    <w:rsid w:val="00577E0D"/>
    <w:pPr>
      <w:suppressAutoHyphens/>
      <w:spacing w:line="240" w:lineRule="auto"/>
      <w:ind w:left="238" w:firstLine="0"/>
      <w:jc w:val="left"/>
    </w:pPr>
  </w:style>
  <w:style w:type="paragraph" w:styleId="Spistreci3">
    <w:name w:val="toc 3"/>
    <w:basedOn w:val="Normalny"/>
    <w:next w:val="Normalny"/>
    <w:autoRedefine/>
    <w:uiPriority w:val="39"/>
    <w:rsid w:val="00602EC8"/>
    <w:pPr>
      <w:tabs>
        <w:tab w:val="right" w:leader="dot" w:pos="9060"/>
      </w:tabs>
      <w:suppressAutoHyphens/>
      <w:spacing w:after="100" w:line="240" w:lineRule="auto"/>
      <w:ind w:firstLine="0"/>
      <w:jc w:val="left"/>
    </w:pPr>
    <w:rPr>
      <w:noProof/>
    </w:rPr>
  </w:style>
  <w:style w:type="paragraph" w:customStyle="1" w:styleId="Spistrecitabel">
    <w:name w:val="Spis treści tabel"/>
    <w:basedOn w:val="Normalny"/>
    <w:qFormat/>
    <w:rsid w:val="00602EC8"/>
    <w:pPr>
      <w:suppressAutoHyphens/>
      <w:spacing w:line="240" w:lineRule="auto"/>
      <w:ind w:firstLine="0"/>
      <w:jc w:val="left"/>
    </w:pPr>
  </w:style>
  <w:style w:type="paragraph" w:styleId="Spistreci8">
    <w:name w:val="toc 8"/>
    <w:basedOn w:val="Normalny"/>
    <w:next w:val="Normalny"/>
    <w:autoRedefine/>
    <w:uiPriority w:val="39"/>
    <w:semiHidden/>
    <w:rsid w:val="00602EC8"/>
    <w:pPr>
      <w:spacing w:after="100"/>
      <w:ind w:left="1680"/>
    </w:pPr>
  </w:style>
  <w:style w:type="paragraph" w:styleId="Spistreci9">
    <w:name w:val="toc 9"/>
    <w:basedOn w:val="Normalny"/>
    <w:next w:val="Normalny"/>
    <w:autoRedefine/>
    <w:uiPriority w:val="39"/>
    <w:semiHidden/>
    <w:rsid w:val="00602EC8"/>
    <w:pPr>
      <w:spacing w:after="100"/>
      <w:ind w:left="1920"/>
    </w:pPr>
  </w:style>
  <w:style w:type="paragraph" w:styleId="Tekstprzypisukocowego">
    <w:name w:val="endnote text"/>
    <w:basedOn w:val="Normalny"/>
    <w:link w:val="TekstprzypisukocowegoZnak"/>
    <w:uiPriority w:val="99"/>
    <w:semiHidden/>
    <w:rsid w:val="00F90CC2"/>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90CC2"/>
    <w:rPr>
      <w:rFonts w:ascii="Times New Roman" w:hAnsi="Times New Roman"/>
      <w:sz w:val="20"/>
      <w:szCs w:val="20"/>
    </w:rPr>
  </w:style>
  <w:style w:type="character" w:styleId="Odwoanieprzypisukocowego">
    <w:name w:val="endnote reference"/>
    <w:basedOn w:val="Domylnaczcionkaakapitu"/>
    <w:uiPriority w:val="99"/>
    <w:semiHidden/>
    <w:rsid w:val="00F90CC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able of authorities" w:unhideWhenUsed="0"/>
    <w:lsdException w:name="List" w:unhideWhenUsed="0"/>
    <w:lsdException w:name="List Bullet" w:unhideWhenUsed="0"/>
    <w:lsdException w:name="Title" w:semiHidden="0" w:uiPriority="10" w:unhideWhenUsed="0"/>
    <w:lsdException w:name="Default Paragraph Font" w:uiPriority="1"/>
    <w:lsdException w:name="List Continue 2" w:unhideWhenUsed="0"/>
    <w:lsdException w:name="List Continue 3" w:unhideWhenUsed="0"/>
    <w:lsdException w:name="List Continue 4" w:unhideWhenUsed="0"/>
    <w:lsdException w:name="List Continue 5" w:unhideWhenUsed="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uiPriority="31" w:unhideWhenUsed="0"/>
    <w:lsdException w:name="Intense Reference" w:uiPriority="32" w:unhideWhenUsed="0"/>
    <w:lsdException w:name="Book Title" w:uiPriority="33" w:unhideWhenUsed="0"/>
    <w:lsdException w:name="Bibliography" w:uiPriority="37" w:qFormat="1"/>
    <w:lsdException w:name="TOC Heading" w:uiPriority="39" w:unhideWhenUsed="0" w:qFormat="1"/>
  </w:latentStyles>
  <w:style w:type="paragraph" w:default="1" w:styleId="Normalny">
    <w:name w:val="Normal"/>
    <w:qFormat/>
    <w:rsid w:val="00577E0D"/>
    <w:pPr>
      <w:spacing w:after="0" w:line="360" w:lineRule="auto"/>
      <w:ind w:firstLine="709"/>
      <w:jc w:val="both"/>
    </w:pPr>
    <w:rPr>
      <w:rFonts w:ascii="Times New Roman" w:hAnsi="Times New Roman"/>
      <w:sz w:val="24"/>
    </w:rPr>
  </w:style>
  <w:style w:type="paragraph" w:styleId="Nagwek1">
    <w:name w:val="heading 1"/>
    <w:basedOn w:val="Normalny"/>
    <w:next w:val="Nagwek2"/>
    <w:link w:val="Nagwek1Znak"/>
    <w:uiPriority w:val="9"/>
    <w:qFormat/>
    <w:rsid w:val="00577E0D"/>
    <w:pPr>
      <w:keepNext/>
      <w:keepLines/>
      <w:pageBreakBefore/>
      <w:suppressAutoHyphens/>
      <w:spacing w:before="240" w:after="240"/>
      <w:ind w:firstLine="0"/>
      <w:jc w:val="center"/>
      <w:outlineLvl w:val="0"/>
    </w:pPr>
    <w:rPr>
      <w:rFonts w:eastAsiaTheme="majorEastAsia" w:cstheme="majorBidi"/>
      <w:b/>
      <w:bCs/>
      <w:sz w:val="32"/>
      <w:szCs w:val="28"/>
    </w:rPr>
  </w:style>
  <w:style w:type="paragraph" w:styleId="Nagwek2">
    <w:name w:val="heading 2"/>
    <w:basedOn w:val="Normalny"/>
    <w:next w:val="Normalny"/>
    <w:link w:val="Nagwek2Znak"/>
    <w:uiPriority w:val="9"/>
    <w:qFormat/>
    <w:rsid w:val="00521D21"/>
    <w:pPr>
      <w:keepNext/>
      <w:keepLines/>
      <w:suppressAutoHyphens/>
      <w:spacing w:before="200"/>
      <w:jc w:val="left"/>
      <w:outlineLvl w:val="1"/>
    </w:pPr>
    <w:rPr>
      <w:rFonts w:eastAsiaTheme="majorEastAsia" w:cstheme="majorBidi"/>
      <w:b/>
      <w:bCs/>
      <w:szCs w:val="26"/>
    </w:rPr>
  </w:style>
  <w:style w:type="paragraph" w:styleId="Nagwek3">
    <w:name w:val="heading 3"/>
    <w:basedOn w:val="Normalny"/>
    <w:next w:val="Normalny"/>
    <w:link w:val="Nagwek3Znak"/>
    <w:uiPriority w:val="9"/>
    <w:qFormat/>
    <w:rsid w:val="008F3F1A"/>
    <w:pPr>
      <w:keepNext/>
      <w:keepLines/>
      <w:spacing w:before="200"/>
      <w:ind w:firstLine="0"/>
      <w:jc w:val="center"/>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4F068F"/>
    <w:pPr>
      <w:tabs>
        <w:tab w:val="center" w:pos="4536"/>
        <w:tab w:val="right" w:pos="9072"/>
      </w:tabs>
    </w:pPr>
  </w:style>
  <w:style w:type="character" w:customStyle="1" w:styleId="NagwekZnak">
    <w:name w:val="Nagłówek Znak"/>
    <w:basedOn w:val="Domylnaczcionkaakapitu"/>
    <w:link w:val="Nagwek"/>
    <w:uiPriority w:val="99"/>
    <w:rsid w:val="006679CD"/>
    <w:rPr>
      <w:rFonts w:ascii="Times New Roman" w:hAnsi="Times New Roman"/>
    </w:rPr>
  </w:style>
  <w:style w:type="paragraph" w:styleId="Stopka">
    <w:name w:val="footer"/>
    <w:basedOn w:val="Normalny"/>
    <w:link w:val="StopkaZnak"/>
    <w:uiPriority w:val="99"/>
    <w:rsid w:val="00926E0C"/>
    <w:pPr>
      <w:tabs>
        <w:tab w:val="center" w:pos="4536"/>
        <w:tab w:val="right" w:pos="9072"/>
      </w:tabs>
      <w:jc w:val="right"/>
    </w:pPr>
  </w:style>
  <w:style w:type="character" w:customStyle="1" w:styleId="StopkaZnak">
    <w:name w:val="Stopka Znak"/>
    <w:basedOn w:val="Domylnaczcionkaakapitu"/>
    <w:link w:val="Stopka"/>
    <w:uiPriority w:val="99"/>
    <w:rsid w:val="00926E0C"/>
    <w:rPr>
      <w:rFonts w:ascii="Times New Roman" w:hAnsi="Times New Roman"/>
    </w:rPr>
  </w:style>
  <w:style w:type="paragraph" w:styleId="Tekstdymka">
    <w:name w:val="Balloon Text"/>
    <w:basedOn w:val="Normalny"/>
    <w:link w:val="TekstdymkaZnak"/>
    <w:uiPriority w:val="99"/>
    <w:semiHidden/>
    <w:rsid w:val="004F068F"/>
    <w:rPr>
      <w:rFonts w:ascii="Tahoma" w:hAnsi="Tahoma" w:cs="Tahoma"/>
      <w:sz w:val="16"/>
      <w:szCs w:val="16"/>
    </w:rPr>
  </w:style>
  <w:style w:type="character" w:customStyle="1" w:styleId="TekstdymkaZnak">
    <w:name w:val="Tekst dymka Znak"/>
    <w:basedOn w:val="Domylnaczcionkaakapitu"/>
    <w:link w:val="Tekstdymka"/>
    <w:uiPriority w:val="99"/>
    <w:semiHidden/>
    <w:rsid w:val="006679CD"/>
    <w:rPr>
      <w:rFonts w:ascii="Tahoma" w:hAnsi="Tahoma" w:cs="Tahoma"/>
      <w:sz w:val="16"/>
      <w:szCs w:val="16"/>
    </w:rPr>
  </w:style>
  <w:style w:type="character" w:customStyle="1" w:styleId="Nagwek1Znak">
    <w:name w:val="Nagłówek 1 Znak"/>
    <w:basedOn w:val="Domylnaczcionkaakapitu"/>
    <w:link w:val="Nagwek1"/>
    <w:uiPriority w:val="9"/>
    <w:rsid w:val="00577E0D"/>
    <w:rPr>
      <w:rFonts w:ascii="Times New Roman" w:eastAsiaTheme="majorEastAsia" w:hAnsi="Times New Roman" w:cstheme="majorBidi"/>
      <w:b/>
      <w:bCs/>
      <w:sz w:val="32"/>
      <w:szCs w:val="28"/>
    </w:rPr>
  </w:style>
  <w:style w:type="character" w:customStyle="1" w:styleId="Nagwek2Znak">
    <w:name w:val="Nagłówek 2 Znak"/>
    <w:basedOn w:val="Domylnaczcionkaakapitu"/>
    <w:link w:val="Nagwek2"/>
    <w:uiPriority w:val="9"/>
    <w:rsid w:val="006679CD"/>
    <w:rPr>
      <w:rFonts w:ascii="Times New Roman" w:eastAsiaTheme="majorEastAsia" w:hAnsi="Times New Roman" w:cstheme="majorBidi"/>
      <w:b/>
      <w:bCs/>
      <w:szCs w:val="26"/>
    </w:rPr>
  </w:style>
  <w:style w:type="paragraph" w:customStyle="1" w:styleId="Autor">
    <w:name w:val="Autor"/>
    <w:basedOn w:val="Normalny"/>
    <w:next w:val="Nagwek1"/>
    <w:link w:val="AutorZnak"/>
    <w:qFormat/>
    <w:rsid w:val="00577E0D"/>
    <w:pPr>
      <w:ind w:firstLine="0"/>
      <w:jc w:val="center"/>
    </w:pPr>
    <w:rPr>
      <w:b/>
      <w:sz w:val="28"/>
    </w:rPr>
  </w:style>
  <w:style w:type="paragraph" w:customStyle="1" w:styleId="Wypunktowanie">
    <w:name w:val="Wypunktowanie"/>
    <w:basedOn w:val="Normalny"/>
    <w:link w:val="WypunktowanieZnak"/>
    <w:qFormat/>
    <w:rsid w:val="00521D21"/>
    <w:pPr>
      <w:numPr>
        <w:numId w:val="4"/>
      </w:numPr>
      <w:ind w:left="0" w:firstLine="397"/>
    </w:pPr>
  </w:style>
  <w:style w:type="character" w:customStyle="1" w:styleId="AutorZnak">
    <w:name w:val="Autor Znak"/>
    <w:basedOn w:val="Domylnaczcionkaakapitu"/>
    <w:link w:val="Autor"/>
    <w:rsid w:val="00577E0D"/>
    <w:rPr>
      <w:rFonts w:ascii="Times New Roman" w:hAnsi="Times New Roman"/>
      <w:b/>
      <w:sz w:val="28"/>
    </w:rPr>
  </w:style>
  <w:style w:type="paragraph" w:customStyle="1" w:styleId="Nrkropka">
    <w:name w:val="Nr_kropka"/>
    <w:basedOn w:val="Normalny"/>
    <w:link w:val="NrkropkaZnak"/>
    <w:qFormat/>
    <w:rsid w:val="00E62E5E"/>
    <w:pPr>
      <w:numPr>
        <w:numId w:val="1"/>
      </w:numPr>
      <w:tabs>
        <w:tab w:val="left" w:pos="397"/>
      </w:tabs>
      <w:ind w:left="0" w:firstLine="510"/>
    </w:pPr>
  </w:style>
  <w:style w:type="character" w:customStyle="1" w:styleId="WypunktowanieZnak">
    <w:name w:val="Wypunktowanie Znak"/>
    <w:basedOn w:val="Domylnaczcionkaakapitu"/>
    <w:link w:val="Wypunktowanie"/>
    <w:rsid w:val="006679CD"/>
    <w:rPr>
      <w:rFonts w:ascii="Times New Roman" w:hAnsi="Times New Roman"/>
      <w:sz w:val="24"/>
    </w:rPr>
  </w:style>
  <w:style w:type="paragraph" w:customStyle="1" w:styleId="Nrnawias">
    <w:name w:val="Nr_nawias"/>
    <w:basedOn w:val="Nrkropka"/>
    <w:link w:val="NrnawiasZnak"/>
    <w:qFormat/>
    <w:rsid w:val="005D6F0C"/>
    <w:pPr>
      <w:numPr>
        <w:numId w:val="2"/>
      </w:numPr>
      <w:ind w:left="0" w:firstLine="397"/>
    </w:pPr>
  </w:style>
  <w:style w:type="character" w:customStyle="1" w:styleId="NrkropkaZnak">
    <w:name w:val="Nr_kropka Znak"/>
    <w:basedOn w:val="Domylnaczcionkaakapitu"/>
    <w:link w:val="Nrkropka"/>
    <w:rsid w:val="006679CD"/>
    <w:rPr>
      <w:rFonts w:ascii="Times New Roman" w:hAnsi="Times New Roman"/>
      <w:sz w:val="24"/>
    </w:rPr>
  </w:style>
  <w:style w:type="numbering" w:customStyle="1" w:styleId="Pktmulti">
    <w:name w:val="Pkt_multi"/>
    <w:uiPriority w:val="99"/>
    <w:rsid w:val="00A741C5"/>
    <w:pPr>
      <w:numPr>
        <w:numId w:val="3"/>
      </w:numPr>
    </w:pPr>
  </w:style>
  <w:style w:type="character" w:customStyle="1" w:styleId="NrnawiasZnak">
    <w:name w:val="Nr_nawias Znak"/>
    <w:basedOn w:val="NrkropkaZnak"/>
    <w:link w:val="Nrnawias"/>
    <w:rsid w:val="006679CD"/>
    <w:rPr>
      <w:rFonts w:ascii="Times New Roman" w:hAnsi="Times New Roman"/>
      <w:sz w:val="24"/>
    </w:rPr>
  </w:style>
  <w:style w:type="paragraph" w:customStyle="1" w:styleId="Tretabeli">
    <w:name w:val="Treść tabeli"/>
    <w:basedOn w:val="Normalny"/>
    <w:link w:val="TretabeliZnak"/>
    <w:qFormat/>
    <w:rsid w:val="002355AA"/>
    <w:pPr>
      <w:spacing w:line="240" w:lineRule="auto"/>
      <w:ind w:firstLine="0"/>
    </w:pPr>
    <w:rPr>
      <w:sz w:val="20"/>
    </w:rPr>
  </w:style>
  <w:style w:type="paragraph" w:customStyle="1" w:styleId="rdo">
    <w:name w:val="Źródło"/>
    <w:basedOn w:val="Tretabeli"/>
    <w:next w:val="Normalny"/>
    <w:link w:val="rdoZnak"/>
    <w:qFormat/>
    <w:rsid w:val="00241F4E"/>
    <w:pPr>
      <w:spacing w:after="240"/>
    </w:pPr>
    <w:rPr>
      <w:sz w:val="22"/>
    </w:rPr>
  </w:style>
  <w:style w:type="character" w:customStyle="1" w:styleId="TretabeliZnak">
    <w:name w:val="Treść tabeli Znak"/>
    <w:basedOn w:val="Domylnaczcionkaakapitu"/>
    <w:link w:val="Tretabeli"/>
    <w:rsid w:val="002355AA"/>
    <w:rPr>
      <w:rFonts w:ascii="Times New Roman" w:hAnsi="Times New Roman"/>
      <w:sz w:val="20"/>
    </w:rPr>
  </w:style>
  <w:style w:type="paragraph" w:customStyle="1" w:styleId="Nrtabeli">
    <w:name w:val="Nr_tabeli"/>
    <w:basedOn w:val="Normalny"/>
    <w:next w:val="rdo"/>
    <w:link w:val="NrtabeliZnak"/>
    <w:qFormat/>
    <w:rsid w:val="00521D21"/>
    <w:pPr>
      <w:tabs>
        <w:tab w:val="left" w:pos="1134"/>
      </w:tabs>
      <w:spacing w:before="240"/>
      <w:ind w:firstLine="0"/>
    </w:pPr>
    <w:rPr>
      <w:b/>
    </w:rPr>
  </w:style>
  <w:style w:type="character" w:customStyle="1" w:styleId="rdoZnak">
    <w:name w:val="Źródło Znak"/>
    <w:basedOn w:val="TretabeliZnak"/>
    <w:link w:val="rdo"/>
    <w:rsid w:val="00241F4E"/>
    <w:rPr>
      <w:rFonts w:ascii="Times New Roman" w:hAnsi="Times New Roman"/>
      <w:sz w:val="20"/>
    </w:rPr>
  </w:style>
  <w:style w:type="paragraph" w:customStyle="1" w:styleId="Nrrys">
    <w:name w:val="Nr_rys"/>
    <w:basedOn w:val="Normalny"/>
    <w:next w:val="rdo"/>
    <w:link w:val="NrrysZnak"/>
    <w:qFormat/>
    <w:rsid w:val="00521D21"/>
    <w:pPr>
      <w:ind w:firstLine="0"/>
    </w:pPr>
  </w:style>
  <w:style w:type="character" w:customStyle="1" w:styleId="NrtabeliZnak">
    <w:name w:val="Nr_tabeli Znak"/>
    <w:basedOn w:val="rdoZnak"/>
    <w:link w:val="Nrtabeli"/>
    <w:rsid w:val="006679CD"/>
    <w:rPr>
      <w:rFonts w:ascii="Times New Roman" w:hAnsi="Times New Roman"/>
      <w:b/>
      <w:sz w:val="20"/>
    </w:rPr>
  </w:style>
  <w:style w:type="paragraph" w:customStyle="1" w:styleId="Wzr">
    <w:name w:val="Wzór"/>
    <w:basedOn w:val="Normalny"/>
    <w:link w:val="WzrZnak"/>
    <w:qFormat/>
    <w:rsid w:val="00572E1E"/>
    <w:pPr>
      <w:tabs>
        <w:tab w:val="center" w:pos="4536"/>
        <w:tab w:val="right" w:pos="9072"/>
      </w:tabs>
      <w:ind w:left="284" w:firstLine="0"/>
    </w:pPr>
  </w:style>
  <w:style w:type="character" w:customStyle="1" w:styleId="NrrysZnak">
    <w:name w:val="Nr_rys Znak"/>
    <w:basedOn w:val="NrtabeliZnak"/>
    <w:link w:val="Nrrys"/>
    <w:rsid w:val="006679CD"/>
    <w:rPr>
      <w:rFonts w:ascii="Times New Roman" w:hAnsi="Times New Roman"/>
      <w:b w:val="0"/>
      <w:sz w:val="20"/>
    </w:rPr>
  </w:style>
  <w:style w:type="character" w:customStyle="1" w:styleId="Nagwek3Znak">
    <w:name w:val="Nagłówek 3 Znak"/>
    <w:basedOn w:val="Domylnaczcionkaakapitu"/>
    <w:link w:val="Nagwek3"/>
    <w:uiPriority w:val="9"/>
    <w:rsid w:val="006679CD"/>
    <w:rPr>
      <w:rFonts w:ascii="Times New Roman" w:eastAsiaTheme="majorEastAsia" w:hAnsi="Times New Roman" w:cstheme="majorBidi"/>
      <w:b/>
      <w:bCs/>
    </w:rPr>
  </w:style>
  <w:style w:type="character" w:customStyle="1" w:styleId="WzrZnak">
    <w:name w:val="Wzór Znak"/>
    <w:basedOn w:val="Domylnaczcionkaakapitu"/>
    <w:link w:val="Wzr"/>
    <w:rsid w:val="00572E1E"/>
    <w:rPr>
      <w:rFonts w:ascii="Times New Roman" w:hAnsi="Times New Roman"/>
      <w:sz w:val="24"/>
    </w:rPr>
  </w:style>
  <w:style w:type="character" w:customStyle="1" w:styleId="Znakiprzypiswdolnych">
    <w:name w:val="Znaki przypisów dolnych"/>
    <w:semiHidden/>
    <w:rsid w:val="00521D21"/>
    <w:rPr>
      <w:vertAlign w:val="superscript"/>
    </w:rPr>
  </w:style>
  <w:style w:type="character" w:styleId="Odwoanieprzypisudolnego">
    <w:name w:val="footnote reference"/>
    <w:aliases w:val="Odwołanie przypisu,Odwołanie przypisu1,Odwołanie przypisu2,Odwołanie przypisu11"/>
    <w:uiPriority w:val="99"/>
    <w:semiHidden/>
    <w:rsid w:val="00521D21"/>
    <w:rPr>
      <w:vertAlign w:val="superscript"/>
    </w:rPr>
  </w:style>
  <w:style w:type="paragraph" w:styleId="Tekstprzypisudolnego">
    <w:name w:val="footnote text"/>
    <w:basedOn w:val="Normalny"/>
    <w:link w:val="TekstprzypisudolnegoZnak"/>
    <w:uiPriority w:val="99"/>
    <w:qFormat/>
    <w:rsid w:val="00926E0C"/>
    <w:pPr>
      <w:suppressLineNumbers/>
      <w:tabs>
        <w:tab w:val="left" w:pos="170"/>
      </w:tabs>
      <w:spacing w:line="100" w:lineRule="atLeast"/>
      <w:ind w:left="170" w:hanging="170"/>
    </w:pPr>
    <w:rPr>
      <w:sz w:val="20"/>
      <w:szCs w:val="20"/>
    </w:rPr>
  </w:style>
  <w:style w:type="character" w:customStyle="1" w:styleId="TekstprzypisudolnegoZnak">
    <w:name w:val="Tekst przypisu dolnego Znak"/>
    <w:basedOn w:val="Domylnaczcionkaakapitu"/>
    <w:link w:val="Tekstprzypisudolnego"/>
    <w:uiPriority w:val="99"/>
    <w:rsid w:val="00926E0C"/>
    <w:rPr>
      <w:rFonts w:ascii="Times New Roman" w:hAnsi="Times New Roman"/>
      <w:sz w:val="20"/>
      <w:szCs w:val="20"/>
    </w:rPr>
  </w:style>
  <w:style w:type="paragraph" w:customStyle="1" w:styleId="Zawartotabeli">
    <w:name w:val="Zawartość tabeli"/>
    <w:basedOn w:val="Normalny"/>
    <w:semiHidden/>
    <w:rsid w:val="00521D21"/>
    <w:pPr>
      <w:suppressLineNumbers/>
    </w:pPr>
  </w:style>
  <w:style w:type="paragraph" w:customStyle="1" w:styleId="rdo17">
    <w:name w:val="Źródło17"/>
    <w:basedOn w:val="Tretabeli"/>
    <w:next w:val="Normalny"/>
    <w:semiHidden/>
    <w:rsid w:val="002F042F"/>
    <w:pPr>
      <w:spacing w:after="240"/>
    </w:pPr>
    <w:rPr>
      <w:sz w:val="24"/>
    </w:rPr>
  </w:style>
  <w:style w:type="paragraph" w:styleId="Akapitzlist">
    <w:name w:val="List Paragraph"/>
    <w:basedOn w:val="Normalny"/>
    <w:semiHidden/>
    <w:rsid w:val="000C189A"/>
    <w:pPr>
      <w:ind w:left="720"/>
      <w:contextualSpacing/>
    </w:pPr>
  </w:style>
  <w:style w:type="table" w:styleId="Tabela-Siatka">
    <w:name w:val="Table Grid"/>
    <w:basedOn w:val="Standardowy"/>
    <w:uiPriority w:val="59"/>
    <w:rsid w:val="008F3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gwektabeli">
    <w:name w:val="Nagłówek tabeli"/>
    <w:basedOn w:val="Tretabeli"/>
    <w:qFormat/>
    <w:rsid w:val="00241F4E"/>
    <w:pPr>
      <w:jc w:val="center"/>
    </w:pPr>
    <w:rPr>
      <w:b/>
    </w:rPr>
  </w:style>
  <w:style w:type="paragraph" w:styleId="Bibliografia">
    <w:name w:val="Bibliography"/>
    <w:basedOn w:val="Normalny"/>
    <w:next w:val="Normalny"/>
    <w:uiPriority w:val="37"/>
    <w:qFormat/>
    <w:rsid w:val="008F3F1A"/>
    <w:pPr>
      <w:ind w:left="284" w:hanging="284"/>
    </w:pPr>
  </w:style>
  <w:style w:type="paragraph" w:customStyle="1" w:styleId="Rysunek">
    <w:name w:val="Rysunek"/>
    <w:basedOn w:val="Normalny"/>
    <w:next w:val="Nrrys"/>
    <w:qFormat/>
    <w:rsid w:val="007C31E1"/>
    <w:pPr>
      <w:spacing w:before="240"/>
      <w:ind w:firstLine="0"/>
      <w:jc w:val="center"/>
    </w:pPr>
  </w:style>
  <w:style w:type="paragraph" w:customStyle="1" w:styleId="Tabela-nrkropka">
    <w:name w:val="Tabela-nr_kropka"/>
    <w:basedOn w:val="Tretabeli"/>
    <w:qFormat/>
    <w:rsid w:val="00241F4E"/>
    <w:pPr>
      <w:numPr>
        <w:numId w:val="5"/>
      </w:numPr>
      <w:tabs>
        <w:tab w:val="left" w:pos="227"/>
      </w:tabs>
      <w:ind w:left="227" w:hanging="57"/>
      <w:jc w:val="left"/>
    </w:pPr>
  </w:style>
  <w:style w:type="paragraph" w:customStyle="1" w:styleId="Tabela-nrnawias">
    <w:name w:val="Tabela-nr_nawias"/>
    <w:basedOn w:val="Tretabeli"/>
    <w:qFormat/>
    <w:rsid w:val="008451EF"/>
    <w:pPr>
      <w:numPr>
        <w:numId w:val="6"/>
      </w:numPr>
      <w:tabs>
        <w:tab w:val="left" w:pos="227"/>
      </w:tabs>
      <w:ind w:left="227" w:hanging="57"/>
      <w:jc w:val="left"/>
    </w:pPr>
  </w:style>
  <w:style w:type="paragraph" w:customStyle="1" w:styleId="Tabela-wyliczenie">
    <w:name w:val="Tabela-wyliczenie"/>
    <w:basedOn w:val="Tretabeli"/>
    <w:qFormat/>
    <w:rsid w:val="008451EF"/>
    <w:pPr>
      <w:numPr>
        <w:numId w:val="7"/>
      </w:numPr>
      <w:tabs>
        <w:tab w:val="left" w:pos="113"/>
      </w:tabs>
      <w:ind w:left="114" w:hanging="57"/>
      <w:jc w:val="left"/>
    </w:pPr>
  </w:style>
  <w:style w:type="character" w:styleId="Hipercze">
    <w:name w:val="Hyperlink"/>
    <w:basedOn w:val="Domylnaczcionkaakapitu"/>
    <w:uiPriority w:val="99"/>
    <w:rsid w:val="00175F57"/>
    <w:rPr>
      <w:color w:val="0000FF" w:themeColor="hyperlink"/>
      <w:u w:val="single"/>
    </w:rPr>
  </w:style>
  <w:style w:type="character" w:styleId="UyteHipercze">
    <w:name w:val="FollowedHyperlink"/>
    <w:basedOn w:val="Domylnaczcionkaakapitu"/>
    <w:uiPriority w:val="99"/>
    <w:semiHidden/>
    <w:rsid w:val="00926E0C"/>
    <w:rPr>
      <w:color w:val="800080" w:themeColor="followedHyperlink"/>
      <w:u w:val="single"/>
    </w:rPr>
  </w:style>
  <w:style w:type="paragraph" w:styleId="Tytu">
    <w:name w:val="Title"/>
    <w:basedOn w:val="Normalny"/>
    <w:next w:val="Normalny"/>
    <w:link w:val="TytuZnak"/>
    <w:uiPriority w:val="10"/>
    <w:semiHidden/>
    <w:rsid w:val="00E56C24"/>
    <w:pPr>
      <w:suppressAutoHyphens/>
      <w:spacing w:line="240" w:lineRule="auto"/>
      <w:ind w:firstLine="0"/>
      <w:contextualSpacing/>
      <w:jc w:val="center"/>
    </w:pPr>
    <w:rPr>
      <w:rFonts w:eastAsiaTheme="majorEastAsia" w:cstheme="majorBidi"/>
      <w:caps/>
      <w:spacing w:val="5"/>
      <w:kern w:val="28"/>
      <w:sz w:val="36"/>
      <w:szCs w:val="52"/>
    </w:rPr>
  </w:style>
  <w:style w:type="character" w:customStyle="1" w:styleId="TytuZnak">
    <w:name w:val="Tytuł Znak"/>
    <w:basedOn w:val="Domylnaczcionkaakapitu"/>
    <w:link w:val="Tytu"/>
    <w:uiPriority w:val="10"/>
    <w:semiHidden/>
    <w:rsid w:val="00E56C24"/>
    <w:rPr>
      <w:rFonts w:ascii="Times New Roman" w:eastAsiaTheme="majorEastAsia" w:hAnsi="Times New Roman" w:cstheme="majorBidi"/>
      <w:caps/>
      <w:spacing w:val="5"/>
      <w:kern w:val="28"/>
      <w:sz w:val="36"/>
      <w:szCs w:val="52"/>
    </w:rPr>
  </w:style>
  <w:style w:type="paragraph" w:styleId="Spistreci1">
    <w:name w:val="toc 1"/>
    <w:basedOn w:val="Normalny"/>
    <w:next w:val="Normalny"/>
    <w:autoRedefine/>
    <w:uiPriority w:val="39"/>
    <w:rsid w:val="00602EC8"/>
    <w:pPr>
      <w:tabs>
        <w:tab w:val="right" w:leader="dot" w:pos="9060"/>
      </w:tabs>
      <w:suppressAutoHyphens/>
      <w:spacing w:before="240" w:line="240" w:lineRule="auto"/>
      <w:ind w:firstLine="0"/>
      <w:jc w:val="left"/>
    </w:pPr>
    <w:rPr>
      <w:b/>
      <w:noProof/>
    </w:rPr>
  </w:style>
  <w:style w:type="paragraph" w:styleId="Spistreci2">
    <w:name w:val="toc 2"/>
    <w:basedOn w:val="Normalny"/>
    <w:next w:val="Normalny"/>
    <w:autoRedefine/>
    <w:uiPriority w:val="39"/>
    <w:rsid w:val="00577E0D"/>
    <w:pPr>
      <w:suppressAutoHyphens/>
      <w:spacing w:line="240" w:lineRule="auto"/>
      <w:ind w:left="238" w:firstLine="0"/>
      <w:jc w:val="left"/>
    </w:pPr>
  </w:style>
  <w:style w:type="paragraph" w:styleId="Spistreci3">
    <w:name w:val="toc 3"/>
    <w:basedOn w:val="Normalny"/>
    <w:next w:val="Normalny"/>
    <w:autoRedefine/>
    <w:uiPriority w:val="39"/>
    <w:rsid w:val="00602EC8"/>
    <w:pPr>
      <w:tabs>
        <w:tab w:val="right" w:leader="dot" w:pos="9060"/>
      </w:tabs>
      <w:suppressAutoHyphens/>
      <w:spacing w:after="100" w:line="240" w:lineRule="auto"/>
      <w:ind w:firstLine="0"/>
      <w:jc w:val="left"/>
    </w:pPr>
    <w:rPr>
      <w:noProof/>
    </w:rPr>
  </w:style>
  <w:style w:type="paragraph" w:customStyle="1" w:styleId="Spistrecitabel">
    <w:name w:val="Spis treści tabel"/>
    <w:basedOn w:val="Normalny"/>
    <w:qFormat/>
    <w:rsid w:val="00602EC8"/>
    <w:pPr>
      <w:suppressAutoHyphens/>
      <w:spacing w:line="240" w:lineRule="auto"/>
      <w:ind w:firstLine="0"/>
      <w:jc w:val="left"/>
    </w:pPr>
  </w:style>
  <w:style w:type="paragraph" w:styleId="Spistreci8">
    <w:name w:val="toc 8"/>
    <w:basedOn w:val="Normalny"/>
    <w:next w:val="Normalny"/>
    <w:autoRedefine/>
    <w:uiPriority w:val="39"/>
    <w:semiHidden/>
    <w:rsid w:val="00602EC8"/>
    <w:pPr>
      <w:spacing w:after="100"/>
      <w:ind w:left="1680"/>
    </w:pPr>
  </w:style>
  <w:style w:type="paragraph" w:styleId="Spistreci9">
    <w:name w:val="toc 9"/>
    <w:basedOn w:val="Normalny"/>
    <w:next w:val="Normalny"/>
    <w:autoRedefine/>
    <w:uiPriority w:val="39"/>
    <w:semiHidden/>
    <w:rsid w:val="00602EC8"/>
    <w:pPr>
      <w:spacing w:after="100"/>
      <w:ind w:left="1920"/>
    </w:pPr>
  </w:style>
  <w:style w:type="paragraph" w:styleId="Tekstprzypisukocowego">
    <w:name w:val="endnote text"/>
    <w:basedOn w:val="Normalny"/>
    <w:link w:val="TekstprzypisukocowegoZnak"/>
    <w:uiPriority w:val="99"/>
    <w:semiHidden/>
    <w:rsid w:val="00F90CC2"/>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90CC2"/>
    <w:rPr>
      <w:rFonts w:ascii="Times New Roman" w:hAnsi="Times New Roman"/>
      <w:sz w:val="20"/>
      <w:szCs w:val="20"/>
    </w:rPr>
  </w:style>
  <w:style w:type="character" w:styleId="Odwoanieprzypisukocowego">
    <w:name w:val="endnote reference"/>
    <w:basedOn w:val="Domylnaczcionkaakapitu"/>
    <w:uiPriority w:val="99"/>
    <w:semiHidden/>
    <w:rsid w:val="00F90C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4958">
      <w:bodyDiv w:val="1"/>
      <w:marLeft w:val="0"/>
      <w:marRight w:val="0"/>
      <w:marTop w:val="0"/>
      <w:marBottom w:val="0"/>
      <w:divBdr>
        <w:top w:val="none" w:sz="0" w:space="0" w:color="auto"/>
        <w:left w:val="none" w:sz="0" w:space="0" w:color="auto"/>
        <w:bottom w:val="none" w:sz="0" w:space="0" w:color="auto"/>
        <w:right w:val="none" w:sz="0" w:space="0" w:color="auto"/>
      </w:divBdr>
    </w:div>
    <w:div w:id="102503853">
      <w:bodyDiv w:val="1"/>
      <w:marLeft w:val="0"/>
      <w:marRight w:val="0"/>
      <w:marTop w:val="0"/>
      <w:marBottom w:val="0"/>
      <w:divBdr>
        <w:top w:val="none" w:sz="0" w:space="0" w:color="auto"/>
        <w:left w:val="none" w:sz="0" w:space="0" w:color="auto"/>
        <w:bottom w:val="none" w:sz="0" w:space="0" w:color="auto"/>
        <w:right w:val="none" w:sz="0" w:space="0" w:color="auto"/>
      </w:divBdr>
    </w:div>
    <w:div w:id="290553506">
      <w:bodyDiv w:val="1"/>
      <w:marLeft w:val="0"/>
      <w:marRight w:val="0"/>
      <w:marTop w:val="0"/>
      <w:marBottom w:val="0"/>
      <w:divBdr>
        <w:top w:val="none" w:sz="0" w:space="0" w:color="auto"/>
        <w:left w:val="none" w:sz="0" w:space="0" w:color="auto"/>
        <w:bottom w:val="none" w:sz="0" w:space="0" w:color="auto"/>
        <w:right w:val="none" w:sz="0" w:space="0" w:color="auto"/>
      </w:divBdr>
    </w:div>
    <w:div w:id="320354000">
      <w:bodyDiv w:val="1"/>
      <w:marLeft w:val="0"/>
      <w:marRight w:val="0"/>
      <w:marTop w:val="0"/>
      <w:marBottom w:val="0"/>
      <w:divBdr>
        <w:top w:val="none" w:sz="0" w:space="0" w:color="auto"/>
        <w:left w:val="none" w:sz="0" w:space="0" w:color="auto"/>
        <w:bottom w:val="none" w:sz="0" w:space="0" w:color="auto"/>
        <w:right w:val="none" w:sz="0" w:space="0" w:color="auto"/>
      </w:divBdr>
    </w:div>
    <w:div w:id="494223163">
      <w:bodyDiv w:val="1"/>
      <w:marLeft w:val="0"/>
      <w:marRight w:val="0"/>
      <w:marTop w:val="0"/>
      <w:marBottom w:val="0"/>
      <w:divBdr>
        <w:top w:val="none" w:sz="0" w:space="0" w:color="auto"/>
        <w:left w:val="none" w:sz="0" w:space="0" w:color="auto"/>
        <w:bottom w:val="none" w:sz="0" w:space="0" w:color="auto"/>
        <w:right w:val="none" w:sz="0" w:space="0" w:color="auto"/>
      </w:divBdr>
    </w:div>
    <w:div w:id="1095174939">
      <w:bodyDiv w:val="1"/>
      <w:marLeft w:val="0"/>
      <w:marRight w:val="0"/>
      <w:marTop w:val="0"/>
      <w:marBottom w:val="0"/>
      <w:divBdr>
        <w:top w:val="none" w:sz="0" w:space="0" w:color="auto"/>
        <w:left w:val="none" w:sz="0" w:space="0" w:color="auto"/>
        <w:bottom w:val="none" w:sz="0" w:space="0" w:color="auto"/>
        <w:right w:val="none" w:sz="0" w:space="0" w:color="auto"/>
      </w:divBdr>
    </w:div>
    <w:div w:id="1099595589">
      <w:bodyDiv w:val="1"/>
      <w:marLeft w:val="0"/>
      <w:marRight w:val="0"/>
      <w:marTop w:val="0"/>
      <w:marBottom w:val="0"/>
      <w:divBdr>
        <w:top w:val="none" w:sz="0" w:space="0" w:color="auto"/>
        <w:left w:val="none" w:sz="0" w:space="0" w:color="auto"/>
        <w:bottom w:val="none" w:sz="0" w:space="0" w:color="auto"/>
        <w:right w:val="none" w:sz="0" w:space="0" w:color="auto"/>
      </w:divBdr>
    </w:div>
    <w:div w:id="1207647162">
      <w:bodyDiv w:val="1"/>
      <w:marLeft w:val="0"/>
      <w:marRight w:val="0"/>
      <w:marTop w:val="0"/>
      <w:marBottom w:val="0"/>
      <w:divBdr>
        <w:top w:val="none" w:sz="0" w:space="0" w:color="auto"/>
        <w:left w:val="none" w:sz="0" w:space="0" w:color="auto"/>
        <w:bottom w:val="none" w:sz="0" w:space="0" w:color="auto"/>
        <w:right w:val="none" w:sz="0" w:space="0" w:color="auto"/>
      </w:divBdr>
    </w:div>
    <w:div w:id="1221870405">
      <w:bodyDiv w:val="1"/>
      <w:marLeft w:val="0"/>
      <w:marRight w:val="0"/>
      <w:marTop w:val="0"/>
      <w:marBottom w:val="0"/>
      <w:divBdr>
        <w:top w:val="none" w:sz="0" w:space="0" w:color="auto"/>
        <w:left w:val="none" w:sz="0" w:space="0" w:color="auto"/>
        <w:bottom w:val="none" w:sz="0" w:space="0" w:color="auto"/>
        <w:right w:val="none" w:sz="0" w:space="0" w:color="auto"/>
      </w:divBdr>
    </w:div>
    <w:div w:id="1291399430">
      <w:bodyDiv w:val="1"/>
      <w:marLeft w:val="0"/>
      <w:marRight w:val="0"/>
      <w:marTop w:val="0"/>
      <w:marBottom w:val="0"/>
      <w:divBdr>
        <w:top w:val="none" w:sz="0" w:space="0" w:color="auto"/>
        <w:left w:val="none" w:sz="0" w:space="0" w:color="auto"/>
        <w:bottom w:val="none" w:sz="0" w:space="0" w:color="auto"/>
        <w:right w:val="none" w:sz="0" w:space="0" w:color="auto"/>
      </w:divBdr>
    </w:div>
    <w:div w:id="1927226842">
      <w:bodyDiv w:val="1"/>
      <w:marLeft w:val="0"/>
      <w:marRight w:val="0"/>
      <w:marTop w:val="0"/>
      <w:marBottom w:val="0"/>
      <w:divBdr>
        <w:top w:val="none" w:sz="0" w:space="0" w:color="auto"/>
        <w:left w:val="none" w:sz="0" w:space="0" w:color="auto"/>
        <w:bottom w:val="none" w:sz="0" w:space="0" w:color="auto"/>
        <w:right w:val="none" w:sz="0" w:space="0" w:color="auto"/>
      </w:divBdr>
    </w:div>
    <w:div w:id="1967660406">
      <w:bodyDiv w:val="1"/>
      <w:marLeft w:val="0"/>
      <w:marRight w:val="0"/>
      <w:marTop w:val="0"/>
      <w:marBottom w:val="0"/>
      <w:divBdr>
        <w:top w:val="none" w:sz="0" w:space="0" w:color="auto"/>
        <w:left w:val="none" w:sz="0" w:space="0" w:color="auto"/>
        <w:bottom w:val="none" w:sz="0" w:space="0" w:color="auto"/>
        <w:right w:val="none" w:sz="0" w:space="0" w:color="auto"/>
      </w:divBdr>
    </w:div>
    <w:div w:id="1982074230">
      <w:bodyDiv w:val="1"/>
      <w:marLeft w:val="0"/>
      <w:marRight w:val="0"/>
      <w:marTop w:val="0"/>
      <w:marBottom w:val="0"/>
      <w:divBdr>
        <w:top w:val="none" w:sz="0" w:space="0" w:color="auto"/>
        <w:left w:val="none" w:sz="0" w:space="0" w:color="auto"/>
        <w:bottom w:val="none" w:sz="0" w:space="0" w:color="auto"/>
        <w:right w:val="none" w:sz="0" w:space="0" w:color="auto"/>
      </w:divBdr>
    </w:div>
    <w:div w:id="211898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oleObject" Target="embeddings/oleObject1.bin"/><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gda\OneDrive\Pulpit\praca_dyplomowa-kpz.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0822C-1C99-47AF-99EE-D3CF6EF69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praca_dyplomowa-kpz.dotx</Template>
  <TotalTime>2751</TotalTime>
  <Pages>57</Pages>
  <Words>14939</Words>
  <Characters>89638</Characters>
  <Application>Microsoft Office Word</Application>
  <DocSecurity>0</DocSecurity>
  <Lines>746</Lines>
  <Paragraphs>208</Paragraphs>
  <ScaleCrop>false</ScaleCrop>
  <HeadingPairs>
    <vt:vector size="2" baseType="variant">
      <vt:variant>
        <vt:lpstr>Tytuł</vt:lpstr>
      </vt:variant>
      <vt:variant>
        <vt:i4>1</vt:i4>
      </vt:variant>
    </vt:vector>
  </HeadingPairs>
  <TitlesOfParts>
    <vt:vector size="1" baseType="lpstr">
      <vt:lpstr/>
    </vt:vector>
  </TitlesOfParts>
  <Company>Uniwersytet Ekonomiczny w Krakowie</Company>
  <LinksUpToDate>false</LinksUpToDate>
  <CharactersWithSpaces>104369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Magdalena Szczęsna</dc:creator>
  <cp:lastModifiedBy>Magdalena Szczęsna</cp:lastModifiedBy>
  <cp:revision>98</cp:revision>
  <cp:lastPrinted>2012-05-15T08:49:00Z</cp:lastPrinted>
  <dcterms:created xsi:type="dcterms:W3CDTF">2020-02-18T16:39:00Z</dcterms:created>
  <dcterms:modified xsi:type="dcterms:W3CDTF">2020-10-23T15:32:00Z</dcterms:modified>
</cp:coreProperties>
</file>